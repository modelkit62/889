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D18B" w14:textId="6F3218F4" w:rsidR="004C50BE" w:rsidRPr="00AF7ABF" w:rsidRDefault="00742908" w:rsidP="0E6F52AB">
      <w:pPr>
        <w:pStyle w:val="BodyTextVersion1"/>
        <w:rPr>
          <w:lang w:val="en-GB"/>
        </w:rPr>
      </w:pPr>
      <w:r w:rsidRPr="00AF7ABF">
        <w:rPr>
          <w:noProof/>
          <w:lang w:val="en-GB"/>
        </w:rPr>
        <w:drawing>
          <wp:anchor distT="0" distB="0" distL="114300" distR="114300" simplePos="0" relativeHeight="251658246" behindDoc="0" locked="0" layoutInCell="1" allowOverlap="1" wp14:anchorId="73F454C3" wp14:editId="3286E073">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sidRPr="00AF7ABF">
        <w:rPr>
          <w:noProof/>
        </w:rPr>
        <w:drawing>
          <wp:anchor distT="0" distB="0" distL="114300" distR="114300" simplePos="0" relativeHeight="251658243" behindDoc="1" locked="0" layoutInCell="1" allowOverlap="1" wp14:anchorId="4C071F89" wp14:editId="5086C3E6">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5848AD51" w14:textId="4A45FD42" w:rsidR="004C50BE" w:rsidRPr="00AF7ABF" w:rsidRDefault="004C50BE" w:rsidP="0E6F52AB">
      <w:pPr>
        <w:pStyle w:val="BodyTextVersion1"/>
        <w:rPr>
          <w:lang w:val="en-GB"/>
        </w:rPr>
      </w:pPr>
    </w:p>
    <w:p w14:paraId="772DE4F3" w14:textId="77777777" w:rsidR="004C50BE" w:rsidRPr="00AF7ABF" w:rsidRDefault="004C50BE" w:rsidP="0E6F52AB">
      <w:pPr>
        <w:pStyle w:val="BodyTextVersion1"/>
        <w:rPr>
          <w:lang w:val="en-GB"/>
        </w:rPr>
      </w:pPr>
    </w:p>
    <w:p w14:paraId="36B52707" w14:textId="77777777" w:rsidR="004C50BE" w:rsidRPr="00AF7ABF" w:rsidRDefault="004C50BE" w:rsidP="0E6F52AB">
      <w:pPr>
        <w:pStyle w:val="BodyTextVersion1"/>
        <w:rPr>
          <w:lang w:val="en-GB"/>
        </w:rPr>
      </w:pPr>
    </w:p>
    <w:p w14:paraId="5EA70EFC" w14:textId="77777777" w:rsidR="004C50BE" w:rsidRPr="00AF7ABF" w:rsidRDefault="004C50BE" w:rsidP="0E6F52AB">
      <w:pPr>
        <w:pStyle w:val="BodyTextVersion1"/>
        <w:rPr>
          <w:lang w:val="en-GB"/>
        </w:rPr>
      </w:pPr>
    </w:p>
    <w:p w14:paraId="49F6B269" w14:textId="77777777" w:rsidR="004C50BE" w:rsidRPr="00AF7ABF" w:rsidRDefault="004C50BE" w:rsidP="0E6F52AB">
      <w:pPr>
        <w:pStyle w:val="BodyTextVersion1"/>
        <w:rPr>
          <w:lang w:val="en-GB"/>
        </w:rPr>
      </w:pPr>
    </w:p>
    <w:p w14:paraId="18275052" w14:textId="77777777" w:rsidR="004C50BE" w:rsidRPr="00AF7ABF" w:rsidRDefault="004C50BE" w:rsidP="0E6F52AB">
      <w:pPr>
        <w:pStyle w:val="BodyTextVersion1"/>
        <w:rPr>
          <w:lang w:val="en-GB"/>
        </w:rPr>
      </w:pPr>
    </w:p>
    <w:p w14:paraId="37411C07" w14:textId="77777777" w:rsidR="004C50BE" w:rsidRPr="00AF7ABF" w:rsidRDefault="004C50BE" w:rsidP="0E6F52AB">
      <w:pPr>
        <w:pStyle w:val="BodyTextVersion1"/>
        <w:rPr>
          <w:lang w:val="en-GB"/>
        </w:rPr>
      </w:pPr>
    </w:p>
    <w:p w14:paraId="57DD01E6" w14:textId="77777777" w:rsidR="004C50BE" w:rsidRPr="00AF7ABF" w:rsidRDefault="004C50BE" w:rsidP="0E6F52AB">
      <w:pPr>
        <w:pStyle w:val="BodyTextVersion1"/>
        <w:rPr>
          <w:lang w:val="en-GB"/>
        </w:rPr>
      </w:pPr>
    </w:p>
    <w:p w14:paraId="549EA7B9" w14:textId="77777777" w:rsidR="004C50BE" w:rsidRPr="00AF7ABF" w:rsidRDefault="004C50BE" w:rsidP="0E6F52AB">
      <w:pPr>
        <w:pStyle w:val="BodyTextVersion1"/>
        <w:rPr>
          <w:lang w:val="en-GB"/>
        </w:rPr>
      </w:pPr>
    </w:p>
    <w:p w14:paraId="659555DF" w14:textId="77777777" w:rsidR="004C50BE" w:rsidRPr="00AF7ABF" w:rsidRDefault="004C50BE" w:rsidP="0E6F52AB">
      <w:pPr>
        <w:pStyle w:val="BodyTextVersion1"/>
        <w:rPr>
          <w:lang w:val="en-GB"/>
        </w:rPr>
      </w:pPr>
    </w:p>
    <w:p w14:paraId="2D0C3AE8" w14:textId="6AD3CB26" w:rsidR="004C50BE" w:rsidRPr="00AF7ABF" w:rsidRDefault="00AA3A67" w:rsidP="0E6F52AB">
      <w:pPr>
        <w:pStyle w:val="BodyTextVersion1"/>
        <w:rPr>
          <w:lang w:val="en-GB"/>
        </w:rPr>
      </w:pPr>
      <w:r w:rsidRPr="00AF7ABF">
        <w:rPr>
          <w:noProof/>
        </w:rPr>
        <mc:AlternateContent>
          <mc:Choice Requires="wps">
            <w:drawing>
              <wp:anchor distT="45720" distB="45720" distL="114300" distR="114300" simplePos="0" relativeHeight="251658244" behindDoc="0" locked="0" layoutInCell="1" allowOverlap="1" wp14:anchorId="541A3EBF" wp14:editId="29AE32E3">
                <wp:simplePos x="0" y="0"/>
                <wp:positionH relativeFrom="margin">
                  <wp:posOffset>-93345</wp:posOffset>
                </wp:positionH>
                <wp:positionV relativeFrom="margin">
                  <wp:posOffset>2944495</wp:posOffset>
                </wp:positionV>
                <wp:extent cx="5934075" cy="1828800"/>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828800"/>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28011BAF" w14:textId="2DA12995" w:rsidR="00A96AC7" w:rsidRPr="007568EB" w:rsidRDefault="009E43B8" w:rsidP="00A96AC7">
                            <w:pPr>
                              <w:pStyle w:val="DocTitleNoNumber"/>
                              <w:spacing w:after="360" w:line="192" w:lineRule="auto"/>
                              <w:rPr>
                                <w:rFonts w:cstheme="majorHAnsi"/>
                                <w:color w:val="FFFFFF" w:themeColor="background1"/>
                                <w:sz w:val="112"/>
                                <w:szCs w:val="112"/>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14:shadow w14:blurRad="50800" w14:dist="38100" w14:dir="2700000" w14:sx="100000" w14:sy="100000" w14:kx="0" w14:ky="0" w14:algn="tl">
                                  <w14:srgbClr w14:val="000000">
                                    <w14:alpha w14:val="57182"/>
                                  </w14:srgbClr>
                                </w14:shadow>
                              </w:rPr>
                              <w:t xml:space="preserve">iSP </w:t>
                            </w:r>
                            <w:r w:rsidR="00357F6F">
                              <w:rPr>
                                <w:rFonts w:cstheme="majorHAnsi"/>
                                <w:color w:val="FFFFFF" w:themeColor="background1"/>
                                <w:sz w:val="112"/>
                                <w:szCs w:val="112"/>
                                <w14:shadow w14:blurRad="50800" w14:dist="38100" w14:dir="2700000" w14:sx="100000" w14:sy="100000" w14:kx="0" w14:ky="0" w14:algn="tl">
                                  <w14:srgbClr w14:val="000000">
                                    <w14:alpha w14:val="57182"/>
                                  </w14:srgbClr>
                                </w14:shadow>
                              </w:rPr>
                              <w:t xml:space="preserve">- </w:t>
                            </w:r>
                            <w:r>
                              <w:rPr>
                                <w:rFonts w:cstheme="majorHAnsi"/>
                                <w:color w:val="FFFFFF" w:themeColor="background1"/>
                                <w:sz w:val="112"/>
                                <w:szCs w:val="112"/>
                                <w14:shadow w14:blurRad="50800" w14:dist="38100" w14:dir="2700000" w14:sx="100000" w14:sy="100000" w14:kx="0" w14:ky="0" w14:algn="tl">
                                  <w14:srgbClr w14:val="000000">
                                    <w14:alpha w14:val="57182"/>
                                  </w14:srgbClr>
                                </w14:shadow>
                              </w:rPr>
                              <w:t>AWS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1A3EBF" id="_x0000_t202" coordsize="21600,21600" o:spt="202" path="m,l,21600r21600,l21600,xe">
                <v:stroke joinstyle="miter"/>
                <v:path gradientshapeok="t" o:connecttype="rect"/>
              </v:shapetype>
              <v:shape id="Text Box 2" o:spid="_x0000_s1026" type="#_x0000_t202" alt="P10TB26bA#y1" style="position:absolute;left:0;text-align:left;margin-left:-7.35pt;margin-top:231.85pt;width:467.25pt;height:2in;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" filled="f">
                <v:stroke opacity="0"/>
                <v:textbox inset="0,0,0,0">
                  <w:txbxContent>
                    <w:p w14:paraId="28011BAF" w14:textId="2DA12995" w:rsidR="00A96AC7" w:rsidRPr="007568EB" w:rsidRDefault="009E43B8" w:rsidP="00A96AC7">
                      <w:pPr>
                        <w:pStyle w:val="DocTitleNoNumber"/>
                        <w:spacing w:after="360" w:line="192" w:lineRule="auto"/>
                        <w:rPr>
                          <w:rFonts w:cstheme="majorHAnsi"/>
                          <w:color w:val="FFFFFF" w:themeColor="background1"/>
                          <w:sz w:val="112"/>
                          <w:szCs w:val="112"/>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14:shadow w14:blurRad="50800" w14:dist="38100" w14:dir="2700000" w14:sx="100000" w14:sy="100000" w14:kx="0" w14:ky="0" w14:algn="tl">
                            <w14:srgbClr w14:val="000000">
                              <w14:alpha w14:val="57182"/>
                            </w14:srgbClr>
                          </w14:shadow>
                        </w:rPr>
                        <w:t xml:space="preserve">iSP </w:t>
                      </w:r>
                      <w:r w:rsidR="00357F6F">
                        <w:rPr>
                          <w:rFonts w:cstheme="majorHAnsi"/>
                          <w:color w:val="FFFFFF" w:themeColor="background1"/>
                          <w:sz w:val="112"/>
                          <w:szCs w:val="112"/>
                          <w14:shadow w14:blurRad="50800" w14:dist="38100" w14:dir="2700000" w14:sx="100000" w14:sy="100000" w14:kx="0" w14:ky="0" w14:algn="tl">
                            <w14:srgbClr w14:val="000000">
                              <w14:alpha w14:val="57182"/>
                            </w14:srgbClr>
                          </w14:shadow>
                        </w:rPr>
                        <w:t xml:space="preserve">- </w:t>
                      </w:r>
                      <w:r>
                        <w:rPr>
                          <w:rFonts w:cstheme="majorHAnsi"/>
                          <w:color w:val="FFFFFF" w:themeColor="background1"/>
                          <w:sz w:val="112"/>
                          <w:szCs w:val="112"/>
                          <w14:shadow w14:blurRad="50800" w14:dist="38100" w14:dir="2700000" w14:sx="100000" w14:sy="100000" w14:kx="0" w14:ky="0" w14:algn="tl">
                            <w14:srgbClr w14:val="000000">
                              <w14:alpha w14:val="57182"/>
                            </w14:srgbClr>
                          </w14:shadow>
                        </w:rPr>
                        <w:t>AWS Landing Zone</w:t>
                      </w:r>
                    </w:p>
                  </w:txbxContent>
                </v:textbox>
                <w10:wrap type="square" anchorx="margin" anchory="margin"/>
              </v:shape>
            </w:pict>
          </mc:Fallback>
        </mc:AlternateContent>
      </w:r>
    </w:p>
    <w:p w14:paraId="493CA987" w14:textId="6FF431EA" w:rsidR="004C50BE" w:rsidRPr="00AF7ABF" w:rsidRDefault="00D1701E" w:rsidP="0E6F52AB">
      <w:pPr>
        <w:pStyle w:val="BodyTextVersion1"/>
        <w:rPr>
          <w:lang w:val="en-GB"/>
        </w:rPr>
      </w:pPr>
      <w:r w:rsidRPr="00AF7ABF">
        <w:rPr>
          <w:noProof/>
        </w:rPr>
        <mc:AlternateContent>
          <mc:Choice Requires="wps">
            <w:drawing>
              <wp:anchor distT="45720" distB="45720" distL="114300" distR="114300" simplePos="0" relativeHeight="251658245" behindDoc="0" locked="0" layoutInCell="1" allowOverlap="1" wp14:anchorId="3C821E34" wp14:editId="062BBFCB">
                <wp:simplePos x="0" y="0"/>
                <wp:positionH relativeFrom="margin">
                  <wp:align>center</wp:align>
                </wp:positionH>
                <wp:positionV relativeFrom="margin">
                  <wp:posOffset>5109845</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1CF428B4" w14:textId="212ADDCE" w:rsidR="009F3ACA" w:rsidRPr="00AA3A67" w:rsidRDefault="00AA3A67" w:rsidP="009F3ACA">
                            <w:pPr>
                              <w:pStyle w:val="DocSubtitleNoNumber"/>
                              <w:spacing w:after="60"/>
                              <w:rPr>
                                <w:rFonts w:asciiTheme="minorHAnsi" w:hAnsiTheme="minorHAnsi"/>
                                <w:b/>
                                <w:bCs/>
                                <w:color w:val="FFFFFF" w:themeColor="background1"/>
                                <w:sz w:val="48"/>
                                <w:szCs w:val="48"/>
                                <w14:shadow w14:blurRad="50800" w14:dist="38100" w14:dir="2400000" w14:sx="100000" w14:sy="100000" w14:kx="0" w14:ky="0" w14:algn="tr">
                                  <w14:srgbClr w14:val="000000">
                                    <w14:alpha w14:val="57000"/>
                                  </w14:srgbClr>
                                </w14:shadow>
                              </w:rPr>
                            </w:pPr>
                            <w:r w:rsidRPr="00AA3A67">
                              <w:rPr>
                                <w:rFonts w:asciiTheme="minorHAnsi" w:hAnsiTheme="minorHAnsi"/>
                                <w:b/>
                                <w:bCs/>
                                <w:color w:val="FFFFFF" w:themeColor="background1"/>
                                <w:sz w:val="48"/>
                                <w:szCs w:val="48"/>
                                <w14:shadow w14:blurRad="50800" w14:dist="38100" w14:dir="2400000" w14:sx="100000" w14:sy="100000" w14:kx="0" w14:ky="0" w14:algn="tr">
                                  <w14:srgbClr w14:val="000000">
                                    <w14:alpha w14:val="57000"/>
                                  </w14:srgbClr>
                                </w14:shadow>
                              </w:rPr>
                              <w:t>Operational Runbook</w:t>
                            </w:r>
                          </w:p>
                          <w:p w14:paraId="5DCA3EFB" w14:textId="70659FA5" w:rsidR="009F3ACA" w:rsidRPr="00BC7A48" w:rsidRDefault="009F3ACA" w:rsidP="009F3ACA">
                            <w:pPr>
                              <w:pStyle w:val="BodyTextVersion1"/>
                              <w:spacing w:after="0"/>
                              <w:jc w:val="center"/>
                            </w:pPr>
                            <w:r w:rsidRPr="00BC7A48">
                              <w:rPr>
                                <w:b/>
                                <w:bCs/>
                              </w:rPr>
                              <w:t>Prepared by</w:t>
                            </w:r>
                            <w:r w:rsidRPr="00310786">
                              <w:rPr>
                                <w:b/>
                                <w:bCs/>
                              </w:rPr>
                              <w:t>:</w:t>
                            </w:r>
                            <w:r w:rsidRPr="00310786">
                              <w:t xml:space="preserve"> </w:t>
                            </w:r>
                            <w:r w:rsidR="00AA3A67">
                              <w:t>Nick Walters</w:t>
                            </w:r>
                            <w:r w:rsidRPr="00310786">
                              <w:t xml:space="preserve"> | </w:t>
                            </w:r>
                            <w:r w:rsidR="00E52BD8">
                              <w:t>08</w:t>
                            </w:r>
                            <w:r w:rsidRPr="00310786">
                              <w:t xml:space="preserve"> </w:t>
                            </w:r>
                            <w:r w:rsidR="00E52BD8">
                              <w:t>August</w:t>
                            </w:r>
                            <w:r w:rsidRPr="00310786">
                              <w:t xml:space="preserve"> 2025</w:t>
                            </w:r>
                          </w:p>
                          <w:p w14:paraId="0F760D0F" w14:textId="28C80853" w:rsidR="00A96AC7" w:rsidRPr="009E43B8" w:rsidRDefault="00A96AC7" w:rsidP="00A96AC7">
                            <w:pPr>
                              <w:pStyle w:val="BodyTextVersion1"/>
                              <w:spacing w:after="0"/>
                              <w:jc w:val="center"/>
                              <w:rPr>
                                <w:color w:val="FFFFFF" w:themeColor="background1"/>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21E34" id="_x0000_s1027" type="#_x0000_t202" alt="P10TB28bA#y1" style="position:absolute;left:0;text-align:left;margin-left:0;margin-top:402.35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dkJQwIAAH8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" filled="f">
                <v:stroke opacity="0"/>
                <v:textbox inset="0,0,0,0">
                  <w:txbxContent>
                    <w:p w14:paraId="1CF428B4" w14:textId="212ADDCE" w:rsidR="009F3ACA" w:rsidRPr="00AA3A67" w:rsidRDefault="00AA3A67" w:rsidP="009F3ACA">
                      <w:pPr>
                        <w:pStyle w:val="DocSubtitleNoNumber"/>
                        <w:spacing w:after="60"/>
                        <w:rPr>
                          <w:rFonts w:asciiTheme="minorHAnsi" w:hAnsiTheme="minorHAnsi"/>
                          <w:b/>
                          <w:bCs/>
                          <w:color w:val="FFFFFF" w:themeColor="background1"/>
                          <w:sz w:val="48"/>
                          <w:szCs w:val="48"/>
                          <w14:shadow w14:blurRad="50800" w14:dist="38100" w14:dir="2400000" w14:sx="100000" w14:sy="100000" w14:kx="0" w14:ky="0" w14:algn="tr">
                            <w14:srgbClr w14:val="000000">
                              <w14:alpha w14:val="57000"/>
                            </w14:srgbClr>
                          </w14:shadow>
                        </w:rPr>
                      </w:pPr>
                      <w:r w:rsidRPr="00AA3A67">
                        <w:rPr>
                          <w:rFonts w:asciiTheme="minorHAnsi" w:hAnsiTheme="minorHAnsi"/>
                          <w:b/>
                          <w:bCs/>
                          <w:color w:val="FFFFFF" w:themeColor="background1"/>
                          <w:sz w:val="48"/>
                          <w:szCs w:val="48"/>
                          <w14:shadow w14:blurRad="50800" w14:dist="38100" w14:dir="2400000" w14:sx="100000" w14:sy="100000" w14:kx="0" w14:ky="0" w14:algn="tr">
                            <w14:srgbClr w14:val="000000">
                              <w14:alpha w14:val="57000"/>
                            </w14:srgbClr>
                          </w14:shadow>
                        </w:rPr>
                        <w:t>Operational Runbook</w:t>
                      </w:r>
                    </w:p>
                    <w:p w14:paraId="5DCA3EFB" w14:textId="70659FA5" w:rsidR="009F3ACA" w:rsidRPr="00BC7A48" w:rsidRDefault="009F3ACA" w:rsidP="009F3ACA">
                      <w:pPr>
                        <w:pStyle w:val="BodyTextVersion1"/>
                        <w:spacing w:after="0"/>
                        <w:jc w:val="center"/>
                      </w:pPr>
                      <w:r w:rsidRPr="00BC7A48">
                        <w:rPr>
                          <w:b/>
                          <w:bCs/>
                        </w:rPr>
                        <w:t>Prepared by</w:t>
                      </w:r>
                      <w:r w:rsidRPr="00310786">
                        <w:rPr>
                          <w:b/>
                          <w:bCs/>
                        </w:rPr>
                        <w:t>:</w:t>
                      </w:r>
                      <w:r w:rsidRPr="00310786">
                        <w:t xml:space="preserve"> </w:t>
                      </w:r>
                      <w:r w:rsidR="00AA3A67">
                        <w:t>Nick Walters</w:t>
                      </w:r>
                      <w:r w:rsidRPr="00310786">
                        <w:t xml:space="preserve"> | </w:t>
                      </w:r>
                      <w:r w:rsidR="00E52BD8">
                        <w:t>08</w:t>
                      </w:r>
                      <w:r w:rsidRPr="00310786">
                        <w:t xml:space="preserve"> </w:t>
                      </w:r>
                      <w:r w:rsidR="00E52BD8">
                        <w:t>August</w:t>
                      </w:r>
                      <w:r w:rsidRPr="00310786">
                        <w:t xml:space="preserve"> 2025</w:t>
                      </w:r>
                    </w:p>
                    <w:p w14:paraId="0F760D0F" w14:textId="28C80853" w:rsidR="00A96AC7" w:rsidRPr="009E43B8" w:rsidRDefault="00A96AC7" w:rsidP="00A96AC7">
                      <w:pPr>
                        <w:pStyle w:val="BodyTextVersion1"/>
                        <w:spacing w:after="0"/>
                        <w:jc w:val="center"/>
                        <w:rPr>
                          <w:color w:val="FFFFFF" w:themeColor="background1"/>
                        </w:rPr>
                      </w:pPr>
                    </w:p>
                  </w:txbxContent>
                </v:textbox>
                <w10:wrap type="square" anchorx="margin" anchory="margin"/>
              </v:shape>
            </w:pict>
          </mc:Fallback>
        </mc:AlternateContent>
      </w:r>
    </w:p>
    <w:p w14:paraId="37407251" w14:textId="26D773CB" w:rsidR="004C50BE" w:rsidRPr="00AF7ABF" w:rsidRDefault="004C50BE" w:rsidP="0E6F52AB">
      <w:pPr>
        <w:pStyle w:val="BodyTextVersion1"/>
        <w:rPr>
          <w:lang w:val="en-GB"/>
        </w:rPr>
      </w:pPr>
    </w:p>
    <w:p w14:paraId="3E6E51D6" w14:textId="77777777" w:rsidR="004C50BE" w:rsidRPr="00AF7ABF" w:rsidRDefault="004C50BE" w:rsidP="0E6F52AB">
      <w:pPr>
        <w:pStyle w:val="BodyTextVersion1"/>
        <w:rPr>
          <w:lang w:val="en-GB"/>
        </w:rPr>
      </w:pPr>
    </w:p>
    <w:p w14:paraId="2946525D" w14:textId="0D728331" w:rsidR="004C50BE" w:rsidRPr="00AF7ABF" w:rsidRDefault="004C50BE" w:rsidP="0E6F52AB">
      <w:pPr>
        <w:pStyle w:val="BodyTextVersion1"/>
        <w:rPr>
          <w:lang w:val="en-GB"/>
        </w:rPr>
      </w:pPr>
    </w:p>
    <w:p w14:paraId="09D2888A" w14:textId="77777777" w:rsidR="004C50BE" w:rsidRPr="00AF7ABF" w:rsidRDefault="004C50BE" w:rsidP="0E6F52AB">
      <w:pPr>
        <w:pStyle w:val="BodyTextVersion1"/>
        <w:rPr>
          <w:lang w:val="en-GB"/>
        </w:rPr>
      </w:pPr>
    </w:p>
    <w:p w14:paraId="6CCCC5EF" w14:textId="77777777" w:rsidR="004C50BE" w:rsidRPr="00AF7ABF" w:rsidRDefault="004C50BE" w:rsidP="0E6F52AB">
      <w:pPr>
        <w:pStyle w:val="BodyTextVersion1"/>
        <w:rPr>
          <w:lang w:val="en-GB"/>
        </w:rPr>
      </w:pPr>
    </w:p>
    <w:p w14:paraId="06D25DAF" w14:textId="77777777" w:rsidR="004C50BE" w:rsidRPr="00AF7ABF" w:rsidRDefault="004C50BE" w:rsidP="0E6F52AB">
      <w:pPr>
        <w:pStyle w:val="BodyTextVersion1"/>
        <w:rPr>
          <w:lang w:val="en-GB"/>
        </w:rPr>
      </w:pPr>
    </w:p>
    <w:p w14:paraId="4F60BFCA" w14:textId="77777777" w:rsidR="004C50BE" w:rsidRPr="00AF7ABF" w:rsidRDefault="004C50BE" w:rsidP="0E6F52AB">
      <w:pPr>
        <w:pStyle w:val="BodyTextVersion1"/>
        <w:rPr>
          <w:lang w:val="en-GB"/>
        </w:rPr>
      </w:pPr>
    </w:p>
    <w:p w14:paraId="4DAA9195" w14:textId="77777777" w:rsidR="004C50BE" w:rsidRPr="00AF7ABF" w:rsidRDefault="004C50BE" w:rsidP="0E6F52AB">
      <w:pPr>
        <w:pStyle w:val="BodyTextVersion1"/>
        <w:rPr>
          <w:lang w:val="en-GB"/>
        </w:rPr>
      </w:pPr>
    </w:p>
    <w:p w14:paraId="239FDBDE" w14:textId="77777777" w:rsidR="004C50BE" w:rsidRPr="00AF7ABF" w:rsidRDefault="004C50BE" w:rsidP="0E6F52AB">
      <w:pPr>
        <w:pStyle w:val="BodyTextVersion1"/>
        <w:rPr>
          <w:lang w:val="en-GB"/>
        </w:rPr>
      </w:pPr>
    </w:p>
    <w:p w14:paraId="6B3CFD72" w14:textId="77777777" w:rsidR="002A1D1C" w:rsidRPr="00AF7ABF" w:rsidRDefault="002A1D1C" w:rsidP="00D04893">
      <w:pPr>
        <w:pStyle w:val="TOCHeading"/>
        <w:rPr>
          <w:rFonts w:asciiTheme="minorHAnsi" w:hAnsiTheme="minorHAnsi"/>
          <w:b w:val="0"/>
          <w:color w:val="4F4F4F"/>
          <w:sz w:val="22"/>
        </w:rPr>
      </w:pPr>
    </w:p>
    <w:p w14:paraId="65666CFA" w14:textId="77777777" w:rsidR="002A1D1C" w:rsidRPr="00AF7ABF" w:rsidRDefault="002A1D1C" w:rsidP="00D04893">
      <w:pPr>
        <w:pStyle w:val="TOCHeading"/>
        <w:rPr>
          <w:rFonts w:asciiTheme="minorHAnsi" w:hAnsiTheme="minorHAnsi"/>
          <w:b w:val="0"/>
          <w:color w:val="4F4F4F"/>
          <w:sz w:val="22"/>
        </w:rPr>
      </w:pPr>
    </w:p>
    <w:sdt>
      <w:sdtPr>
        <w:rPr>
          <w:rFonts w:asciiTheme="minorHAnsi" w:hAnsiTheme="minorHAnsi"/>
          <w:b w:val="0"/>
          <w:color w:val="4F4F4F"/>
          <w:sz w:val="22"/>
          <w:szCs w:val="22"/>
        </w:rPr>
        <w:id w:val="677935666"/>
        <w:docPartObj>
          <w:docPartGallery w:val="Table of Contents"/>
          <w:docPartUnique/>
        </w:docPartObj>
      </w:sdtPr>
      <w:sdtContent>
        <w:p w14:paraId="46C2AC37" w14:textId="1DD3E78A" w:rsidR="00D04893" w:rsidRPr="00AF7ABF" w:rsidRDefault="00D04893" w:rsidP="00D04893">
          <w:pPr>
            <w:pStyle w:val="TOCHeading"/>
            <w:rPr>
              <w:rFonts w:asciiTheme="minorHAnsi" w:hAnsiTheme="minorHAnsi"/>
              <w:b w:val="0"/>
              <w:color w:val="4F4F4F"/>
              <w:sz w:val="22"/>
            </w:rPr>
          </w:pPr>
          <w:r w:rsidRPr="00AF7ABF">
            <w:rPr>
              <w:rFonts w:asciiTheme="minorHAnsi" w:hAnsiTheme="minorHAnsi"/>
              <w:b w:val="0"/>
            </w:rPr>
            <w:t>Contents</w:t>
          </w:r>
        </w:p>
        <w:p w14:paraId="1E2DD5FD" w14:textId="654FBD98" w:rsidR="00C41DBF" w:rsidRDefault="00D04893">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r w:rsidRPr="00AF7ABF">
            <w:rPr>
              <w:rFonts w:asciiTheme="minorHAnsi" w:hAnsiTheme="minorHAnsi"/>
              <w:b w:val="0"/>
            </w:rPr>
            <w:fldChar w:fldCharType="begin"/>
          </w:r>
          <w:r w:rsidRPr="00AF7ABF">
            <w:rPr>
              <w:rFonts w:asciiTheme="minorHAnsi" w:hAnsiTheme="minorHAnsi"/>
              <w:b w:val="0"/>
            </w:rPr>
            <w:instrText xml:space="preserve"> TOC \o "1-3" \h \z \u </w:instrText>
          </w:r>
          <w:r w:rsidRPr="00AF7ABF">
            <w:rPr>
              <w:rFonts w:asciiTheme="minorHAnsi" w:hAnsiTheme="minorHAnsi"/>
              <w:b w:val="0"/>
            </w:rPr>
            <w:fldChar w:fldCharType="separate"/>
          </w:r>
          <w:hyperlink w:anchor="_Toc205566959" w:history="1">
            <w:r w:rsidR="00C41DBF" w:rsidRPr="00B43998">
              <w:rPr>
                <w:rStyle w:val="Hyperlink"/>
                <w:noProof/>
              </w:rPr>
              <w:t>1.</w:t>
            </w:r>
            <w:r w:rsidR="00C41DBF">
              <w:rPr>
                <w:rFonts w:asciiTheme="minorHAnsi" w:eastAsiaTheme="minorEastAsia" w:hAnsiTheme="minorHAnsi" w:cstheme="minorBidi"/>
                <w:b w:val="0"/>
                <w:caps w:val="0"/>
                <w:noProof/>
                <w:color w:val="auto"/>
                <w:kern w:val="2"/>
                <w:sz w:val="24"/>
                <w:szCs w:val="24"/>
                <w:lang w:eastAsia="en-GB"/>
                <w14:ligatures w14:val="standardContextual"/>
              </w:rPr>
              <w:tab/>
            </w:r>
            <w:r w:rsidR="00C41DBF" w:rsidRPr="00B43998">
              <w:rPr>
                <w:rStyle w:val="Hyperlink"/>
                <w:noProof/>
              </w:rPr>
              <w:t>introduction</w:t>
            </w:r>
            <w:r w:rsidR="00C41DBF">
              <w:rPr>
                <w:noProof/>
                <w:webHidden/>
              </w:rPr>
              <w:tab/>
            </w:r>
            <w:r w:rsidR="00C41DBF">
              <w:rPr>
                <w:noProof/>
                <w:webHidden/>
              </w:rPr>
              <w:fldChar w:fldCharType="begin"/>
            </w:r>
            <w:r w:rsidR="00C41DBF">
              <w:rPr>
                <w:noProof/>
                <w:webHidden/>
              </w:rPr>
              <w:instrText xml:space="preserve"> PAGEREF _Toc205566959 \h </w:instrText>
            </w:r>
            <w:r w:rsidR="00C41DBF">
              <w:rPr>
                <w:noProof/>
                <w:webHidden/>
              </w:rPr>
            </w:r>
            <w:r w:rsidR="00C41DBF">
              <w:rPr>
                <w:noProof/>
                <w:webHidden/>
              </w:rPr>
              <w:fldChar w:fldCharType="separate"/>
            </w:r>
            <w:r w:rsidR="00EB5404">
              <w:rPr>
                <w:noProof/>
                <w:webHidden/>
              </w:rPr>
              <w:t>5</w:t>
            </w:r>
            <w:r w:rsidR="00C41DBF">
              <w:rPr>
                <w:noProof/>
                <w:webHidden/>
              </w:rPr>
              <w:fldChar w:fldCharType="end"/>
            </w:r>
          </w:hyperlink>
        </w:p>
        <w:p w14:paraId="5F771816" w14:textId="3562C5D2"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0" w:history="1">
            <w:r w:rsidRPr="00B43998">
              <w:rPr>
                <w:rStyle w:val="Hyperlink"/>
                <w:noProof/>
              </w:rPr>
              <w:t>1.1.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Document Overview</w:t>
            </w:r>
            <w:r>
              <w:rPr>
                <w:noProof/>
                <w:webHidden/>
              </w:rPr>
              <w:tab/>
            </w:r>
            <w:r>
              <w:rPr>
                <w:noProof/>
                <w:webHidden/>
              </w:rPr>
              <w:fldChar w:fldCharType="begin"/>
            </w:r>
            <w:r>
              <w:rPr>
                <w:noProof/>
                <w:webHidden/>
              </w:rPr>
              <w:instrText xml:space="preserve"> PAGEREF _Toc205566960 \h </w:instrText>
            </w:r>
            <w:r>
              <w:rPr>
                <w:noProof/>
                <w:webHidden/>
              </w:rPr>
            </w:r>
            <w:r>
              <w:rPr>
                <w:noProof/>
                <w:webHidden/>
              </w:rPr>
              <w:fldChar w:fldCharType="separate"/>
            </w:r>
            <w:r w:rsidR="00EB5404">
              <w:rPr>
                <w:noProof/>
                <w:webHidden/>
              </w:rPr>
              <w:t>5</w:t>
            </w:r>
            <w:r>
              <w:rPr>
                <w:noProof/>
                <w:webHidden/>
              </w:rPr>
              <w:fldChar w:fldCharType="end"/>
            </w:r>
          </w:hyperlink>
        </w:p>
        <w:p w14:paraId="76E3E146" w14:textId="5E6F4501"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1" w:history="1">
            <w:r w:rsidRPr="00B43998">
              <w:rPr>
                <w:rStyle w:val="Hyperlink"/>
                <w:noProof/>
              </w:rPr>
              <w:t>1.2.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AWS Landing Zone Accelerator (LZA)</w:t>
            </w:r>
            <w:r>
              <w:rPr>
                <w:noProof/>
                <w:webHidden/>
              </w:rPr>
              <w:tab/>
            </w:r>
            <w:r>
              <w:rPr>
                <w:noProof/>
                <w:webHidden/>
              </w:rPr>
              <w:fldChar w:fldCharType="begin"/>
            </w:r>
            <w:r>
              <w:rPr>
                <w:noProof/>
                <w:webHidden/>
              </w:rPr>
              <w:instrText xml:space="preserve"> PAGEREF _Toc205566961 \h </w:instrText>
            </w:r>
            <w:r>
              <w:rPr>
                <w:noProof/>
                <w:webHidden/>
              </w:rPr>
            </w:r>
            <w:r>
              <w:rPr>
                <w:noProof/>
                <w:webHidden/>
              </w:rPr>
              <w:fldChar w:fldCharType="separate"/>
            </w:r>
            <w:r w:rsidR="00EB5404">
              <w:rPr>
                <w:noProof/>
                <w:webHidden/>
              </w:rPr>
              <w:t>5</w:t>
            </w:r>
            <w:r>
              <w:rPr>
                <w:noProof/>
                <w:webHidden/>
              </w:rPr>
              <w:fldChar w:fldCharType="end"/>
            </w:r>
          </w:hyperlink>
        </w:p>
        <w:p w14:paraId="1F46401B" w14:textId="26746306"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2" w:history="1">
            <w:r w:rsidRPr="00B43998">
              <w:rPr>
                <w:rStyle w:val="Hyperlink"/>
                <w:noProof/>
              </w:rPr>
              <w:t>1.3.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Account Factory for Terraform (AFT)</w:t>
            </w:r>
            <w:r>
              <w:rPr>
                <w:noProof/>
                <w:webHidden/>
              </w:rPr>
              <w:tab/>
            </w:r>
            <w:r>
              <w:rPr>
                <w:noProof/>
                <w:webHidden/>
              </w:rPr>
              <w:fldChar w:fldCharType="begin"/>
            </w:r>
            <w:r>
              <w:rPr>
                <w:noProof/>
                <w:webHidden/>
              </w:rPr>
              <w:instrText xml:space="preserve"> PAGEREF _Toc205566962 \h </w:instrText>
            </w:r>
            <w:r>
              <w:rPr>
                <w:noProof/>
                <w:webHidden/>
              </w:rPr>
            </w:r>
            <w:r>
              <w:rPr>
                <w:noProof/>
                <w:webHidden/>
              </w:rPr>
              <w:fldChar w:fldCharType="separate"/>
            </w:r>
            <w:r w:rsidR="00EB5404">
              <w:rPr>
                <w:noProof/>
                <w:webHidden/>
              </w:rPr>
              <w:t>5</w:t>
            </w:r>
            <w:r>
              <w:rPr>
                <w:noProof/>
                <w:webHidden/>
              </w:rPr>
              <w:fldChar w:fldCharType="end"/>
            </w:r>
          </w:hyperlink>
        </w:p>
        <w:p w14:paraId="65160115" w14:textId="74E28E0A"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3" w:history="1">
            <w:r w:rsidRPr="00B43998">
              <w:rPr>
                <w:rStyle w:val="Hyperlink"/>
                <w:noProof/>
                <w:lang w:eastAsia="en-IE"/>
              </w:rPr>
              <w:t>1.4.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lang w:eastAsia="en-IE"/>
              </w:rPr>
              <w:t>GitHub</w:t>
            </w:r>
            <w:r>
              <w:rPr>
                <w:noProof/>
                <w:webHidden/>
              </w:rPr>
              <w:tab/>
            </w:r>
            <w:r>
              <w:rPr>
                <w:noProof/>
                <w:webHidden/>
              </w:rPr>
              <w:fldChar w:fldCharType="begin"/>
            </w:r>
            <w:r>
              <w:rPr>
                <w:noProof/>
                <w:webHidden/>
              </w:rPr>
              <w:instrText xml:space="preserve"> PAGEREF _Toc205566963 \h </w:instrText>
            </w:r>
            <w:r>
              <w:rPr>
                <w:noProof/>
                <w:webHidden/>
              </w:rPr>
            </w:r>
            <w:r>
              <w:rPr>
                <w:noProof/>
                <w:webHidden/>
              </w:rPr>
              <w:fldChar w:fldCharType="separate"/>
            </w:r>
            <w:r w:rsidR="00EB5404">
              <w:rPr>
                <w:noProof/>
                <w:webHidden/>
              </w:rPr>
              <w:t>5</w:t>
            </w:r>
            <w:r>
              <w:rPr>
                <w:noProof/>
                <w:webHidden/>
              </w:rPr>
              <w:fldChar w:fldCharType="end"/>
            </w:r>
          </w:hyperlink>
        </w:p>
        <w:p w14:paraId="18346217" w14:textId="0CDAF458"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4" w:history="1">
            <w:r w:rsidRPr="00B43998">
              <w:rPr>
                <w:rStyle w:val="Hyperlink"/>
                <w:noProof/>
              </w:rPr>
              <w:t>1.5.</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GitHub Repositories</w:t>
            </w:r>
            <w:r>
              <w:rPr>
                <w:noProof/>
                <w:webHidden/>
              </w:rPr>
              <w:tab/>
            </w:r>
            <w:r>
              <w:rPr>
                <w:noProof/>
                <w:webHidden/>
              </w:rPr>
              <w:fldChar w:fldCharType="begin"/>
            </w:r>
            <w:r>
              <w:rPr>
                <w:noProof/>
                <w:webHidden/>
              </w:rPr>
              <w:instrText xml:space="preserve"> PAGEREF _Toc205566964 \h </w:instrText>
            </w:r>
            <w:r>
              <w:rPr>
                <w:noProof/>
                <w:webHidden/>
              </w:rPr>
            </w:r>
            <w:r>
              <w:rPr>
                <w:noProof/>
                <w:webHidden/>
              </w:rPr>
              <w:fldChar w:fldCharType="separate"/>
            </w:r>
            <w:r w:rsidR="00EB5404">
              <w:rPr>
                <w:noProof/>
                <w:webHidden/>
              </w:rPr>
              <w:t>6</w:t>
            </w:r>
            <w:r>
              <w:rPr>
                <w:noProof/>
                <w:webHidden/>
              </w:rPr>
              <w:fldChar w:fldCharType="end"/>
            </w:r>
          </w:hyperlink>
        </w:p>
        <w:p w14:paraId="2CA3CF91" w14:textId="14C957A6"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65" w:history="1">
            <w:r w:rsidRPr="00B43998">
              <w:rPr>
                <w:rStyle w:val="Hyperlink"/>
                <w:noProof/>
              </w:rPr>
              <w:t>1.5.1.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LZ Configuration Repository</w:t>
            </w:r>
            <w:r>
              <w:rPr>
                <w:noProof/>
                <w:webHidden/>
              </w:rPr>
              <w:tab/>
            </w:r>
            <w:r>
              <w:rPr>
                <w:noProof/>
                <w:webHidden/>
              </w:rPr>
              <w:fldChar w:fldCharType="begin"/>
            </w:r>
            <w:r>
              <w:rPr>
                <w:noProof/>
                <w:webHidden/>
              </w:rPr>
              <w:instrText xml:space="preserve"> PAGEREF _Toc205566965 \h </w:instrText>
            </w:r>
            <w:r>
              <w:rPr>
                <w:noProof/>
                <w:webHidden/>
              </w:rPr>
            </w:r>
            <w:r>
              <w:rPr>
                <w:noProof/>
                <w:webHidden/>
              </w:rPr>
              <w:fldChar w:fldCharType="separate"/>
            </w:r>
            <w:r w:rsidR="00EB5404">
              <w:rPr>
                <w:noProof/>
                <w:webHidden/>
              </w:rPr>
              <w:t>6</w:t>
            </w:r>
            <w:r>
              <w:rPr>
                <w:noProof/>
                <w:webHidden/>
              </w:rPr>
              <w:fldChar w:fldCharType="end"/>
            </w:r>
          </w:hyperlink>
        </w:p>
        <w:p w14:paraId="235EC4E5" w14:textId="6F71781B"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66" w:history="1">
            <w:r w:rsidRPr="00B43998">
              <w:rPr>
                <w:rStyle w:val="Hyperlink"/>
                <w:noProof/>
              </w:rPr>
              <w:t>1.5.2.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AFT Repositories</w:t>
            </w:r>
            <w:r>
              <w:rPr>
                <w:noProof/>
                <w:webHidden/>
              </w:rPr>
              <w:tab/>
            </w:r>
            <w:r>
              <w:rPr>
                <w:noProof/>
                <w:webHidden/>
              </w:rPr>
              <w:fldChar w:fldCharType="begin"/>
            </w:r>
            <w:r>
              <w:rPr>
                <w:noProof/>
                <w:webHidden/>
              </w:rPr>
              <w:instrText xml:space="preserve"> PAGEREF _Toc205566966 \h </w:instrText>
            </w:r>
            <w:r>
              <w:rPr>
                <w:noProof/>
                <w:webHidden/>
              </w:rPr>
            </w:r>
            <w:r>
              <w:rPr>
                <w:noProof/>
                <w:webHidden/>
              </w:rPr>
              <w:fldChar w:fldCharType="separate"/>
            </w:r>
            <w:r w:rsidR="00EB5404">
              <w:rPr>
                <w:noProof/>
                <w:webHidden/>
              </w:rPr>
              <w:t>7</w:t>
            </w:r>
            <w:r>
              <w:rPr>
                <w:noProof/>
                <w:webHidden/>
              </w:rPr>
              <w:fldChar w:fldCharType="end"/>
            </w:r>
          </w:hyperlink>
        </w:p>
        <w:p w14:paraId="05B44928" w14:textId="434BD491" w:rsidR="00C41DBF" w:rsidRDefault="00C41DBF">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566967" w:history="1">
            <w:r w:rsidRPr="00B43998">
              <w:rPr>
                <w:rStyle w:val="Hyperlink"/>
                <w:noProof/>
              </w:rPr>
              <w:t>2.</w:t>
            </w:r>
            <w:r>
              <w:rPr>
                <w:rFonts w:asciiTheme="minorHAnsi" w:eastAsiaTheme="minorEastAsia" w:hAnsiTheme="minorHAnsi" w:cstheme="minorBidi"/>
                <w:b w:val="0"/>
                <w:caps w:val="0"/>
                <w:noProof/>
                <w:color w:val="auto"/>
                <w:kern w:val="2"/>
                <w:sz w:val="24"/>
                <w:szCs w:val="24"/>
                <w:lang w:eastAsia="en-GB"/>
                <w14:ligatures w14:val="standardContextual"/>
              </w:rPr>
              <w:tab/>
            </w:r>
            <w:r w:rsidRPr="00B43998">
              <w:rPr>
                <w:rStyle w:val="Hyperlink"/>
                <w:noProof/>
              </w:rPr>
              <w:t>Landing Zone deployment</w:t>
            </w:r>
            <w:r>
              <w:rPr>
                <w:noProof/>
                <w:webHidden/>
              </w:rPr>
              <w:tab/>
            </w:r>
            <w:r>
              <w:rPr>
                <w:noProof/>
                <w:webHidden/>
              </w:rPr>
              <w:fldChar w:fldCharType="begin"/>
            </w:r>
            <w:r>
              <w:rPr>
                <w:noProof/>
                <w:webHidden/>
              </w:rPr>
              <w:instrText xml:space="preserve"> PAGEREF _Toc205566967 \h </w:instrText>
            </w:r>
            <w:r>
              <w:rPr>
                <w:noProof/>
                <w:webHidden/>
              </w:rPr>
            </w:r>
            <w:r>
              <w:rPr>
                <w:noProof/>
                <w:webHidden/>
              </w:rPr>
              <w:fldChar w:fldCharType="separate"/>
            </w:r>
            <w:r w:rsidR="00EB5404">
              <w:rPr>
                <w:noProof/>
                <w:webHidden/>
              </w:rPr>
              <w:t>9</w:t>
            </w:r>
            <w:r>
              <w:rPr>
                <w:noProof/>
                <w:webHidden/>
              </w:rPr>
              <w:fldChar w:fldCharType="end"/>
            </w:r>
          </w:hyperlink>
        </w:p>
        <w:p w14:paraId="70672D57" w14:textId="17344BF0"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8" w:history="1">
            <w:r w:rsidRPr="00B43998">
              <w:rPr>
                <w:rStyle w:val="Hyperlink"/>
                <w:noProof/>
              </w:rPr>
              <w:t>2.1.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Pre-requisites</w:t>
            </w:r>
            <w:r>
              <w:rPr>
                <w:noProof/>
                <w:webHidden/>
              </w:rPr>
              <w:tab/>
            </w:r>
            <w:r>
              <w:rPr>
                <w:noProof/>
                <w:webHidden/>
              </w:rPr>
              <w:fldChar w:fldCharType="begin"/>
            </w:r>
            <w:r>
              <w:rPr>
                <w:noProof/>
                <w:webHidden/>
              </w:rPr>
              <w:instrText xml:space="preserve"> PAGEREF _Toc205566968 \h </w:instrText>
            </w:r>
            <w:r>
              <w:rPr>
                <w:noProof/>
                <w:webHidden/>
              </w:rPr>
            </w:r>
            <w:r>
              <w:rPr>
                <w:noProof/>
                <w:webHidden/>
              </w:rPr>
              <w:fldChar w:fldCharType="separate"/>
            </w:r>
            <w:r w:rsidR="00EB5404">
              <w:rPr>
                <w:noProof/>
                <w:webHidden/>
              </w:rPr>
              <w:t>9</w:t>
            </w:r>
            <w:r>
              <w:rPr>
                <w:noProof/>
                <w:webHidden/>
              </w:rPr>
              <w:fldChar w:fldCharType="end"/>
            </w:r>
          </w:hyperlink>
        </w:p>
        <w:p w14:paraId="41434A15" w14:textId="7EFF1F19"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69" w:history="1">
            <w:r w:rsidRPr="00B43998">
              <w:rPr>
                <w:rStyle w:val="Hyperlink"/>
                <w:noProof/>
              </w:rPr>
              <w:t>2.2.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LZ Deployment Steps</w:t>
            </w:r>
            <w:r>
              <w:rPr>
                <w:noProof/>
                <w:webHidden/>
              </w:rPr>
              <w:tab/>
            </w:r>
            <w:r>
              <w:rPr>
                <w:noProof/>
                <w:webHidden/>
              </w:rPr>
              <w:fldChar w:fldCharType="begin"/>
            </w:r>
            <w:r>
              <w:rPr>
                <w:noProof/>
                <w:webHidden/>
              </w:rPr>
              <w:instrText xml:space="preserve"> PAGEREF _Toc205566969 \h </w:instrText>
            </w:r>
            <w:r>
              <w:rPr>
                <w:noProof/>
                <w:webHidden/>
              </w:rPr>
            </w:r>
            <w:r>
              <w:rPr>
                <w:noProof/>
                <w:webHidden/>
              </w:rPr>
              <w:fldChar w:fldCharType="separate"/>
            </w:r>
            <w:r w:rsidR="00EB5404">
              <w:rPr>
                <w:noProof/>
                <w:webHidden/>
              </w:rPr>
              <w:t>9</w:t>
            </w:r>
            <w:r>
              <w:rPr>
                <w:noProof/>
                <w:webHidden/>
              </w:rPr>
              <w:fldChar w:fldCharType="end"/>
            </w:r>
          </w:hyperlink>
        </w:p>
        <w:p w14:paraId="4D7DDB9F" w14:textId="1B63972B"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70" w:history="1">
            <w:r w:rsidRPr="00B43998">
              <w:rPr>
                <w:rStyle w:val="Hyperlink"/>
                <w:noProof/>
              </w:rPr>
              <w:t>2.3.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IAM Identity Center</w:t>
            </w:r>
            <w:r>
              <w:rPr>
                <w:noProof/>
                <w:webHidden/>
              </w:rPr>
              <w:tab/>
            </w:r>
            <w:r>
              <w:rPr>
                <w:noProof/>
                <w:webHidden/>
              </w:rPr>
              <w:fldChar w:fldCharType="begin"/>
            </w:r>
            <w:r>
              <w:rPr>
                <w:noProof/>
                <w:webHidden/>
              </w:rPr>
              <w:instrText xml:space="preserve"> PAGEREF _Toc205566970 \h </w:instrText>
            </w:r>
            <w:r>
              <w:rPr>
                <w:noProof/>
                <w:webHidden/>
              </w:rPr>
            </w:r>
            <w:r>
              <w:rPr>
                <w:noProof/>
                <w:webHidden/>
              </w:rPr>
              <w:fldChar w:fldCharType="separate"/>
            </w:r>
            <w:r w:rsidR="00EB5404">
              <w:rPr>
                <w:noProof/>
                <w:webHidden/>
              </w:rPr>
              <w:t>10</w:t>
            </w:r>
            <w:r>
              <w:rPr>
                <w:noProof/>
                <w:webHidden/>
              </w:rPr>
              <w:fldChar w:fldCharType="end"/>
            </w:r>
          </w:hyperlink>
        </w:p>
        <w:p w14:paraId="705F545A" w14:textId="7C238EBD"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71" w:history="1">
            <w:r w:rsidRPr="00B43998">
              <w:rPr>
                <w:rStyle w:val="Hyperlink"/>
                <w:noProof/>
              </w:rPr>
              <w:t>2.4.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LZ Configuration File Updates</w:t>
            </w:r>
            <w:r>
              <w:rPr>
                <w:noProof/>
                <w:webHidden/>
              </w:rPr>
              <w:tab/>
            </w:r>
            <w:r>
              <w:rPr>
                <w:noProof/>
                <w:webHidden/>
              </w:rPr>
              <w:fldChar w:fldCharType="begin"/>
            </w:r>
            <w:r>
              <w:rPr>
                <w:noProof/>
                <w:webHidden/>
              </w:rPr>
              <w:instrText xml:space="preserve"> PAGEREF _Toc205566971 \h </w:instrText>
            </w:r>
            <w:r>
              <w:rPr>
                <w:noProof/>
                <w:webHidden/>
              </w:rPr>
            </w:r>
            <w:r>
              <w:rPr>
                <w:noProof/>
                <w:webHidden/>
              </w:rPr>
              <w:fldChar w:fldCharType="separate"/>
            </w:r>
            <w:r w:rsidR="00EB5404">
              <w:rPr>
                <w:noProof/>
                <w:webHidden/>
              </w:rPr>
              <w:t>12</w:t>
            </w:r>
            <w:r>
              <w:rPr>
                <w:noProof/>
                <w:webHidden/>
              </w:rPr>
              <w:fldChar w:fldCharType="end"/>
            </w:r>
          </w:hyperlink>
        </w:p>
        <w:p w14:paraId="1433E8A0" w14:textId="4399296B"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72" w:history="1">
            <w:r w:rsidRPr="00B43998">
              <w:rPr>
                <w:rStyle w:val="Hyperlink"/>
                <w:noProof/>
              </w:rPr>
              <w:t>2.5.</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AFT Deployment</w:t>
            </w:r>
            <w:r>
              <w:rPr>
                <w:noProof/>
                <w:webHidden/>
              </w:rPr>
              <w:tab/>
            </w:r>
            <w:r>
              <w:rPr>
                <w:noProof/>
                <w:webHidden/>
              </w:rPr>
              <w:fldChar w:fldCharType="begin"/>
            </w:r>
            <w:r>
              <w:rPr>
                <w:noProof/>
                <w:webHidden/>
              </w:rPr>
              <w:instrText xml:space="preserve"> PAGEREF _Toc205566972 \h </w:instrText>
            </w:r>
            <w:r>
              <w:rPr>
                <w:noProof/>
                <w:webHidden/>
              </w:rPr>
            </w:r>
            <w:r>
              <w:rPr>
                <w:noProof/>
                <w:webHidden/>
              </w:rPr>
              <w:fldChar w:fldCharType="separate"/>
            </w:r>
            <w:r w:rsidR="00EB5404">
              <w:rPr>
                <w:noProof/>
                <w:webHidden/>
              </w:rPr>
              <w:t>13</w:t>
            </w:r>
            <w:r>
              <w:rPr>
                <w:noProof/>
                <w:webHidden/>
              </w:rPr>
              <w:fldChar w:fldCharType="end"/>
            </w:r>
          </w:hyperlink>
        </w:p>
        <w:p w14:paraId="266FF334" w14:textId="78CD0469"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3" w:history="1">
            <w:r w:rsidRPr="00B43998">
              <w:rPr>
                <w:rStyle w:val="Hyperlink"/>
                <w:noProof/>
              </w:rPr>
              <w:t>2.5.1.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AFT Introduction</w:t>
            </w:r>
            <w:r>
              <w:rPr>
                <w:noProof/>
                <w:webHidden/>
              </w:rPr>
              <w:tab/>
            </w:r>
            <w:r>
              <w:rPr>
                <w:noProof/>
                <w:webHidden/>
              </w:rPr>
              <w:fldChar w:fldCharType="begin"/>
            </w:r>
            <w:r>
              <w:rPr>
                <w:noProof/>
                <w:webHidden/>
              </w:rPr>
              <w:instrText xml:space="preserve"> PAGEREF _Toc205566973 \h </w:instrText>
            </w:r>
            <w:r>
              <w:rPr>
                <w:noProof/>
                <w:webHidden/>
              </w:rPr>
            </w:r>
            <w:r>
              <w:rPr>
                <w:noProof/>
                <w:webHidden/>
              </w:rPr>
              <w:fldChar w:fldCharType="separate"/>
            </w:r>
            <w:r w:rsidR="00EB5404">
              <w:rPr>
                <w:noProof/>
                <w:webHidden/>
              </w:rPr>
              <w:t>13</w:t>
            </w:r>
            <w:r>
              <w:rPr>
                <w:noProof/>
                <w:webHidden/>
              </w:rPr>
              <w:fldChar w:fldCharType="end"/>
            </w:r>
          </w:hyperlink>
        </w:p>
        <w:p w14:paraId="2FD1EAC2" w14:textId="68E5DD82"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4" w:history="1">
            <w:r w:rsidRPr="00B43998">
              <w:rPr>
                <w:rStyle w:val="Hyperlink"/>
                <w:noProof/>
              </w:rPr>
              <w:t>2.5.2.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AFT Bootstrap Steps</w:t>
            </w:r>
            <w:r>
              <w:rPr>
                <w:noProof/>
                <w:webHidden/>
              </w:rPr>
              <w:tab/>
            </w:r>
            <w:r>
              <w:rPr>
                <w:noProof/>
                <w:webHidden/>
              </w:rPr>
              <w:fldChar w:fldCharType="begin"/>
            </w:r>
            <w:r>
              <w:rPr>
                <w:noProof/>
                <w:webHidden/>
              </w:rPr>
              <w:instrText xml:space="preserve"> PAGEREF _Toc205566974 \h </w:instrText>
            </w:r>
            <w:r>
              <w:rPr>
                <w:noProof/>
                <w:webHidden/>
              </w:rPr>
            </w:r>
            <w:r>
              <w:rPr>
                <w:noProof/>
                <w:webHidden/>
              </w:rPr>
              <w:fldChar w:fldCharType="separate"/>
            </w:r>
            <w:r w:rsidR="00EB5404">
              <w:rPr>
                <w:noProof/>
                <w:webHidden/>
              </w:rPr>
              <w:t>14</w:t>
            </w:r>
            <w:r>
              <w:rPr>
                <w:noProof/>
                <w:webHidden/>
              </w:rPr>
              <w:fldChar w:fldCharType="end"/>
            </w:r>
          </w:hyperlink>
        </w:p>
        <w:p w14:paraId="2327D84A" w14:textId="39FDD696"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5" w:history="1">
            <w:r w:rsidRPr="00B43998">
              <w:rPr>
                <w:rStyle w:val="Hyperlink"/>
                <w:noProof/>
              </w:rPr>
              <w:t>2.5.3.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AFT Post Deployment Information</w:t>
            </w:r>
            <w:r>
              <w:rPr>
                <w:noProof/>
                <w:webHidden/>
              </w:rPr>
              <w:tab/>
            </w:r>
            <w:r>
              <w:rPr>
                <w:noProof/>
                <w:webHidden/>
              </w:rPr>
              <w:fldChar w:fldCharType="begin"/>
            </w:r>
            <w:r>
              <w:rPr>
                <w:noProof/>
                <w:webHidden/>
              </w:rPr>
              <w:instrText xml:space="preserve"> PAGEREF _Toc205566975 \h </w:instrText>
            </w:r>
            <w:r>
              <w:rPr>
                <w:noProof/>
                <w:webHidden/>
              </w:rPr>
            </w:r>
            <w:r>
              <w:rPr>
                <w:noProof/>
                <w:webHidden/>
              </w:rPr>
              <w:fldChar w:fldCharType="separate"/>
            </w:r>
            <w:r w:rsidR="00EB5404">
              <w:rPr>
                <w:noProof/>
                <w:webHidden/>
              </w:rPr>
              <w:t>15</w:t>
            </w:r>
            <w:r>
              <w:rPr>
                <w:noProof/>
                <w:webHidden/>
              </w:rPr>
              <w:fldChar w:fldCharType="end"/>
            </w:r>
          </w:hyperlink>
        </w:p>
        <w:p w14:paraId="4AA1511E" w14:textId="4B3140E6"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76" w:history="1">
            <w:r w:rsidRPr="00B43998">
              <w:rPr>
                <w:rStyle w:val="Hyperlink"/>
                <w:noProof/>
              </w:rPr>
              <w:t>2.6.</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Centralised Egress - GitHub Repository &amp; CI/CD</w:t>
            </w:r>
            <w:r>
              <w:rPr>
                <w:noProof/>
                <w:webHidden/>
              </w:rPr>
              <w:tab/>
            </w:r>
            <w:r>
              <w:rPr>
                <w:noProof/>
                <w:webHidden/>
              </w:rPr>
              <w:fldChar w:fldCharType="begin"/>
            </w:r>
            <w:r>
              <w:rPr>
                <w:noProof/>
                <w:webHidden/>
              </w:rPr>
              <w:instrText xml:space="preserve"> PAGEREF _Toc205566976 \h </w:instrText>
            </w:r>
            <w:r>
              <w:rPr>
                <w:noProof/>
                <w:webHidden/>
              </w:rPr>
            </w:r>
            <w:r>
              <w:rPr>
                <w:noProof/>
                <w:webHidden/>
              </w:rPr>
              <w:fldChar w:fldCharType="separate"/>
            </w:r>
            <w:r w:rsidR="00EB5404">
              <w:rPr>
                <w:noProof/>
                <w:webHidden/>
              </w:rPr>
              <w:t>16</w:t>
            </w:r>
            <w:r>
              <w:rPr>
                <w:noProof/>
                <w:webHidden/>
              </w:rPr>
              <w:fldChar w:fldCharType="end"/>
            </w:r>
          </w:hyperlink>
        </w:p>
        <w:p w14:paraId="29B1DB9E" w14:textId="2A234000"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7" w:history="1">
            <w:r w:rsidRPr="00B43998">
              <w:rPr>
                <w:rStyle w:val="Hyperlink"/>
                <w:noProof/>
              </w:rPr>
              <w:t>2.6.1.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GitHub Repository &amp; CI/CD Setup for Hub</w:t>
            </w:r>
            <w:r>
              <w:rPr>
                <w:noProof/>
                <w:webHidden/>
              </w:rPr>
              <w:tab/>
            </w:r>
            <w:r>
              <w:rPr>
                <w:noProof/>
                <w:webHidden/>
              </w:rPr>
              <w:fldChar w:fldCharType="begin"/>
            </w:r>
            <w:r>
              <w:rPr>
                <w:noProof/>
                <w:webHidden/>
              </w:rPr>
              <w:instrText xml:space="preserve"> PAGEREF _Toc205566977 \h </w:instrText>
            </w:r>
            <w:r>
              <w:rPr>
                <w:noProof/>
                <w:webHidden/>
              </w:rPr>
            </w:r>
            <w:r>
              <w:rPr>
                <w:noProof/>
                <w:webHidden/>
              </w:rPr>
              <w:fldChar w:fldCharType="separate"/>
            </w:r>
            <w:r w:rsidR="00EB5404">
              <w:rPr>
                <w:noProof/>
                <w:webHidden/>
              </w:rPr>
              <w:t>17</w:t>
            </w:r>
            <w:r>
              <w:rPr>
                <w:noProof/>
                <w:webHidden/>
              </w:rPr>
              <w:fldChar w:fldCharType="end"/>
            </w:r>
          </w:hyperlink>
        </w:p>
        <w:p w14:paraId="27430F92" w14:textId="2ECDCEE3"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8" w:history="1">
            <w:r w:rsidRPr="00B43998">
              <w:rPr>
                <w:rStyle w:val="Hyperlink"/>
                <w:noProof/>
              </w:rPr>
              <w:t>2.6.2.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GitHub Repository &amp; CI/CD Setup for Spoke VPC’s</w:t>
            </w:r>
            <w:r>
              <w:rPr>
                <w:noProof/>
                <w:webHidden/>
              </w:rPr>
              <w:tab/>
            </w:r>
            <w:r>
              <w:rPr>
                <w:noProof/>
                <w:webHidden/>
              </w:rPr>
              <w:fldChar w:fldCharType="begin"/>
            </w:r>
            <w:r>
              <w:rPr>
                <w:noProof/>
                <w:webHidden/>
              </w:rPr>
              <w:instrText xml:space="preserve"> PAGEREF _Toc205566978 \h </w:instrText>
            </w:r>
            <w:r>
              <w:rPr>
                <w:noProof/>
                <w:webHidden/>
              </w:rPr>
            </w:r>
            <w:r>
              <w:rPr>
                <w:noProof/>
                <w:webHidden/>
              </w:rPr>
              <w:fldChar w:fldCharType="separate"/>
            </w:r>
            <w:r w:rsidR="00EB5404">
              <w:rPr>
                <w:noProof/>
                <w:webHidden/>
              </w:rPr>
              <w:t>20</w:t>
            </w:r>
            <w:r>
              <w:rPr>
                <w:noProof/>
                <w:webHidden/>
              </w:rPr>
              <w:fldChar w:fldCharType="end"/>
            </w:r>
          </w:hyperlink>
        </w:p>
        <w:p w14:paraId="52B91F57" w14:textId="5275295F"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79" w:history="1">
            <w:r w:rsidRPr="00B43998">
              <w:rPr>
                <w:rStyle w:val="Hyperlink"/>
                <w:noProof/>
              </w:rPr>
              <w:t>2.6.3.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Network Resources</w:t>
            </w:r>
            <w:r>
              <w:rPr>
                <w:noProof/>
                <w:webHidden/>
              </w:rPr>
              <w:tab/>
            </w:r>
            <w:r>
              <w:rPr>
                <w:noProof/>
                <w:webHidden/>
              </w:rPr>
              <w:fldChar w:fldCharType="begin"/>
            </w:r>
            <w:r>
              <w:rPr>
                <w:noProof/>
                <w:webHidden/>
              </w:rPr>
              <w:instrText xml:space="preserve"> PAGEREF _Toc205566979 \h </w:instrText>
            </w:r>
            <w:r>
              <w:rPr>
                <w:noProof/>
                <w:webHidden/>
              </w:rPr>
            </w:r>
            <w:r>
              <w:rPr>
                <w:noProof/>
                <w:webHidden/>
              </w:rPr>
              <w:fldChar w:fldCharType="separate"/>
            </w:r>
            <w:r w:rsidR="00EB5404">
              <w:rPr>
                <w:noProof/>
                <w:webHidden/>
              </w:rPr>
              <w:t>20</w:t>
            </w:r>
            <w:r>
              <w:rPr>
                <w:noProof/>
                <w:webHidden/>
              </w:rPr>
              <w:fldChar w:fldCharType="end"/>
            </w:r>
          </w:hyperlink>
        </w:p>
        <w:p w14:paraId="22F43B80" w14:textId="4C358BDA"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80" w:history="1">
            <w:r w:rsidRPr="00B43998">
              <w:rPr>
                <w:rStyle w:val="Hyperlink"/>
                <w:noProof/>
              </w:rPr>
              <w:t>2.6.4.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Network Info</w:t>
            </w:r>
            <w:r>
              <w:rPr>
                <w:noProof/>
                <w:webHidden/>
              </w:rPr>
              <w:tab/>
            </w:r>
            <w:r>
              <w:rPr>
                <w:noProof/>
                <w:webHidden/>
              </w:rPr>
              <w:fldChar w:fldCharType="begin"/>
            </w:r>
            <w:r>
              <w:rPr>
                <w:noProof/>
                <w:webHidden/>
              </w:rPr>
              <w:instrText xml:space="preserve"> PAGEREF _Toc205566980 \h </w:instrText>
            </w:r>
            <w:r>
              <w:rPr>
                <w:noProof/>
                <w:webHidden/>
              </w:rPr>
            </w:r>
            <w:r>
              <w:rPr>
                <w:noProof/>
                <w:webHidden/>
              </w:rPr>
              <w:fldChar w:fldCharType="separate"/>
            </w:r>
            <w:r w:rsidR="00EB5404">
              <w:rPr>
                <w:noProof/>
                <w:webHidden/>
              </w:rPr>
              <w:t>22</w:t>
            </w:r>
            <w:r>
              <w:rPr>
                <w:noProof/>
                <w:webHidden/>
              </w:rPr>
              <w:fldChar w:fldCharType="end"/>
            </w:r>
          </w:hyperlink>
        </w:p>
        <w:p w14:paraId="0E9B70C0" w14:textId="4F211D64" w:rsidR="00C41DBF" w:rsidRDefault="00C41DBF">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566981" w:history="1">
            <w:r w:rsidRPr="00B43998">
              <w:rPr>
                <w:rStyle w:val="Hyperlink"/>
                <w:noProof/>
              </w:rPr>
              <w:t>3.</w:t>
            </w:r>
            <w:r>
              <w:rPr>
                <w:rFonts w:asciiTheme="minorHAnsi" w:eastAsiaTheme="minorEastAsia" w:hAnsiTheme="minorHAnsi" w:cstheme="minorBidi"/>
                <w:b w:val="0"/>
                <w:caps w:val="0"/>
                <w:noProof/>
                <w:color w:val="auto"/>
                <w:kern w:val="2"/>
                <w:sz w:val="24"/>
                <w:szCs w:val="24"/>
                <w:lang w:eastAsia="en-GB"/>
                <w14:ligatures w14:val="standardContextual"/>
              </w:rPr>
              <w:tab/>
            </w:r>
            <w:r w:rsidRPr="00B43998">
              <w:rPr>
                <w:rStyle w:val="Hyperlink"/>
                <w:bCs/>
                <w:noProof/>
              </w:rPr>
              <w:t>Landing Zone Governance</w:t>
            </w:r>
            <w:r>
              <w:rPr>
                <w:noProof/>
                <w:webHidden/>
              </w:rPr>
              <w:tab/>
            </w:r>
            <w:r>
              <w:rPr>
                <w:noProof/>
                <w:webHidden/>
              </w:rPr>
              <w:fldChar w:fldCharType="begin"/>
            </w:r>
            <w:r>
              <w:rPr>
                <w:noProof/>
                <w:webHidden/>
              </w:rPr>
              <w:instrText xml:space="preserve"> PAGEREF _Toc205566981 \h </w:instrText>
            </w:r>
            <w:r>
              <w:rPr>
                <w:noProof/>
                <w:webHidden/>
              </w:rPr>
            </w:r>
            <w:r>
              <w:rPr>
                <w:noProof/>
                <w:webHidden/>
              </w:rPr>
              <w:fldChar w:fldCharType="separate"/>
            </w:r>
            <w:r w:rsidR="00EB5404">
              <w:rPr>
                <w:noProof/>
                <w:webHidden/>
              </w:rPr>
              <w:t>24</w:t>
            </w:r>
            <w:r>
              <w:rPr>
                <w:noProof/>
                <w:webHidden/>
              </w:rPr>
              <w:fldChar w:fldCharType="end"/>
            </w:r>
          </w:hyperlink>
        </w:p>
        <w:p w14:paraId="7C4121A8" w14:textId="4AA21A35"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2" w:history="1">
            <w:r w:rsidRPr="00B43998">
              <w:rPr>
                <w:rStyle w:val="Hyperlink"/>
                <w:bCs/>
                <w:noProof/>
              </w:rPr>
              <w:t>3.1.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Service Control Policies</w:t>
            </w:r>
            <w:r>
              <w:rPr>
                <w:noProof/>
                <w:webHidden/>
              </w:rPr>
              <w:tab/>
            </w:r>
            <w:r>
              <w:rPr>
                <w:noProof/>
                <w:webHidden/>
              </w:rPr>
              <w:fldChar w:fldCharType="begin"/>
            </w:r>
            <w:r>
              <w:rPr>
                <w:noProof/>
                <w:webHidden/>
              </w:rPr>
              <w:instrText xml:space="preserve"> PAGEREF _Toc205566982 \h </w:instrText>
            </w:r>
            <w:r>
              <w:rPr>
                <w:noProof/>
                <w:webHidden/>
              </w:rPr>
            </w:r>
            <w:r>
              <w:rPr>
                <w:noProof/>
                <w:webHidden/>
              </w:rPr>
              <w:fldChar w:fldCharType="separate"/>
            </w:r>
            <w:r w:rsidR="00EB5404">
              <w:rPr>
                <w:noProof/>
                <w:webHidden/>
              </w:rPr>
              <w:t>24</w:t>
            </w:r>
            <w:r>
              <w:rPr>
                <w:noProof/>
                <w:webHidden/>
              </w:rPr>
              <w:fldChar w:fldCharType="end"/>
            </w:r>
          </w:hyperlink>
        </w:p>
        <w:p w14:paraId="69B514CD" w14:textId="37467037"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3" w:history="1">
            <w:r w:rsidRPr="00B43998">
              <w:rPr>
                <w:rStyle w:val="Hyperlink"/>
                <w:bCs/>
                <w:noProof/>
              </w:rPr>
              <w:t>3.2.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AWS Billing and Cost Management</w:t>
            </w:r>
            <w:r>
              <w:rPr>
                <w:noProof/>
                <w:webHidden/>
              </w:rPr>
              <w:tab/>
            </w:r>
            <w:r>
              <w:rPr>
                <w:noProof/>
                <w:webHidden/>
              </w:rPr>
              <w:fldChar w:fldCharType="begin"/>
            </w:r>
            <w:r>
              <w:rPr>
                <w:noProof/>
                <w:webHidden/>
              </w:rPr>
              <w:instrText xml:space="preserve"> PAGEREF _Toc205566983 \h </w:instrText>
            </w:r>
            <w:r>
              <w:rPr>
                <w:noProof/>
                <w:webHidden/>
              </w:rPr>
            </w:r>
            <w:r>
              <w:rPr>
                <w:noProof/>
                <w:webHidden/>
              </w:rPr>
              <w:fldChar w:fldCharType="separate"/>
            </w:r>
            <w:r w:rsidR="00EB5404">
              <w:rPr>
                <w:noProof/>
                <w:webHidden/>
              </w:rPr>
              <w:t>26</w:t>
            </w:r>
            <w:r>
              <w:rPr>
                <w:noProof/>
                <w:webHidden/>
              </w:rPr>
              <w:fldChar w:fldCharType="end"/>
            </w:r>
          </w:hyperlink>
        </w:p>
        <w:p w14:paraId="62EBF687" w14:textId="08EA643A"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4" w:history="1">
            <w:r w:rsidRPr="00B43998">
              <w:rPr>
                <w:rStyle w:val="Hyperlink"/>
                <w:noProof/>
                <w:lang w:eastAsia="en-IE"/>
              </w:rPr>
              <w:t>3.3.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lang w:eastAsia="en-IE"/>
              </w:rPr>
              <w:t>AWS Config Rules</w:t>
            </w:r>
            <w:r>
              <w:rPr>
                <w:noProof/>
                <w:webHidden/>
              </w:rPr>
              <w:tab/>
            </w:r>
            <w:r>
              <w:rPr>
                <w:noProof/>
                <w:webHidden/>
              </w:rPr>
              <w:fldChar w:fldCharType="begin"/>
            </w:r>
            <w:r>
              <w:rPr>
                <w:noProof/>
                <w:webHidden/>
              </w:rPr>
              <w:instrText xml:space="preserve"> PAGEREF _Toc205566984 \h </w:instrText>
            </w:r>
            <w:r>
              <w:rPr>
                <w:noProof/>
                <w:webHidden/>
              </w:rPr>
            </w:r>
            <w:r>
              <w:rPr>
                <w:noProof/>
                <w:webHidden/>
              </w:rPr>
              <w:fldChar w:fldCharType="separate"/>
            </w:r>
            <w:r w:rsidR="00EB5404">
              <w:rPr>
                <w:noProof/>
                <w:webHidden/>
              </w:rPr>
              <w:t>26</w:t>
            </w:r>
            <w:r>
              <w:rPr>
                <w:noProof/>
                <w:webHidden/>
              </w:rPr>
              <w:fldChar w:fldCharType="end"/>
            </w:r>
          </w:hyperlink>
        </w:p>
        <w:p w14:paraId="115D9521" w14:textId="44AD3AC6"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5" w:history="1">
            <w:r w:rsidRPr="00B43998">
              <w:rPr>
                <w:rStyle w:val="Hyperlink"/>
                <w:bCs/>
                <w:noProof/>
                <w:lang w:eastAsia="en-IE"/>
              </w:rPr>
              <w:t>3.4.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lang w:eastAsia="en-IE"/>
              </w:rPr>
              <w:t>AWS Control Tower Rules</w:t>
            </w:r>
            <w:r>
              <w:rPr>
                <w:noProof/>
                <w:webHidden/>
              </w:rPr>
              <w:tab/>
            </w:r>
            <w:r>
              <w:rPr>
                <w:noProof/>
                <w:webHidden/>
              </w:rPr>
              <w:fldChar w:fldCharType="begin"/>
            </w:r>
            <w:r>
              <w:rPr>
                <w:noProof/>
                <w:webHidden/>
              </w:rPr>
              <w:instrText xml:space="preserve"> PAGEREF _Toc205566985 \h </w:instrText>
            </w:r>
            <w:r>
              <w:rPr>
                <w:noProof/>
                <w:webHidden/>
              </w:rPr>
            </w:r>
            <w:r>
              <w:rPr>
                <w:noProof/>
                <w:webHidden/>
              </w:rPr>
              <w:fldChar w:fldCharType="separate"/>
            </w:r>
            <w:r w:rsidR="00EB5404">
              <w:rPr>
                <w:noProof/>
                <w:webHidden/>
              </w:rPr>
              <w:t>26</w:t>
            </w:r>
            <w:r>
              <w:rPr>
                <w:noProof/>
                <w:webHidden/>
              </w:rPr>
              <w:fldChar w:fldCharType="end"/>
            </w:r>
          </w:hyperlink>
        </w:p>
        <w:p w14:paraId="4E2EBEAC" w14:textId="61DB5375" w:rsidR="00C41DBF" w:rsidRDefault="00C41DBF">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566986" w:history="1">
            <w:r w:rsidRPr="00B43998">
              <w:rPr>
                <w:rStyle w:val="Hyperlink"/>
                <w:bCs/>
                <w:noProof/>
              </w:rPr>
              <w:t>4.</w:t>
            </w:r>
            <w:r>
              <w:rPr>
                <w:rFonts w:asciiTheme="minorHAnsi" w:eastAsiaTheme="minorEastAsia" w:hAnsiTheme="minorHAnsi" w:cstheme="minorBidi"/>
                <w:b w:val="0"/>
                <w:caps w:val="0"/>
                <w:noProof/>
                <w:color w:val="auto"/>
                <w:kern w:val="2"/>
                <w:sz w:val="24"/>
                <w:szCs w:val="24"/>
                <w:lang w:eastAsia="en-GB"/>
                <w14:ligatures w14:val="standardContextual"/>
              </w:rPr>
              <w:tab/>
            </w:r>
            <w:r w:rsidRPr="00B43998">
              <w:rPr>
                <w:rStyle w:val="Hyperlink"/>
                <w:bCs/>
                <w:noProof/>
              </w:rPr>
              <w:t>COMMON USE CASE SCENARIOS</w:t>
            </w:r>
            <w:r>
              <w:rPr>
                <w:noProof/>
                <w:webHidden/>
              </w:rPr>
              <w:tab/>
            </w:r>
            <w:r>
              <w:rPr>
                <w:noProof/>
                <w:webHidden/>
              </w:rPr>
              <w:fldChar w:fldCharType="begin"/>
            </w:r>
            <w:r>
              <w:rPr>
                <w:noProof/>
                <w:webHidden/>
              </w:rPr>
              <w:instrText xml:space="preserve"> PAGEREF _Toc205566986 \h </w:instrText>
            </w:r>
            <w:r>
              <w:rPr>
                <w:noProof/>
                <w:webHidden/>
              </w:rPr>
            </w:r>
            <w:r>
              <w:rPr>
                <w:noProof/>
                <w:webHidden/>
              </w:rPr>
              <w:fldChar w:fldCharType="separate"/>
            </w:r>
            <w:r w:rsidR="00EB5404">
              <w:rPr>
                <w:noProof/>
                <w:webHidden/>
              </w:rPr>
              <w:t>27</w:t>
            </w:r>
            <w:r>
              <w:rPr>
                <w:noProof/>
                <w:webHidden/>
              </w:rPr>
              <w:fldChar w:fldCharType="end"/>
            </w:r>
          </w:hyperlink>
        </w:p>
        <w:p w14:paraId="7255A259" w14:textId="2897AAB5"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7" w:history="1">
            <w:r w:rsidRPr="00B43998">
              <w:rPr>
                <w:rStyle w:val="Hyperlink"/>
                <w:bCs/>
                <w:noProof/>
              </w:rPr>
              <w:t>4.1.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Create a Workload AWS Account</w:t>
            </w:r>
            <w:r>
              <w:rPr>
                <w:noProof/>
                <w:webHidden/>
              </w:rPr>
              <w:tab/>
            </w:r>
            <w:r>
              <w:rPr>
                <w:noProof/>
                <w:webHidden/>
              </w:rPr>
              <w:fldChar w:fldCharType="begin"/>
            </w:r>
            <w:r>
              <w:rPr>
                <w:noProof/>
                <w:webHidden/>
              </w:rPr>
              <w:instrText xml:space="preserve"> PAGEREF _Toc205566987 \h </w:instrText>
            </w:r>
            <w:r>
              <w:rPr>
                <w:noProof/>
                <w:webHidden/>
              </w:rPr>
            </w:r>
            <w:r>
              <w:rPr>
                <w:noProof/>
                <w:webHidden/>
              </w:rPr>
              <w:fldChar w:fldCharType="separate"/>
            </w:r>
            <w:r w:rsidR="00EB5404">
              <w:rPr>
                <w:noProof/>
                <w:webHidden/>
              </w:rPr>
              <w:t>27</w:t>
            </w:r>
            <w:r>
              <w:rPr>
                <w:noProof/>
                <w:webHidden/>
              </w:rPr>
              <w:fldChar w:fldCharType="end"/>
            </w:r>
          </w:hyperlink>
        </w:p>
        <w:p w14:paraId="5A4236AD" w14:textId="13F9561F"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8" w:history="1">
            <w:r w:rsidRPr="00B43998">
              <w:rPr>
                <w:rStyle w:val="Hyperlink"/>
                <w:bCs/>
                <w:noProof/>
              </w:rPr>
              <w:t>4.2.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Delete a Workload AWS Account</w:t>
            </w:r>
            <w:r>
              <w:rPr>
                <w:noProof/>
                <w:webHidden/>
              </w:rPr>
              <w:tab/>
            </w:r>
            <w:r>
              <w:rPr>
                <w:noProof/>
                <w:webHidden/>
              </w:rPr>
              <w:fldChar w:fldCharType="begin"/>
            </w:r>
            <w:r>
              <w:rPr>
                <w:noProof/>
                <w:webHidden/>
              </w:rPr>
              <w:instrText xml:space="preserve"> PAGEREF _Toc205566988 \h </w:instrText>
            </w:r>
            <w:r>
              <w:rPr>
                <w:noProof/>
                <w:webHidden/>
              </w:rPr>
            </w:r>
            <w:r>
              <w:rPr>
                <w:noProof/>
                <w:webHidden/>
              </w:rPr>
              <w:fldChar w:fldCharType="separate"/>
            </w:r>
            <w:r w:rsidR="00EB5404">
              <w:rPr>
                <w:noProof/>
                <w:webHidden/>
              </w:rPr>
              <w:t>27</w:t>
            </w:r>
            <w:r>
              <w:rPr>
                <w:noProof/>
                <w:webHidden/>
              </w:rPr>
              <w:fldChar w:fldCharType="end"/>
            </w:r>
          </w:hyperlink>
        </w:p>
        <w:p w14:paraId="39387EEA" w14:textId="6FA92F43"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89" w:history="1">
            <w:r w:rsidRPr="00B43998">
              <w:rPr>
                <w:rStyle w:val="Hyperlink"/>
                <w:bCs/>
                <w:noProof/>
              </w:rPr>
              <w:t>4.3.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Create a New Non-workload AWS Account</w:t>
            </w:r>
            <w:r>
              <w:rPr>
                <w:noProof/>
                <w:webHidden/>
              </w:rPr>
              <w:tab/>
            </w:r>
            <w:r>
              <w:rPr>
                <w:noProof/>
                <w:webHidden/>
              </w:rPr>
              <w:fldChar w:fldCharType="begin"/>
            </w:r>
            <w:r>
              <w:rPr>
                <w:noProof/>
                <w:webHidden/>
              </w:rPr>
              <w:instrText xml:space="preserve"> PAGEREF _Toc205566989 \h </w:instrText>
            </w:r>
            <w:r>
              <w:rPr>
                <w:noProof/>
                <w:webHidden/>
              </w:rPr>
            </w:r>
            <w:r>
              <w:rPr>
                <w:noProof/>
                <w:webHidden/>
              </w:rPr>
              <w:fldChar w:fldCharType="separate"/>
            </w:r>
            <w:r w:rsidR="00EB5404">
              <w:rPr>
                <w:noProof/>
                <w:webHidden/>
              </w:rPr>
              <w:t>28</w:t>
            </w:r>
            <w:r>
              <w:rPr>
                <w:noProof/>
                <w:webHidden/>
              </w:rPr>
              <w:fldChar w:fldCharType="end"/>
            </w:r>
          </w:hyperlink>
        </w:p>
        <w:p w14:paraId="47699858" w14:textId="00F88118"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0" w:history="1">
            <w:r w:rsidRPr="00B43998">
              <w:rPr>
                <w:rStyle w:val="Hyperlink"/>
                <w:bCs/>
                <w:noProof/>
              </w:rPr>
              <w:t>4.4.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Delete a Non-workload AWS Account</w:t>
            </w:r>
            <w:r>
              <w:rPr>
                <w:noProof/>
                <w:webHidden/>
              </w:rPr>
              <w:tab/>
            </w:r>
            <w:r>
              <w:rPr>
                <w:noProof/>
                <w:webHidden/>
              </w:rPr>
              <w:fldChar w:fldCharType="begin"/>
            </w:r>
            <w:r>
              <w:rPr>
                <w:noProof/>
                <w:webHidden/>
              </w:rPr>
              <w:instrText xml:space="preserve"> PAGEREF _Toc205566990 \h </w:instrText>
            </w:r>
            <w:r>
              <w:rPr>
                <w:noProof/>
                <w:webHidden/>
              </w:rPr>
            </w:r>
            <w:r>
              <w:rPr>
                <w:noProof/>
                <w:webHidden/>
              </w:rPr>
              <w:fldChar w:fldCharType="separate"/>
            </w:r>
            <w:r w:rsidR="00EB5404">
              <w:rPr>
                <w:noProof/>
                <w:webHidden/>
              </w:rPr>
              <w:t>28</w:t>
            </w:r>
            <w:r>
              <w:rPr>
                <w:noProof/>
                <w:webHidden/>
              </w:rPr>
              <w:fldChar w:fldCharType="end"/>
            </w:r>
          </w:hyperlink>
        </w:p>
        <w:p w14:paraId="390650CB" w14:textId="54999539"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1" w:history="1">
            <w:r w:rsidRPr="00B43998">
              <w:rPr>
                <w:rStyle w:val="Hyperlink"/>
                <w:bCs/>
                <w:noProof/>
              </w:rPr>
              <w:t>4.5.</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Rename Landing Zone AWS Account Name</w:t>
            </w:r>
            <w:r>
              <w:rPr>
                <w:noProof/>
                <w:webHidden/>
              </w:rPr>
              <w:tab/>
            </w:r>
            <w:r>
              <w:rPr>
                <w:noProof/>
                <w:webHidden/>
              </w:rPr>
              <w:fldChar w:fldCharType="begin"/>
            </w:r>
            <w:r>
              <w:rPr>
                <w:noProof/>
                <w:webHidden/>
              </w:rPr>
              <w:instrText xml:space="preserve"> PAGEREF _Toc205566991 \h </w:instrText>
            </w:r>
            <w:r>
              <w:rPr>
                <w:noProof/>
                <w:webHidden/>
              </w:rPr>
            </w:r>
            <w:r>
              <w:rPr>
                <w:noProof/>
                <w:webHidden/>
              </w:rPr>
              <w:fldChar w:fldCharType="separate"/>
            </w:r>
            <w:r w:rsidR="00EB5404">
              <w:rPr>
                <w:noProof/>
                <w:webHidden/>
              </w:rPr>
              <w:t>29</w:t>
            </w:r>
            <w:r>
              <w:rPr>
                <w:noProof/>
                <w:webHidden/>
              </w:rPr>
              <w:fldChar w:fldCharType="end"/>
            </w:r>
          </w:hyperlink>
        </w:p>
        <w:p w14:paraId="42565A02" w14:textId="1CD6F52F"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2" w:history="1">
            <w:r w:rsidRPr="00B43998">
              <w:rPr>
                <w:rStyle w:val="Hyperlink"/>
                <w:bCs/>
                <w:noProof/>
              </w:rPr>
              <w:t>4.6.</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Edit Landing Zone AWS Account</w:t>
            </w:r>
            <w:r>
              <w:rPr>
                <w:noProof/>
                <w:webHidden/>
              </w:rPr>
              <w:tab/>
            </w:r>
            <w:r>
              <w:rPr>
                <w:noProof/>
                <w:webHidden/>
              </w:rPr>
              <w:fldChar w:fldCharType="begin"/>
            </w:r>
            <w:r>
              <w:rPr>
                <w:noProof/>
                <w:webHidden/>
              </w:rPr>
              <w:instrText xml:space="preserve"> PAGEREF _Toc205566992 \h </w:instrText>
            </w:r>
            <w:r>
              <w:rPr>
                <w:noProof/>
                <w:webHidden/>
              </w:rPr>
            </w:r>
            <w:r>
              <w:rPr>
                <w:noProof/>
                <w:webHidden/>
              </w:rPr>
              <w:fldChar w:fldCharType="separate"/>
            </w:r>
            <w:r w:rsidR="00EB5404">
              <w:rPr>
                <w:noProof/>
                <w:webHidden/>
              </w:rPr>
              <w:t>29</w:t>
            </w:r>
            <w:r>
              <w:rPr>
                <w:noProof/>
                <w:webHidden/>
              </w:rPr>
              <w:fldChar w:fldCharType="end"/>
            </w:r>
          </w:hyperlink>
        </w:p>
        <w:p w14:paraId="05C7C58A" w14:textId="04E0F69A"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3" w:history="1">
            <w:r w:rsidRPr="00B43998">
              <w:rPr>
                <w:rStyle w:val="Hyperlink"/>
                <w:bCs/>
                <w:noProof/>
              </w:rPr>
              <w:t>4.7.</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Modify LZ SCP</w:t>
            </w:r>
            <w:r>
              <w:rPr>
                <w:noProof/>
                <w:webHidden/>
              </w:rPr>
              <w:tab/>
            </w:r>
            <w:r>
              <w:rPr>
                <w:noProof/>
                <w:webHidden/>
              </w:rPr>
              <w:fldChar w:fldCharType="begin"/>
            </w:r>
            <w:r>
              <w:rPr>
                <w:noProof/>
                <w:webHidden/>
              </w:rPr>
              <w:instrText xml:space="preserve"> PAGEREF _Toc205566993 \h </w:instrText>
            </w:r>
            <w:r>
              <w:rPr>
                <w:noProof/>
                <w:webHidden/>
              </w:rPr>
            </w:r>
            <w:r>
              <w:rPr>
                <w:noProof/>
                <w:webHidden/>
              </w:rPr>
              <w:fldChar w:fldCharType="separate"/>
            </w:r>
            <w:r w:rsidR="00EB5404">
              <w:rPr>
                <w:noProof/>
                <w:webHidden/>
              </w:rPr>
              <w:t>30</w:t>
            </w:r>
            <w:r>
              <w:rPr>
                <w:noProof/>
                <w:webHidden/>
              </w:rPr>
              <w:fldChar w:fldCharType="end"/>
            </w:r>
          </w:hyperlink>
        </w:p>
        <w:p w14:paraId="5BF1E532" w14:textId="3AD9F26D"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4" w:history="1">
            <w:r w:rsidRPr="00B43998">
              <w:rPr>
                <w:rStyle w:val="Hyperlink"/>
                <w:bCs/>
                <w:noProof/>
              </w:rPr>
              <w:t>4.8.</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Move an Account from OU to OU in the Landing Zone</w:t>
            </w:r>
            <w:r>
              <w:rPr>
                <w:noProof/>
                <w:webHidden/>
              </w:rPr>
              <w:tab/>
            </w:r>
            <w:r>
              <w:rPr>
                <w:noProof/>
                <w:webHidden/>
              </w:rPr>
              <w:fldChar w:fldCharType="begin"/>
            </w:r>
            <w:r>
              <w:rPr>
                <w:noProof/>
                <w:webHidden/>
              </w:rPr>
              <w:instrText xml:space="preserve"> PAGEREF _Toc205566994 \h </w:instrText>
            </w:r>
            <w:r>
              <w:rPr>
                <w:noProof/>
                <w:webHidden/>
              </w:rPr>
            </w:r>
            <w:r>
              <w:rPr>
                <w:noProof/>
                <w:webHidden/>
              </w:rPr>
              <w:fldChar w:fldCharType="separate"/>
            </w:r>
            <w:r w:rsidR="00EB5404">
              <w:rPr>
                <w:noProof/>
                <w:webHidden/>
              </w:rPr>
              <w:t>30</w:t>
            </w:r>
            <w:r>
              <w:rPr>
                <w:noProof/>
                <w:webHidden/>
              </w:rPr>
              <w:fldChar w:fldCharType="end"/>
            </w:r>
          </w:hyperlink>
        </w:p>
        <w:p w14:paraId="69F2937E" w14:textId="712215E5"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95" w:history="1">
            <w:r w:rsidRPr="00B43998">
              <w:rPr>
                <w:rStyle w:val="Hyperlink"/>
                <w:noProof/>
              </w:rPr>
              <w:t>4.8.1.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Moving a Landing Zone provisioned AWS Account</w:t>
            </w:r>
            <w:r>
              <w:rPr>
                <w:noProof/>
                <w:webHidden/>
              </w:rPr>
              <w:tab/>
            </w:r>
            <w:r>
              <w:rPr>
                <w:noProof/>
                <w:webHidden/>
              </w:rPr>
              <w:fldChar w:fldCharType="begin"/>
            </w:r>
            <w:r>
              <w:rPr>
                <w:noProof/>
                <w:webHidden/>
              </w:rPr>
              <w:instrText xml:space="preserve"> PAGEREF _Toc205566995 \h </w:instrText>
            </w:r>
            <w:r>
              <w:rPr>
                <w:noProof/>
                <w:webHidden/>
              </w:rPr>
            </w:r>
            <w:r>
              <w:rPr>
                <w:noProof/>
                <w:webHidden/>
              </w:rPr>
              <w:fldChar w:fldCharType="separate"/>
            </w:r>
            <w:r w:rsidR="00EB5404">
              <w:rPr>
                <w:noProof/>
                <w:webHidden/>
              </w:rPr>
              <w:t>30</w:t>
            </w:r>
            <w:r>
              <w:rPr>
                <w:noProof/>
                <w:webHidden/>
              </w:rPr>
              <w:fldChar w:fldCharType="end"/>
            </w:r>
          </w:hyperlink>
        </w:p>
        <w:p w14:paraId="1A112AEF" w14:textId="2995DE71" w:rsidR="00C41DBF" w:rsidRDefault="00C41DBF">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566996" w:history="1">
            <w:r w:rsidRPr="00B43998">
              <w:rPr>
                <w:rStyle w:val="Hyperlink"/>
                <w:noProof/>
              </w:rPr>
              <w:t>4.8.1.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noProof/>
              </w:rPr>
              <w:t>Moving an AFT provisioned AWS Account</w:t>
            </w:r>
            <w:r>
              <w:rPr>
                <w:noProof/>
                <w:webHidden/>
              </w:rPr>
              <w:tab/>
            </w:r>
            <w:r>
              <w:rPr>
                <w:noProof/>
                <w:webHidden/>
              </w:rPr>
              <w:fldChar w:fldCharType="begin"/>
            </w:r>
            <w:r>
              <w:rPr>
                <w:noProof/>
                <w:webHidden/>
              </w:rPr>
              <w:instrText xml:space="preserve"> PAGEREF _Toc205566996 \h </w:instrText>
            </w:r>
            <w:r>
              <w:rPr>
                <w:noProof/>
                <w:webHidden/>
              </w:rPr>
            </w:r>
            <w:r>
              <w:rPr>
                <w:noProof/>
                <w:webHidden/>
              </w:rPr>
              <w:fldChar w:fldCharType="separate"/>
            </w:r>
            <w:r w:rsidR="00EB5404">
              <w:rPr>
                <w:noProof/>
                <w:webHidden/>
              </w:rPr>
              <w:t>30</w:t>
            </w:r>
            <w:r>
              <w:rPr>
                <w:noProof/>
                <w:webHidden/>
              </w:rPr>
              <w:fldChar w:fldCharType="end"/>
            </w:r>
          </w:hyperlink>
        </w:p>
        <w:p w14:paraId="1FA8C45B" w14:textId="497C4977"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7" w:history="1">
            <w:r w:rsidRPr="00B43998">
              <w:rPr>
                <w:rStyle w:val="Hyperlink"/>
                <w:bCs/>
                <w:noProof/>
              </w:rPr>
              <w:t>4.9.</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Import Existing AWS Account into the Landing Zone</w:t>
            </w:r>
            <w:r>
              <w:rPr>
                <w:noProof/>
                <w:webHidden/>
              </w:rPr>
              <w:tab/>
            </w:r>
            <w:r>
              <w:rPr>
                <w:noProof/>
                <w:webHidden/>
              </w:rPr>
              <w:fldChar w:fldCharType="begin"/>
            </w:r>
            <w:r>
              <w:rPr>
                <w:noProof/>
                <w:webHidden/>
              </w:rPr>
              <w:instrText xml:space="preserve"> PAGEREF _Toc205566997 \h </w:instrText>
            </w:r>
            <w:r>
              <w:rPr>
                <w:noProof/>
                <w:webHidden/>
              </w:rPr>
            </w:r>
            <w:r>
              <w:rPr>
                <w:noProof/>
                <w:webHidden/>
              </w:rPr>
              <w:fldChar w:fldCharType="separate"/>
            </w:r>
            <w:r w:rsidR="00EB5404">
              <w:rPr>
                <w:noProof/>
                <w:webHidden/>
              </w:rPr>
              <w:t>31</w:t>
            </w:r>
            <w:r>
              <w:rPr>
                <w:noProof/>
                <w:webHidden/>
              </w:rPr>
              <w:fldChar w:fldCharType="end"/>
            </w:r>
          </w:hyperlink>
        </w:p>
        <w:p w14:paraId="28818D02" w14:textId="6C9E3FBF"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8" w:history="1">
            <w:r w:rsidRPr="00B43998">
              <w:rPr>
                <w:rStyle w:val="Hyperlink"/>
                <w:bCs/>
                <w:noProof/>
              </w:rPr>
              <w:t>4.10.</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Update the Landing Zone Accelerator</w:t>
            </w:r>
            <w:r>
              <w:rPr>
                <w:noProof/>
                <w:webHidden/>
              </w:rPr>
              <w:tab/>
            </w:r>
            <w:r>
              <w:rPr>
                <w:noProof/>
                <w:webHidden/>
              </w:rPr>
              <w:fldChar w:fldCharType="begin"/>
            </w:r>
            <w:r>
              <w:rPr>
                <w:noProof/>
                <w:webHidden/>
              </w:rPr>
              <w:instrText xml:space="preserve"> PAGEREF _Toc205566998 \h </w:instrText>
            </w:r>
            <w:r>
              <w:rPr>
                <w:noProof/>
                <w:webHidden/>
              </w:rPr>
            </w:r>
            <w:r>
              <w:rPr>
                <w:noProof/>
                <w:webHidden/>
              </w:rPr>
              <w:fldChar w:fldCharType="separate"/>
            </w:r>
            <w:r w:rsidR="00EB5404">
              <w:rPr>
                <w:noProof/>
                <w:webHidden/>
              </w:rPr>
              <w:t>31</w:t>
            </w:r>
            <w:r>
              <w:rPr>
                <w:noProof/>
                <w:webHidden/>
              </w:rPr>
              <w:fldChar w:fldCharType="end"/>
            </w:r>
          </w:hyperlink>
        </w:p>
        <w:p w14:paraId="0D0B572D" w14:textId="41F84B20"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6999" w:history="1">
            <w:r w:rsidRPr="00B43998">
              <w:rPr>
                <w:rStyle w:val="Hyperlink"/>
                <w:bCs/>
                <w:noProof/>
              </w:rPr>
              <w:t>4.11.</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Fix Non-Compliant Landing Zone Accounts</w:t>
            </w:r>
            <w:r>
              <w:rPr>
                <w:noProof/>
                <w:webHidden/>
              </w:rPr>
              <w:tab/>
            </w:r>
            <w:r>
              <w:rPr>
                <w:noProof/>
                <w:webHidden/>
              </w:rPr>
              <w:fldChar w:fldCharType="begin"/>
            </w:r>
            <w:r>
              <w:rPr>
                <w:noProof/>
                <w:webHidden/>
              </w:rPr>
              <w:instrText xml:space="preserve"> PAGEREF _Toc205566999 \h </w:instrText>
            </w:r>
            <w:r>
              <w:rPr>
                <w:noProof/>
                <w:webHidden/>
              </w:rPr>
            </w:r>
            <w:r>
              <w:rPr>
                <w:noProof/>
                <w:webHidden/>
              </w:rPr>
              <w:fldChar w:fldCharType="separate"/>
            </w:r>
            <w:r w:rsidR="00EB5404">
              <w:rPr>
                <w:noProof/>
                <w:webHidden/>
              </w:rPr>
              <w:t>32</w:t>
            </w:r>
            <w:r>
              <w:rPr>
                <w:noProof/>
                <w:webHidden/>
              </w:rPr>
              <w:fldChar w:fldCharType="end"/>
            </w:r>
          </w:hyperlink>
        </w:p>
        <w:p w14:paraId="071C1DD6" w14:textId="1C973A97"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0" w:history="1">
            <w:r w:rsidRPr="00B43998">
              <w:rPr>
                <w:rStyle w:val="Hyperlink"/>
                <w:bCs/>
                <w:noProof/>
              </w:rPr>
              <w:t>4.12.</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Uninstall the Landing Zone</w:t>
            </w:r>
            <w:r>
              <w:rPr>
                <w:noProof/>
                <w:webHidden/>
              </w:rPr>
              <w:tab/>
            </w:r>
            <w:r>
              <w:rPr>
                <w:noProof/>
                <w:webHidden/>
              </w:rPr>
              <w:fldChar w:fldCharType="begin"/>
            </w:r>
            <w:r>
              <w:rPr>
                <w:noProof/>
                <w:webHidden/>
              </w:rPr>
              <w:instrText xml:space="preserve"> PAGEREF _Toc205567000 \h </w:instrText>
            </w:r>
            <w:r>
              <w:rPr>
                <w:noProof/>
                <w:webHidden/>
              </w:rPr>
            </w:r>
            <w:r>
              <w:rPr>
                <w:noProof/>
                <w:webHidden/>
              </w:rPr>
              <w:fldChar w:fldCharType="separate"/>
            </w:r>
            <w:r w:rsidR="00EB5404">
              <w:rPr>
                <w:noProof/>
                <w:webHidden/>
              </w:rPr>
              <w:t>32</w:t>
            </w:r>
            <w:r>
              <w:rPr>
                <w:noProof/>
                <w:webHidden/>
              </w:rPr>
              <w:fldChar w:fldCharType="end"/>
            </w:r>
          </w:hyperlink>
        </w:p>
        <w:p w14:paraId="5CB14EF7" w14:textId="15BBC81F"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1" w:history="1">
            <w:r w:rsidRPr="00B43998">
              <w:rPr>
                <w:rStyle w:val="Hyperlink"/>
                <w:bCs/>
                <w:noProof/>
              </w:rPr>
              <w:t>4.13.</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Emergency Situation</w:t>
            </w:r>
            <w:r>
              <w:rPr>
                <w:noProof/>
                <w:webHidden/>
              </w:rPr>
              <w:tab/>
            </w:r>
            <w:r>
              <w:rPr>
                <w:noProof/>
                <w:webHidden/>
              </w:rPr>
              <w:fldChar w:fldCharType="begin"/>
            </w:r>
            <w:r>
              <w:rPr>
                <w:noProof/>
                <w:webHidden/>
              </w:rPr>
              <w:instrText xml:space="preserve"> PAGEREF _Toc205567001 \h </w:instrText>
            </w:r>
            <w:r>
              <w:rPr>
                <w:noProof/>
                <w:webHidden/>
              </w:rPr>
            </w:r>
            <w:r>
              <w:rPr>
                <w:noProof/>
                <w:webHidden/>
              </w:rPr>
              <w:fldChar w:fldCharType="separate"/>
            </w:r>
            <w:r w:rsidR="00EB5404">
              <w:rPr>
                <w:noProof/>
                <w:webHidden/>
              </w:rPr>
              <w:t>32</w:t>
            </w:r>
            <w:r>
              <w:rPr>
                <w:noProof/>
                <w:webHidden/>
              </w:rPr>
              <w:fldChar w:fldCharType="end"/>
            </w:r>
          </w:hyperlink>
        </w:p>
        <w:p w14:paraId="192F4ABA" w14:textId="6EB5234B"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2" w:history="1">
            <w:r w:rsidRPr="00B43998">
              <w:rPr>
                <w:rStyle w:val="Hyperlink"/>
                <w:bCs/>
                <w:noProof/>
              </w:rPr>
              <w:t>4.14.</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Ignore Landing Zone AWS Account</w:t>
            </w:r>
            <w:r>
              <w:rPr>
                <w:noProof/>
                <w:webHidden/>
              </w:rPr>
              <w:tab/>
            </w:r>
            <w:r>
              <w:rPr>
                <w:noProof/>
                <w:webHidden/>
              </w:rPr>
              <w:fldChar w:fldCharType="begin"/>
            </w:r>
            <w:r>
              <w:rPr>
                <w:noProof/>
                <w:webHidden/>
              </w:rPr>
              <w:instrText xml:space="preserve"> PAGEREF _Toc205567002 \h </w:instrText>
            </w:r>
            <w:r>
              <w:rPr>
                <w:noProof/>
                <w:webHidden/>
              </w:rPr>
            </w:r>
            <w:r>
              <w:rPr>
                <w:noProof/>
                <w:webHidden/>
              </w:rPr>
              <w:fldChar w:fldCharType="separate"/>
            </w:r>
            <w:r w:rsidR="00EB5404">
              <w:rPr>
                <w:noProof/>
                <w:webHidden/>
              </w:rPr>
              <w:t>32</w:t>
            </w:r>
            <w:r>
              <w:rPr>
                <w:noProof/>
                <w:webHidden/>
              </w:rPr>
              <w:fldChar w:fldCharType="end"/>
            </w:r>
          </w:hyperlink>
        </w:p>
        <w:p w14:paraId="465271C0" w14:textId="50C768FD"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3" w:history="1">
            <w:r w:rsidRPr="00B43998">
              <w:rPr>
                <w:rStyle w:val="Hyperlink"/>
                <w:bCs/>
                <w:noProof/>
              </w:rPr>
              <w:t>4.15.</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Add AWS Config Rules</w:t>
            </w:r>
            <w:r>
              <w:rPr>
                <w:noProof/>
                <w:webHidden/>
              </w:rPr>
              <w:tab/>
            </w:r>
            <w:r>
              <w:rPr>
                <w:noProof/>
                <w:webHidden/>
              </w:rPr>
              <w:fldChar w:fldCharType="begin"/>
            </w:r>
            <w:r>
              <w:rPr>
                <w:noProof/>
                <w:webHidden/>
              </w:rPr>
              <w:instrText xml:space="preserve"> PAGEREF _Toc205567003 \h </w:instrText>
            </w:r>
            <w:r>
              <w:rPr>
                <w:noProof/>
                <w:webHidden/>
              </w:rPr>
            </w:r>
            <w:r>
              <w:rPr>
                <w:noProof/>
                <w:webHidden/>
              </w:rPr>
              <w:fldChar w:fldCharType="separate"/>
            </w:r>
            <w:r w:rsidR="00EB5404">
              <w:rPr>
                <w:noProof/>
                <w:webHidden/>
              </w:rPr>
              <w:t>33</w:t>
            </w:r>
            <w:r>
              <w:rPr>
                <w:noProof/>
                <w:webHidden/>
              </w:rPr>
              <w:fldChar w:fldCharType="end"/>
            </w:r>
          </w:hyperlink>
        </w:p>
        <w:p w14:paraId="63E2A4B8" w14:textId="425AF11F"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4" w:history="1">
            <w:r w:rsidRPr="00B43998">
              <w:rPr>
                <w:rStyle w:val="Hyperlink"/>
                <w:bCs/>
                <w:noProof/>
              </w:rPr>
              <w:t>4.16.</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AWS CodePipeline error on the LZ account</w:t>
            </w:r>
            <w:r>
              <w:rPr>
                <w:noProof/>
                <w:webHidden/>
              </w:rPr>
              <w:tab/>
            </w:r>
            <w:r>
              <w:rPr>
                <w:noProof/>
                <w:webHidden/>
              </w:rPr>
              <w:fldChar w:fldCharType="begin"/>
            </w:r>
            <w:r>
              <w:rPr>
                <w:noProof/>
                <w:webHidden/>
              </w:rPr>
              <w:instrText xml:space="preserve"> PAGEREF _Toc205567004 \h </w:instrText>
            </w:r>
            <w:r>
              <w:rPr>
                <w:noProof/>
                <w:webHidden/>
              </w:rPr>
            </w:r>
            <w:r>
              <w:rPr>
                <w:noProof/>
                <w:webHidden/>
              </w:rPr>
              <w:fldChar w:fldCharType="separate"/>
            </w:r>
            <w:r w:rsidR="00EB5404">
              <w:rPr>
                <w:noProof/>
                <w:webHidden/>
              </w:rPr>
              <w:t>33</w:t>
            </w:r>
            <w:r>
              <w:rPr>
                <w:noProof/>
                <w:webHidden/>
              </w:rPr>
              <w:fldChar w:fldCharType="end"/>
            </w:r>
          </w:hyperlink>
        </w:p>
        <w:p w14:paraId="08D61C1C" w14:textId="1335CEAB"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5" w:history="1">
            <w:r w:rsidRPr="00B43998">
              <w:rPr>
                <w:rStyle w:val="Hyperlink"/>
                <w:bCs/>
                <w:noProof/>
              </w:rPr>
              <w:t>4.17.</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Update GitHub Token on Root Account</w:t>
            </w:r>
            <w:r>
              <w:rPr>
                <w:noProof/>
                <w:webHidden/>
              </w:rPr>
              <w:tab/>
            </w:r>
            <w:r>
              <w:rPr>
                <w:noProof/>
                <w:webHidden/>
              </w:rPr>
              <w:fldChar w:fldCharType="begin"/>
            </w:r>
            <w:r>
              <w:rPr>
                <w:noProof/>
                <w:webHidden/>
              </w:rPr>
              <w:instrText xml:space="preserve"> PAGEREF _Toc205567005 \h </w:instrText>
            </w:r>
            <w:r>
              <w:rPr>
                <w:noProof/>
                <w:webHidden/>
              </w:rPr>
            </w:r>
            <w:r>
              <w:rPr>
                <w:noProof/>
                <w:webHidden/>
              </w:rPr>
              <w:fldChar w:fldCharType="separate"/>
            </w:r>
            <w:r w:rsidR="00EB5404">
              <w:rPr>
                <w:noProof/>
                <w:webHidden/>
              </w:rPr>
              <w:t>34</w:t>
            </w:r>
            <w:r>
              <w:rPr>
                <w:noProof/>
                <w:webHidden/>
              </w:rPr>
              <w:fldChar w:fldCharType="end"/>
            </w:r>
          </w:hyperlink>
        </w:p>
        <w:p w14:paraId="19011BEA" w14:textId="27F60CEC" w:rsidR="00C41DBF" w:rsidRDefault="00C41DBF">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567006" w:history="1">
            <w:r w:rsidRPr="00B43998">
              <w:rPr>
                <w:rStyle w:val="Hyperlink"/>
                <w:noProof/>
              </w:rPr>
              <w:t>4.18.</w:t>
            </w:r>
            <w:r>
              <w:rPr>
                <w:rFonts w:asciiTheme="minorHAnsi" w:eastAsiaTheme="minorEastAsia" w:hAnsiTheme="minorHAnsi" w:cstheme="minorBidi"/>
                <w:b w:val="0"/>
                <w:noProof/>
                <w:color w:val="auto"/>
                <w:kern w:val="2"/>
                <w:sz w:val="24"/>
                <w:szCs w:val="24"/>
                <w:lang w:eastAsia="en-GB"/>
                <w14:ligatures w14:val="standardContextual"/>
              </w:rPr>
              <w:tab/>
            </w:r>
            <w:r w:rsidRPr="00B43998">
              <w:rPr>
                <w:rStyle w:val="Hyperlink"/>
                <w:bCs/>
                <w:noProof/>
              </w:rPr>
              <w:t>Tips</w:t>
            </w:r>
            <w:r>
              <w:rPr>
                <w:noProof/>
                <w:webHidden/>
              </w:rPr>
              <w:tab/>
            </w:r>
            <w:r>
              <w:rPr>
                <w:noProof/>
                <w:webHidden/>
              </w:rPr>
              <w:fldChar w:fldCharType="begin"/>
            </w:r>
            <w:r>
              <w:rPr>
                <w:noProof/>
                <w:webHidden/>
              </w:rPr>
              <w:instrText xml:space="preserve"> PAGEREF _Toc205567006 \h </w:instrText>
            </w:r>
            <w:r>
              <w:rPr>
                <w:noProof/>
                <w:webHidden/>
              </w:rPr>
            </w:r>
            <w:r>
              <w:rPr>
                <w:noProof/>
                <w:webHidden/>
              </w:rPr>
              <w:fldChar w:fldCharType="separate"/>
            </w:r>
            <w:r w:rsidR="00EB5404">
              <w:rPr>
                <w:noProof/>
                <w:webHidden/>
              </w:rPr>
              <w:t>38</w:t>
            </w:r>
            <w:r>
              <w:rPr>
                <w:noProof/>
                <w:webHidden/>
              </w:rPr>
              <w:fldChar w:fldCharType="end"/>
            </w:r>
          </w:hyperlink>
        </w:p>
        <w:p w14:paraId="4DDB2773" w14:textId="5A98AD42" w:rsidR="00D04893" w:rsidRPr="00AF7ABF" w:rsidRDefault="00D04893" w:rsidP="00D04893">
          <w:pPr>
            <w:rPr>
              <w:rFonts w:asciiTheme="minorHAnsi" w:hAnsiTheme="minorHAnsi"/>
            </w:rPr>
          </w:pPr>
          <w:r w:rsidRPr="00AF7ABF">
            <w:rPr>
              <w:rFonts w:asciiTheme="minorHAnsi" w:hAnsiTheme="minorHAnsi"/>
              <w:noProof/>
            </w:rPr>
            <w:fldChar w:fldCharType="end"/>
          </w:r>
        </w:p>
      </w:sdtContent>
    </w:sdt>
    <w:p w14:paraId="6B853812" w14:textId="77777777" w:rsidR="00D04893" w:rsidRPr="00AF7ABF" w:rsidRDefault="00D04893" w:rsidP="00D04893">
      <w:pPr>
        <w:tabs>
          <w:tab w:val="left" w:pos="555"/>
        </w:tabs>
        <w:rPr>
          <w:rFonts w:asciiTheme="minorHAnsi" w:hAnsiTheme="minorHAnsi"/>
        </w:rPr>
      </w:pPr>
    </w:p>
    <w:p w14:paraId="70C50DD0" w14:textId="77777777" w:rsidR="00D04893" w:rsidRPr="00AF7ABF" w:rsidRDefault="00D04893" w:rsidP="00D04893">
      <w:pPr>
        <w:tabs>
          <w:tab w:val="left" w:pos="555"/>
        </w:tabs>
        <w:rPr>
          <w:rFonts w:asciiTheme="minorHAnsi" w:hAnsiTheme="minorHAnsi"/>
        </w:rPr>
      </w:pPr>
    </w:p>
    <w:p w14:paraId="52AFC764" w14:textId="77777777" w:rsidR="00D04893" w:rsidRPr="00AF7ABF" w:rsidRDefault="00D04893" w:rsidP="00D04893">
      <w:pPr>
        <w:tabs>
          <w:tab w:val="left" w:pos="555"/>
        </w:tabs>
        <w:rPr>
          <w:rFonts w:asciiTheme="minorHAnsi" w:hAnsiTheme="minorHAnsi"/>
        </w:rPr>
      </w:pPr>
    </w:p>
    <w:p w14:paraId="3C8137A5" w14:textId="77777777" w:rsidR="00D04893" w:rsidRPr="00AF7ABF" w:rsidRDefault="00D04893" w:rsidP="00D04893">
      <w:pPr>
        <w:tabs>
          <w:tab w:val="left" w:pos="555"/>
        </w:tabs>
        <w:rPr>
          <w:rFonts w:asciiTheme="minorHAnsi" w:hAnsiTheme="minorHAnsi"/>
        </w:rPr>
      </w:pPr>
    </w:p>
    <w:p w14:paraId="4440997F" w14:textId="77777777" w:rsidR="00D04893" w:rsidRPr="00AF7ABF" w:rsidRDefault="00D04893" w:rsidP="00D04893">
      <w:pPr>
        <w:tabs>
          <w:tab w:val="left" w:pos="555"/>
        </w:tabs>
        <w:rPr>
          <w:rFonts w:asciiTheme="minorHAnsi" w:hAnsiTheme="minorHAnsi"/>
        </w:rPr>
      </w:pPr>
    </w:p>
    <w:p w14:paraId="7D4D6DD5" w14:textId="77777777" w:rsidR="00D04893" w:rsidRPr="00AF7ABF" w:rsidRDefault="00D04893" w:rsidP="00D04893">
      <w:pPr>
        <w:tabs>
          <w:tab w:val="left" w:pos="555"/>
        </w:tabs>
        <w:rPr>
          <w:rFonts w:asciiTheme="minorHAnsi" w:hAnsiTheme="minorHAnsi"/>
        </w:rPr>
      </w:pPr>
    </w:p>
    <w:p w14:paraId="1E7B7646" w14:textId="77777777" w:rsidR="00D04893" w:rsidRPr="00AF7ABF" w:rsidRDefault="00D04893" w:rsidP="00D04893">
      <w:pPr>
        <w:tabs>
          <w:tab w:val="left" w:pos="555"/>
        </w:tabs>
        <w:rPr>
          <w:rFonts w:asciiTheme="minorHAnsi" w:hAnsiTheme="minorHAnsi"/>
        </w:rPr>
      </w:pPr>
    </w:p>
    <w:p w14:paraId="01751282" w14:textId="77777777" w:rsidR="00D04893" w:rsidRPr="00AF7ABF" w:rsidRDefault="00D04893" w:rsidP="00D04893">
      <w:pPr>
        <w:tabs>
          <w:tab w:val="left" w:pos="555"/>
        </w:tabs>
        <w:rPr>
          <w:rFonts w:asciiTheme="minorHAnsi" w:hAnsiTheme="minorHAnsi"/>
        </w:rPr>
      </w:pPr>
    </w:p>
    <w:p w14:paraId="0353A5C0" w14:textId="77777777" w:rsidR="00D04893" w:rsidRPr="00AF7ABF" w:rsidRDefault="00D04893" w:rsidP="00D04893">
      <w:pPr>
        <w:tabs>
          <w:tab w:val="left" w:pos="555"/>
        </w:tabs>
        <w:rPr>
          <w:rFonts w:asciiTheme="minorHAnsi" w:hAnsiTheme="minorHAnsi"/>
        </w:rPr>
      </w:pPr>
    </w:p>
    <w:p w14:paraId="3B0A63C9" w14:textId="43F46CD9" w:rsidR="00D04893" w:rsidRPr="00AF7ABF" w:rsidRDefault="0048790D">
      <w:pPr>
        <w:spacing w:after="200" w:line="276" w:lineRule="auto"/>
        <w:rPr>
          <w:rFonts w:asciiTheme="minorHAnsi" w:hAnsiTheme="minorHAnsi"/>
        </w:rPr>
      </w:pPr>
      <w:r w:rsidRPr="00AF7ABF">
        <w:rPr>
          <w:rFonts w:asciiTheme="minorHAnsi" w:hAnsiTheme="minorHAnsi"/>
        </w:rPr>
        <w:br w:type="page"/>
      </w:r>
    </w:p>
    <w:p w14:paraId="03BB70B9" w14:textId="77777777" w:rsidR="00D04893" w:rsidRPr="00AF7ABF" w:rsidRDefault="00D04893" w:rsidP="00D04893">
      <w:pPr>
        <w:pStyle w:val="BodyTextVersion1"/>
        <w:rPr>
          <w:lang w:val="en-GB"/>
        </w:rPr>
      </w:pPr>
      <w:r w:rsidRPr="00AF7ABF">
        <w:rPr>
          <w:lang w:val="en-GB"/>
        </w:rPr>
        <w:lastRenderedPageBreak/>
        <w:t>Version Control</w:t>
      </w:r>
    </w:p>
    <w:tbl>
      <w:tblPr>
        <w:tblStyle w:val="ListTable3-Accent2"/>
        <w:tblW w:w="0" w:type="auto"/>
        <w:tblLook w:val="04A0" w:firstRow="1" w:lastRow="0" w:firstColumn="1" w:lastColumn="0" w:noHBand="0" w:noVBand="1"/>
      </w:tblPr>
      <w:tblGrid>
        <w:gridCol w:w="2252"/>
        <w:gridCol w:w="1523"/>
        <w:gridCol w:w="2070"/>
        <w:gridCol w:w="3165"/>
      </w:tblGrid>
      <w:tr w:rsidR="00D04893" w:rsidRPr="00AF7ABF" w14:paraId="49299BF8" w14:textId="77777777" w:rsidTr="000E17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2" w:type="dxa"/>
          </w:tcPr>
          <w:p w14:paraId="48E01304" w14:textId="77777777" w:rsidR="00D04893" w:rsidRPr="00AF7ABF" w:rsidRDefault="00D04893">
            <w:pPr>
              <w:pStyle w:val="BodyTextVersion1"/>
              <w:rPr>
                <w:b w:val="0"/>
                <w:bCs w:val="0"/>
                <w:color w:val="FFFFFF" w:themeColor="background1"/>
                <w:lang w:val="en-GB"/>
              </w:rPr>
            </w:pPr>
            <w:r w:rsidRPr="00AF7ABF">
              <w:rPr>
                <w:b w:val="0"/>
                <w:bCs w:val="0"/>
                <w:color w:val="FFFFFF" w:themeColor="background1"/>
                <w:lang w:val="en-GB"/>
              </w:rPr>
              <w:t>Date</w:t>
            </w:r>
          </w:p>
        </w:tc>
        <w:tc>
          <w:tcPr>
            <w:tcW w:w="1523" w:type="dxa"/>
          </w:tcPr>
          <w:p w14:paraId="574667EE" w14:textId="77777777" w:rsidR="00D04893" w:rsidRPr="00AF7ABF" w:rsidRDefault="00D04893">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Version</w:t>
            </w:r>
          </w:p>
        </w:tc>
        <w:tc>
          <w:tcPr>
            <w:tcW w:w="2070" w:type="dxa"/>
          </w:tcPr>
          <w:p w14:paraId="430DE961" w14:textId="77777777" w:rsidR="00D04893" w:rsidRPr="00AF7ABF" w:rsidRDefault="00D04893">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Changed By</w:t>
            </w:r>
          </w:p>
        </w:tc>
        <w:tc>
          <w:tcPr>
            <w:tcW w:w="3165" w:type="dxa"/>
          </w:tcPr>
          <w:p w14:paraId="07BF18DD" w14:textId="77777777" w:rsidR="00D04893" w:rsidRPr="00AF7ABF" w:rsidRDefault="00D04893">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Reason for Change</w:t>
            </w:r>
          </w:p>
        </w:tc>
      </w:tr>
      <w:tr w:rsidR="00E20D96" w:rsidRPr="00AF7ABF" w14:paraId="789734CB" w14:textId="77777777" w:rsidTr="000E1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5C515016" w14:textId="036DD3DF" w:rsidR="00E20D96" w:rsidRPr="00AF7ABF" w:rsidRDefault="00E20D96" w:rsidP="00E20D96">
            <w:pPr>
              <w:pStyle w:val="BodyTextVersion1"/>
              <w:rPr>
                <w:b w:val="0"/>
                <w:bCs w:val="0"/>
                <w:lang w:val="en-GB"/>
              </w:rPr>
            </w:pPr>
            <w:r w:rsidRPr="00AF7ABF">
              <w:rPr>
                <w:b w:val="0"/>
                <w:bCs w:val="0"/>
                <w:lang w:val="en-GB"/>
              </w:rPr>
              <w:t>10/07/2025</w:t>
            </w:r>
          </w:p>
        </w:tc>
        <w:tc>
          <w:tcPr>
            <w:tcW w:w="1523" w:type="dxa"/>
          </w:tcPr>
          <w:p w14:paraId="367A3169" w14:textId="71140F5D" w:rsidR="00E20D96" w:rsidRPr="00AF7ABF" w:rsidRDefault="00E20D96" w:rsidP="00E20D96">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0.1</w:t>
            </w:r>
          </w:p>
        </w:tc>
        <w:tc>
          <w:tcPr>
            <w:tcW w:w="2070" w:type="dxa"/>
          </w:tcPr>
          <w:p w14:paraId="08C665AF" w14:textId="35165C43" w:rsidR="00E20D96" w:rsidRPr="00AF7ABF" w:rsidRDefault="00E20D96" w:rsidP="00E20D96">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Nick Walters</w:t>
            </w:r>
          </w:p>
        </w:tc>
        <w:tc>
          <w:tcPr>
            <w:tcW w:w="3165" w:type="dxa"/>
          </w:tcPr>
          <w:p w14:paraId="3E37AA90" w14:textId="256D3752" w:rsidR="00E20D96" w:rsidRPr="00AF7ABF" w:rsidRDefault="00E20D96" w:rsidP="000E1742">
            <w:pPr>
              <w:pStyle w:val="BodyTextVersion1"/>
              <w:jc w:val="left"/>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Initial draft</w:t>
            </w:r>
          </w:p>
        </w:tc>
      </w:tr>
      <w:tr w:rsidR="00E20D96" w:rsidRPr="00AF7ABF" w14:paraId="32F66150" w14:textId="77777777" w:rsidTr="000E1742">
        <w:tc>
          <w:tcPr>
            <w:cnfStyle w:val="001000000000" w:firstRow="0" w:lastRow="0" w:firstColumn="1" w:lastColumn="0" w:oddVBand="0" w:evenVBand="0" w:oddHBand="0" w:evenHBand="0" w:firstRowFirstColumn="0" w:firstRowLastColumn="0" w:lastRowFirstColumn="0" w:lastRowLastColumn="0"/>
            <w:tcW w:w="2252" w:type="dxa"/>
          </w:tcPr>
          <w:p w14:paraId="5BD151D2" w14:textId="05CB83D9" w:rsidR="00E20D96" w:rsidRPr="00AF7ABF" w:rsidRDefault="00E20D96" w:rsidP="00E20D96">
            <w:pPr>
              <w:pStyle w:val="BodyTextVersion1"/>
              <w:rPr>
                <w:b w:val="0"/>
                <w:bCs w:val="0"/>
                <w:lang w:val="en-GB"/>
              </w:rPr>
            </w:pPr>
            <w:r w:rsidRPr="00AF7ABF">
              <w:rPr>
                <w:b w:val="0"/>
                <w:bCs w:val="0"/>
                <w:lang w:val="en-GB"/>
              </w:rPr>
              <w:t>18/07/2025</w:t>
            </w:r>
          </w:p>
        </w:tc>
        <w:tc>
          <w:tcPr>
            <w:tcW w:w="1523" w:type="dxa"/>
          </w:tcPr>
          <w:p w14:paraId="083CCBB8" w14:textId="2FA138D7" w:rsidR="00E20D96" w:rsidRPr="00AF7ABF" w:rsidRDefault="00E20D96" w:rsidP="00E20D9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1.0</w:t>
            </w:r>
          </w:p>
        </w:tc>
        <w:tc>
          <w:tcPr>
            <w:tcW w:w="2070" w:type="dxa"/>
          </w:tcPr>
          <w:p w14:paraId="1F6010F0" w14:textId="150E0805" w:rsidR="00E20D96" w:rsidRPr="00AF7ABF" w:rsidRDefault="00E20D96" w:rsidP="00E20D9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Nick Walters</w:t>
            </w:r>
          </w:p>
        </w:tc>
        <w:tc>
          <w:tcPr>
            <w:tcW w:w="3165" w:type="dxa"/>
          </w:tcPr>
          <w:p w14:paraId="4376786A" w14:textId="523CA3F6" w:rsidR="00E20D96" w:rsidRPr="00AF7ABF" w:rsidRDefault="00E20D96" w:rsidP="000E1742">
            <w:pPr>
              <w:pStyle w:val="BodyTextVersion1"/>
              <w:jc w:val="left"/>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Updates following peer review</w:t>
            </w:r>
          </w:p>
        </w:tc>
      </w:tr>
      <w:tr w:rsidR="00E52BD8" w:rsidRPr="00AF7ABF" w14:paraId="60512A7D" w14:textId="77777777" w:rsidTr="000E17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2" w:type="dxa"/>
          </w:tcPr>
          <w:p w14:paraId="7B3FA836" w14:textId="6B29328E" w:rsidR="00E52BD8" w:rsidRPr="00AF7ABF" w:rsidRDefault="00E52BD8" w:rsidP="00E52BD8">
            <w:pPr>
              <w:pStyle w:val="BodyTextVersion1"/>
              <w:rPr>
                <w:lang w:val="en-GB"/>
              </w:rPr>
            </w:pPr>
            <w:r w:rsidRPr="00AF7ABF">
              <w:rPr>
                <w:b w:val="0"/>
                <w:bCs w:val="0"/>
                <w:lang w:val="en-GB"/>
              </w:rPr>
              <w:t>08/09/2025</w:t>
            </w:r>
          </w:p>
        </w:tc>
        <w:tc>
          <w:tcPr>
            <w:tcW w:w="1523" w:type="dxa"/>
          </w:tcPr>
          <w:p w14:paraId="542527E9" w14:textId="65D601DF" w:rsidR="00E52BD8" w:rsidRPr="00AF7ABF" w:rsidRDefault="00E52BD8" w:rsidP="00E52BD8">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1.1</w:t>
            </w:r>
          </w:p>
        </w:tc>
        <w:tc>
          <w:tcPr>
            <w:tcW w:w="2070" w:type="dxa"/>
          </w:tcPr>
          <w:p w14:paraId="3078FF12" w14:textId="136EDE76" w:rsidR="00E52BD8" w:rsidRPr="00AF7ABF" w:rsidRDefault="00E52BD8" w:rsidP="00E52BD8">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Nick Walters</w:t>
            </w:r>
          </w:p>
        </w:tc>
        <w:tc>
          <w:tcPr>
            <w:tcW w:w="3165" w:type="dxa"/>
          </w:tcPr>
          <w:p w14:paraId="2CDE1ED2" w14:textId="3EC4D32F" w:rsidR="00E52BD8" w:rsidRPr="00AF7ABF" w:rsidRDefault="00E52BD8" w:rsidP="00E52BD8">
            <w:pPr>
              <w:pStyle w:val="BodyTextVersion1"/>
              <w:jc w:val="left"/>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Add additional information and instructions for the LZ Config and Hub and Spoke Networking.</w:t>
            </w:r>
          </w:p>
        </w:tc>
      </w:tr>
    </w:tbl>
    <w:p w14:paraId="30FFF5A2" w14:textId="77777777" w:rsidR="00D04893" w:rsidRPr="00AF7ABF" w:rsidRDefault="00D04893" w:rsidP="00D04893">
      <w:pPr>
        <w:rPr>
          <w:rFonts w:asciiTheme="minorHAnsi" w:hAnsiTheme="minorHAnsi"/>
          <w:lang w:eastAsia="en-IE"/>
        </w:rPr>
      </w:pPr>
    </w:p>
    <w:p w14:paraId="67AE148F" w14:textId="4C4A3FC1" w:rsidR="00D04893" w:rsidRPr="00AF7ABF" w:rsidRDefault="00D04893" w:rsidP="00B3737A">
      <w:pPr>
        <w:pStyle w:val="BodyTextVersion1"/>
        <w:rPr>
          <w:lang w:val="en-GB" w:eastAsia="en-IE"/>
        </w:rPr>
      </w:pPr>
      <w:r w:rsidRPr="00AF7ABF">
        <w:rPr>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4505"/>
        <w:gridCol w:w="4505"/>
      </w:tblGrid>
      <w:tr w:rsidR="00B3737A" w:rsidRPr="00AF7ABF" w14:paraId="2D004492"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5" w:type="dxa"/>
          </w:tcPr>
          <w:p w14:paraId="196B3BE8" w14:textId="77777777" w:rsidR="00B3737A" w:rsidRPr="00AF7ABF" w:rsidRDefault="00B3737A">
            <w:pPr>
              <w:pStyle w:val="BodyTextVersion1"/>
              <w:rPr>
                <w:b w:val="0"/>
                <w:bCs w:val="0"/>
                <w:lang w:val="en-GB"/>
              </w:rPr>
            </w:pPr>
            <w:r w:rsidRPr="00AF7ABF">
              <w:rPr>
                <w:b w:val="0"/>
                <w:bCs w:val="0"/>
                <w:lang w:val="en-GB"/>
              </w:rPr>
              <w:t>Stuart Briner</w:t>
            </w:r>
          </w:p>
        </w:tc>
        <w:tc>
          <w:tcPr>
            <w:tcW w:w="4505" w:type="dxa"/>
          </w:tcPr>
          <w:p w14:paraId="41E5EEA0" w14:textId="77777777" w:rsidR="00B3737A" w:rsidRPr="00AF7ABF" w:rsidRDefault="00B3737A">
            <w:pPr>
              <w:pStyle w:val="BodyTextVersion1"/>
              <w:cnfStyle w:val="100000000000" w:firstRow="1" w:lastRow="0" w:firstColumn="0" w:lastColumn="0" w:oddVBand="0" w:evenVBand="0" w:oddHBand="0" w:evenHBand="0" w:firstRowFirstColumn="0" w:firstRowLastColumn="0" w:lastRowFirstColumn="0" w:lastRowLastColumn="0"/>
              <w:rPr>
                <w:b w:val="0"/>
                <w:bCs w:val="0"/>
                <w:lang w:val="en-GB"/>
              </w:rPr>
            </w:pPr>
            <w:r w:rsidRPr="00AF7ABF">
              <w:rPr>
                <w:b w:val="0"/>
                <w:bCs w:val="0"/>
                <w:lang w:val="en-GB"/>
              </w:rPr>
              <w:t>Group Head of EdTech / iSP</w:t>
            </w:r>
          </w:p>
        </w:tc>
      </w:tr>
      <w:tr w:rsidR="00B3737A" w:rsidRPr="00AF7ABF" w14:paraId="0E1616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5363B6" w14:textId="77777777" w:rsidR="00B3737A" w:rsidRPr="00AF7ABF" w:rsidRDefault="00B3737A">
            <w:pPr>
              <w:pStyle w:val="BodyTextVersion1"/>
              <w:rPr>
                <w:b w:val="0"/>
                <w:bCs w:val="0"/>
                <w:lang w:val="en-GB"/>
              </w:rPr>
            </w:pPr>
            <w:r w:rsidRPr="00AF7ABF">
              <w:rPr>
                <w:b w:val="0"/>
                <w:bCs w:val="0"/>
                <w:lang w:val="en-GB"/>
              </w:rPr>
              <w:t>Matt Knowles</w:t>
            </w:r>
          </w:p>
        </w:tc>
        <w:tc>
          <w:tcPr>
            <w:tcW w:w="4505" w:type="dxa"/>
          </w:tcPr>
          <w:p w14:paraId="602532AE"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Group Head of Technology / iSP</w:t>
            </w:r>
          </w:p>
        </w:tc>
      </w:tr>
      <w:tr w:rsidR="00B3737A" w:rsidRPr="00AF7ABF" w14:paraId="73BC3672" w14:textId="77777777">
        <w:tc>
          <w:tcPr>
            <w:cnfStyle w:val="001000000000" w:firstRow="0" w:lastRow="0" w:firstColumn="1" w:lastColumn="0" w:oddVBand="0" w:evenVBand="0" w:oddHBand="0" w:evenHBand="0" w:firstRowFirstColumn="0" w:firstRowLastColumn="0" w:lastRowFirstColumn="0" w:lastRowLastColumn="0"/>
            <w:tcW w:w="4505" w:type="dxa"/>
          </w:tcPr>
          <w:p w14:paraId="00795FA8" w14:textId="77777777" w:rsidR="00B3737A" w:rsidRPr="00AF7ABF" w:rsidRDefault="00B3737A">
            <w:pPr>
              <w:pStyle w:val="BodyTextVersion1"/>
              <w:rPr>
                <w:b w:val="0"/>
                <w:bCs w:val="0"/>
                <w:lang w:val="en-GB"/>
              </w:rPr>
            </w:pPr>
            <w:r w:rsidRPr="00AF7ABF">
              <w:rPr>
                <w:b w:val="0"/>
                <w:bCs w:val="0"/>
                <w:lang w:val="en-GB"/>
              </w:rPr>
              <w:t>Vik Paw</w:t>
            </w:r>
          </w:p>
        </w:tc>
        <w:tc>
          <w:tcPr>
            <w:tcW w:w="4505" w:type="dxa"/>
          </w:tcPr>
          <w:p w14:paraId="4B576B4D" w14:textId="77777777" w:rsidR="00B3737A" w:rsidRPr="00AF7ABF" w:rsidRDefault="00B3737A">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Group MIS Manager / iSP</w:t>
            </w:r>
          </w:p>
        </w:tc>
      </w:tr>
      <w:tr w:rsidR="00B3737A" w:rsidRPr="00AF7ABF" w14:paraId="466861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681B80A" w14:textId="77777777" w:rsidR="00B3737A" w:rsidRPr="00AF7ABF" w:rsidRDefault="00B3737A">
            <w:pPr>
              <w:pStyle w:val="BodyTextVersion1"/>
              <w:rPr>
                <w:b w:val="0"/>
                <w:bCs w:val="0"/>
                <w:lang w:val="en-GB"/>
              </w:rPr>
            </w:pPr>
            <w:r w:rsidRPr="00AF7ABF">
              <w:rPr>
                <w:b w:val="0"/>
                <w:bCs w:val="0"/>
                <w:lang w:val="en-GB"/>
              </w:rPr>
              <w:t>Craig Duffield</w:t>
            </w:r>
          </w:p>
        </w:tc>
        <w:tc>
          <w:tcPr>
            <w:tcW w:w="4505" w:type="dxa"/>
          </w:tcPr>
          <w:p w14:paraId="097E1E98"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Capability Owner / iSP</w:t>
            </w:r>
          </w:p>
        </w:tc>
      </w:tr>
      <w:tr w:rsidR="00B3737A" w:rsidRPr="00AF7ABF" w14:paraId="638E607F" w14:textId="77777777">
        <w:tc>
          <w:tcPr>
            <w:cnfStyle w:val="001000000000" w:firstRow="0" w:lastRow="0" w:firstColumn="1" w:lastColumn="0" w:oddVBand="0" w:evenVBand="0" w:oddHBand="0" w:evenHBand="0" w:firstRowFirstColumn="0" w:firstRowLastColumn="0" w:lastRowFirstColumn="0" w:lastRowLastColumn="0"/>
            <w:tcW w:w="4505" w:type="dxa"/>
          </w:tcPr>
          <w:p w14:paraId="2D667D6F" w14:textId="77777777" w:rsidR="00B3737A" w:rsidRPr="00AF7ABF" w:rsidRDefault="00B3737A">
            <w:pPr>
              <w:pStyle w:val="BodyTextVersion1"/>
              <w:rPr>
                <w:b w:val="0"/>
                <w:bCs w:val="0"/>
                <w:lang w:val="en-GB"/>
              </w:rPr>
            </w:pPr>
            <w:r w:rsidRPr="00AF7ABF">
              <w:rPr>
                <w:b w:val="0"/>
                <w:bCs w:val="0"/>
                <w:lang w:val="en-GB"/>
              </w:rPr>
              <w:t>Joanita Radivoev</w:t>
            </w:r>
          </w:p>
        </w:tc>
        <w:tc>
          <w:tcPr>
            <w:tcW w:w="4505" w:type="dxa"/>
          </w:tcPr>
          <w:p w14:paraId="4FE6C7DE" w14:textId="77777777" w:rsidR="00B3737A" w:rsidRPr="00AF7ABF" w:rsidRDefault="00B3737A">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Delivery Manager / Version 1</w:t>
            </w:r>
          </w:p>
        </w:tc>
      </w:tr>
      <w:tr w:rsidR="00B3737A" w:rsidRPr="00AF7ABF" w14:paraId="4CA05A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818C199" w14:textId="77777777" w:rsidR="00B3737A" w:rsidRPr="00AF7ABF" w:rsidRDefault="00B3737A">
            <w:pPr>
              <w:pStyle w:val="BodyTextVersion1"/>
              <w:rPr>
                <w:b w:val="0"/>
                <w:bCs w:val="0"/>
                <w:lang w:val="en-GB"/>
              </w:rPr>
            </w:pPr>
            <w:r w:rsidRPr="00AF7ABF">
              <w:rPr>
                <w:b w:val="0"/>
                <w:bCs w:val="0"/>
                <w:lang w:val="en-GB"/>
              </w:rPr>
              <w:t>Shane Mitchell</w:t>
            </w:r>
          </w:p>
        </w:tc>
        <w:tc>
          <w:tcPr>
            <w:tcW w:w="4505" w:type="dxa"/>
          </w:tcPr>
          <w:p w14:paraId="18C80624"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Head of Private Sector Presales / Version 1</w:t>
            </w:r>
          </w:p>
        </w:tc>
      </w:tr>
      <w:tr w:rsidR="00B3737A" w:rsidRPr="00AF7ABF" w14:paraId="52A7D2EB" w14:textId="77777777">
        <w:tc>
          <w:tcPr>
            <w:cnfStyle w:val="001000000000" w:firstRow="0" w:lastRow="0" w:firstColumn="1" w:lastColumn="0" w:oddVBand="0" w:evenVBand="0" w:oddHBand="0" w:evenHBand="0" w:firstRowFirstColumn="0" w:firstRowLastColumn="0" w:lastRowFirstColumn="0" w:lastRowLastColumn="0"/>
            <w:tcW w:w="4505" w:type="dxa"/>
          </w:tcPr>
          <w:p w14:paraId="3EC4C478" w14:textId="77777777" w:rsidR="00B3737A" w:rsidRPr="00AF7ABF" w:rsidRDefault="00B3737A">
            <w:pPr>
              <w:pStyle w:val="BodyTextVersion1"/>
              <w:rPr>
                <w:b w:val="0"/>
                <w:bCs w:val="0"/>
                <w:lang w:val="en-GB"/>
              </w:rPr>
            </w:pPr>
            <w:r w:rsidRPr="00AF7ABF">
              <w:rPr>
                <w:b w:val="0"/>
                <w:bCs w:val="0"/>
                <w:lang w:val="en-GB"/>
              </w:rPr>
              <w:t>Mark Kelly</w:t>
            </w:r>
          </w:p>
        </w:tc>
        <w:tc>
          <w:tcPr>
            <w:tcW w:w="4505" w:type="dxa"/>
          </w:tcPr>
          <w:p w14:paraId="1DB20CF5" w14:textId="77777777" w:rsidR="00B3737A" w:rsidRPr="00AF7ABF" w:rsidRDefault="00B3737A">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Cloud Architect / Version 1</w:t>
            </w:r>
          </w:p>
        </w:tc>
      </w:tr>
      <w:tr w:rsidR="00B3737A" w:rsidRPr="00AF7ABF" w14:paraId="056135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B5358E4" w14:textId="77777777" w:rsidR="00B3737A" w:rsidRPr="00AF7ABF" w:rsidRDefault="00B3737A">
            <w:pPr>
              <w:pStyle w:val="BodyTextVersion1"/>
              <w:rPr>
                <w:b w:val="0"/>
                <w:bCs w:val="0"/>
                <w:lang w:val="en-GB"/>
              </w:rPr>
            </w:pPr>
            <w:r w:rsidRPr="00AF7ABF">
              <w:rPr>
                <w:b w:val="0"/>
                <w:bCs w:val="0"/>
                <w:lang w:val="en-GB"/>
              </w:rPr>
              <w:t>Nick Walters</w:t>
            </w:r>
          </w:p>
        </w:tc>
        <w:tc>
          <w:tcPr>
            <w:tcW w:w="4505" w:type="dxa"/>
          </w:tcPr>
          <w:p w14:paraId="1785DC4D"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AWS DevOps Engineer / Version 1</w:t>
            </w:r>
          </w:p>
        </w:tc>
      </w:tr>
      <w:tr w:rsidR="00B3737A" w:rsidRPr="00AF7ABF" w14:paraId="00D4F3E7" w14:textId="77777777">
        <w:tc>
          <w:tcPr>
            <w:cnfStyle w:val="001000000000" w:firstRow="0" w:lastRow="0" w:firstColumn="1" w:lastColumn="0" w:oddVBand="0" w:evenVBand="0" w:oddHBand="0" w:evenHBand="0" w:firstRowFirstColumn="0" w:firstRowLastColumn="0" w:lastRowFirstColumn="0" w:lastRowLastColumn="0"/>
            <w:tcW w:w="4505" w:type="dxa"/>
          </w:tcPr>
          <w:p w14:paraId="7D547D5E" w14:textId="77777777" w:rsidR="00B3737A" w:rsidRPr="00AF7ABF" w:rsidRDefault="00B3737A">
            <w:pPr>
              <w:pStyle w:val="BodyTextVersion1"/>
              <w:rPr>
                <w:b w:val="0"/>
                <w:bCs w:val="0"/>
                <w:lang w:val="en-GB"/>
              </w:rPr>
            </w:pPr>
            <w:r w:rsidRPr="00AF7ABF">
              <w:rPr>
                <w:b w:val="0"/>
                <w:bCs w:val="0"/>
                <w:lang w:val="en-GB"/>
              </w:rPr>
              <w:t>Richard Polley</w:t>
            </w:r>
          </w:p>
        </w:tc>
        <w:tc>
          <w:tcPr>
            <w:tcW w:w="4505" w:type="dxa"/>
          </w:tcPr>
          <w:p w14:paraId="2D5A6B59" w14:textId="77777777" w:rsidR="00B3737A" w:rsidRPr="00AF7ABF" w:rsidRDefault="00B3737A">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Senior Business Analyst / Version 1</w:t>
            </w:r>
          </w:p>
        </w:tc>
      </w:tr>
      <w:tr w:rsidR="00B3737A" w:rsidRPr="00AF7ABF" w14:paraId="2EF2E9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9D8BBC" w14:textId="77777777" w:rsidR="00B3737A" w:rsidRPr="00AF7ABF" w:rsidRDefault="00B3737A">
            <w:pPr>
              <w:pStyle w:val="BodyTextVersion1"/>
              <w:rPr>
                <w:b w:val="0"/>
                <w:bCs w:val="0"/>
                <w:lang w:val="en-GB"/>
              </w:rPr>
            </w:pPr>
            <w:r w:rsidRPr="00AF7ABF">
              <w:rPr>
                <w:b w:val="0"/>
                <w:bCs w:val="0"/>
                <w:lang w:val="en-GB"/>
              </w:rPr>
              <w:t>Lenson Saldanha</w:t>
            </w:r>
          </w:p>
        </w:tc>
        <w:tc>
          <w:tcPr>
            <w:tcW w:w="4505" w:type="dxa"/>
          </w:tcPr>
          <w:p w14:paraId="2B066239"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Tech Lead / Version 1</w:t>
            </w:r>
          </w:p>
        </w:tc>
      </w:tr>
      <w:tr w:rsidR="00B3737A" w:rsidRPr="00AF7ABF" w14:paraId="0AB0298B" w14:textId="77777777">
        <w:tc>
          <w:tcPr>
            <w:cnfStyle w:val="001000000000" w:firstRow="0" w:lastRow="0" w:firstColumn="1" w:lastColumn="0" w:oddVBand="0" w:evenVBand="0" w:oddHBand="0" w:evenHBand="0" w:firstRowFirstColumn="0" w:firstRowLastColumn="0" w:lastRowFirstColumn="0" w:lastRowLastColumn="0"/>
            <w:tcW w:w="4505" w:type="dxa"/>
          </w:tcPr>
          <w:p w14:paraId="37E73973" w14:textId="77777777" w:rsidR="00B3737A" w:rsidRPr="00AF7ABF" w:rsidRDefault="00B3737A">
            <w:pPr>
              <w:pStyle w:val="BodyTextVersion1"/>
              <w:rPr>
                <w:b w:val="0"/>
                <w:bCs w:val="0"/>
                <w:lang w:val="en-GB"/>
              </w:rPr>
            </w:pPr>
            <w:r w:rsidRPr="00AF7ABF">
              <w:rPr>
                <w:b w:val="0"/>
                <w:bCs w:val="0"/>
                <w:lang w:val="en-GB"/>
              </w:rPr>
              <w:t>Shekhar Kumar</w:t>
            </w:r>
          </w:p>
        </w:tc>
        <w:tc>
          <w:tcPr>
            <w:tcW w:w="4505" w:type="dxa"/>
          </w:tcPr>
          <w:p w14:paraId="3C93BC6B" w14:textId="77777777" w:rsidR="00B3737A" w:rsidRPr="00AF7ABF" w:rsidRDefault="00B3737A">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Tech Lead / Version 1</w:t>
            </w:r>
          </w:p>
        </w:tc>
      </w:tr>
      <w:tr w:rsidR="00B3737A" w:rsidRPr="00AF7ABF" w14:paraId="548CB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33676B7" w14:textId="77777777" w:rsidR="00B3737A" w:rsidRPr="00AF7ABF" w:rsidRDefault="00B3737A">
            <w:pPr>
              <w:pStyle w:val="BodyTextVersion1"/>
              <w:rPr>
                <w:b w:val="0"/>
                <w:bCs w:val="0"/>
                <w:lang w:val="en-GB"/>
              </w:rPr>
            </w:pPr>
            <w:r w:rsidRPr="00AF7ABF">
              <w:rPr>
                <w:b w:val="0"/>
                <w:bCs w:val="0"/>
                <w:lang w:val="en-GB"/>
              </w:rPr>
              <w:t>Mihir Pandya</w:t>
            </w:r>
          </w:p>
        </w:tc>
        <w:tc>
          <w:tcPr>
            <w:tcW w:w="4505" w:type="dxa"/>
          </w:tcPr>
          <w:p w14:paraId="7B750D50" w14:textId="77777777" w:rsidR="00B3737A" w:rsidRPr="00AF7ABF" w:rsidRDefault="00B3737A">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Tech Lead / Version 1</w:t>
            </w:r>
          </w:p>
        </w:tc>
      </w:tr>
    </w:tbl>
    <w:p w14:paraId="301B1116" w14:textId="77777777" w:rsidR="00B3737A" w:rsidRPr="00AF7ABF" w:rsidRDefault="00B3737A" w:rsidP="00D04893">
      <w:pPr>
        <w:rPr>
          <w:rFonts w:asciiTheme="minorHAnsi" w:hAnsiTheme="minorHAnsi"/>
          <w:lang w:eastAsia="en-IE"/>
        </w:rPr>
      </w:pPr>
    </w:p>
    <w:p w14:paraId="1C57A32B" w14:textId="77777777" w:rsidR="00D04893" w:rsidRPr="00AF7ABF" w:rsidRDefault="00D04893" w:rsidP="00D04893">
      <w:pPr>
        <w:pStyle w:val="BodyTextVersion1"/>
        <w:rPr>
          <w:lang w:val="en-GB" w:eastAsia="en-IE"/>
        </w:rPr>
      </w:pPr>
      <w:r w:rsidRPr="00AF7ABF">
        <w:rPr>
          <w:lang w:val="en-GB" w:eastAsia="en-IE"/>
        </w:rPr>
        <w:t>Reference Documents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003"/>
        <w:gridCol w:w="4012"/>
        <w:gridCol w:w="1995"/>
      </w:tblGrid>
      <w:tr w:rsidR="00D04893" w:rsidRPr="00AF7ABF" w14:paraId="5F522FBD" w14:textId="77777777" w:rsidTr="006905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3" w:type="dxa"/>
            <w:tcBorders>
              <w:bottom w:val="none" w:sz="0" w:space="0" w:color="auto"/>
              <w:right w:val="none" w:sz="0" w:space="0" w:color="auto"/>
            </w:tcBorders>
          </w:tcPr>
          <w:p w14:paraId="691B6DB4" w14:textId="77777777" w:rsidR="00D04893" w:rsidRPr="00AF7ABF" w:rsidRDefault="00D04893">
            <w:pPr>
              <w:pStyle w:val="BodyTextVersion1"/>
              <w:rPr>
                <w:b w:val="0"/>
                <w:bCs w:val="0"/>
                <w:color w:val="FFFFFF" w:themeColor="background1"/>
                <w:lang w:val="en-GB"/>
              </w:rPr>
            </w:pPr>
            <w:r w:rsidRPr="00AF7ABF">
              <w:rPr>
                <w:b w:val="0"/>
                <w:bCs w:val="0"/>
                <w:color w:val="FFFFFF" w:themeColor="background1"/>
                <w:lang w:val="en-GB"/>
              </w:rPr>
              <w:t>Title</w:t>
            </w:r>
          </w:p>
        </w:tc>
        <w:tc>
          <w:tcPr>
            <w:tcW w:w="4012" w:type="dxa"/>
          </w:tcPr>
          <w:p w14:paraId="5C4C7E5C" w14:textId="77777777" w:rsidR="00D04893" w:rsidRPr="00AF7ABF" w:rsidRDefault="00D04893">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Description</w:t>
            </w:r>
          </w:p>
        </w:tc>
        <w:tc>
          <w:tcPr>
            <w:tcW w:w="1995" w:type="dxa"/>
          </w:tcPr>
          <w:p w14:paraId="7D9885CE" w14:textId="77777777" w:rsidR="00D04893" w:rsidRPr="00AF7ABF" w:rsidRDefault="00D04893">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Owner</w:t>
            </w:r>
          </w:p>
        </w:tc>
      </w:tr>
      <w:tr w:rsidR="0099406F" w:rsidRPr="00AF7ABF" w14:paraId="62D03F54" w14:textId="77777777" w:rsidTr="00690586">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003" w:type="dxa"/>
            <w:tcBorders>
              <w:top w:val="none" w:sz="0" w:space="0" w:color="auto"/>
              <w:bottom w:val="none" w:sz="0" w:space="0" w:color="auto"/>
              <w:right w:val="none" w:sz="0" w:space="0" w:color="auto"/>
            </w:tcBorders>
          </w:tcPr>
          <w:p w14:paraId="6EFE41E5" w14:textId="3F1F9EDC" w:rsidR="0099406F" w:rsidRPr="00AF7ABF" w:rsidRDefault="004173E1" w:rsidP="001051E6">
            <w:pPr>
              <w:pStyle w:val="BodyTextVersion1"/>
              <w:jc w:val="left"/>
              <w:rPr>
                <w:b w:val="0"/>
                <w:bCs w:val="0"/>
                <w:lang w:val="en-GB"/>
              </w:rPr>
            </w:pPr>
            <w:hyperlink r:id="rId14" w:history="1">
              <w:r w:rsidRPr="00AF7ABF">
                <w:rPr>
                  <w:rStyle w:val="Hyperlink"/>
                  <w:b w:val="0"/>
                  <w:bCs w:val="0"/>
                  <w:lang w:val="en-GB"/>
                </w:rPr>
                <w:t>iSP - AWS Landing Zone - High Level Design</w:t>
              </w:r>
              <w:r w:rsidR="00B67060" w:rsidRPr="00AF7ABF">
                <w:rPr>
                  <w:rStyle w:val="Hyperlink"/>
                  <w:b w:val="0"/>
                  <w:bCs w:val="0"/>
                  <w:lang w:val="en-GB"/>
                </w:rPr>
                <w:t>.pdf</w:t>
              </w:r>
            </w:hyperlink>
          </w:p>
        </w:tc>
        <w:tc>
          <w:tcPr>
            <w:tcW w:w="4012" w:type="dxa"/>
            <w:tcBorders>
              <w:top w:val="none" w:sz="0" w:space="0" w:color="auto"/>
              <w:bottom w:val="none" w:sz="0" w:space="0" w:color="auto"/>
            </w:tcBorders>
          </w:tcPr>
          <w:p w14:paraId="2B32DF09" w14:textId="753666C2" w:rsidR="0099406F" w:rsidRPr="00AF7ABF" w:rsidRDefault="0099406F" w:rsidP="001051E6">
            <w:pPr>
              <w:pStyle w:val="BodyTextVersion1"/>
              <w:jc w:val="left"/>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 xml:space="preserve">The iSP </w:t>
            </w:r>
            <w:r w:rsidR="00B21DB1" w:rsidRPr="00AF7ABF">
              <w:rPr>
                <w:lang w:val="en-GB"/>
              </w:rPr>
              <w:t xml:space="preserve">AWS </w:t>
            </w:r>
            <w:r w:rsidRPr="00AF7ABF">
              <w:rPr>
                <w:lang w:val="en-GB"/>
              </w:rPr>
              <w:t>Landing Zone High Level Design document.</w:t>
            </w:r>
          </w:p>
        </w:tc>
        <w:tc>
          <w:tcPr>
            <w:tcW w:w="1995" w:type="dxa"/>
            <w:tcBorders>
              <w:top w:val="none" w:sz="0" w:space="0" w:color="auto"/>
              <w:bottom w:val="none" w:sz="0" w:space="0" w:color="auto"/>
            </w:tcBorders>
          </w:tcPr>
          <w:p w14:paraId="59A32506" w14:textId="4A169184" w:rsidR="0099406F" w:rsidRPr="00AF7ABF" w:rsidRDefault="0099406F" w:rsidP="0099406F">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Mark Kelly</w:t>
            </w:r>
          </w:p>
        </w:tc>
      </w:tr>
      <w:tr w:rsidR="0099406F" w:rsidRPr="00AF7ABF" w14:paraId="1D260643" w14:textId="77777777" w:rsidTr="00690586">
        <w:tc>
          <w:tcPr>
            <w:cnfStyle w:val="001000000000" w:firstRow="0" w:lastRow="0" w:firstColumn="1" w:lastColumn="0" w:oddVBand="0" w:evenVBand="0" w:oddHBand="0" w:evenHBand="0" w:firstRowFirstColumn="0" w:firstRowLastColumn="0" w:lastRowFirstColumn="0" w:lastRowLastColumn="0"/>
            <w:tcW w:w="3003" w:type="dxa"/>
            <w:tcBorders>
              <w:right w:val="none" w:sz="0" w:space="0" w:color="auto"/>
            </w:tcBorders>
          </w:tcPr>
          <w:p w14:paraId="6A1A65C9" w14:textId="77777777" w:rsidR="0099406F" w:rsidRPr="00AF7ABF" w:rsidRDefault="0099406F" w:rsidP="0099406F">
            <w:pPr>
              <w:pStyle w:val="BodyTextVersion1"/>
              <w:rPr>
                <w:b w:val="0"/>
                <w:bCs w:val="0"/>
                <w:lang w:val="en-GB"/>
              </w:rPr>
            </w:pPr>
          </w:p>
        </w:tc>
        <w:tc>
          <w:tcPr>
            <w:tcW w:w="4012" w:type="dxa"/>
          </w:tcPr>
          <w:p w14:paraId="11BFBBEB" w14:textId="77777777" w:rsidR="0099406F" w:rsidRPr="00AF7ABF" w:rsidRDefault="0099406F" w:rsidP="0099406F">
            <w:pPr>
              <w:pStyle w:val="BodyTextVersion1"/>
              <w:cnfStyle w:val="000000000000" w:firstRow="0" w:lastRow="0" w:firstColumn="0" w:lastColumn="0" w:oddVBand="0" w:evenVBand="0" w:oddHBand="0" w:evenHBand="0" w:firstRowFirstColumn="0" w:firstRowLastColumn="0" w:lastRowFirstColumn="0" w:lastRowLastColumn="0"/>
              <w:rPr>
                <w:lang w:val="en-GB"/>
              </w:rPr>
            </w:pPr>
          </w:p>
        </w:tc>
        <w:tc>
          <w:tcPr>
            <w:tcW w:w="1995" w:type="dxa"/>
          </w:tcPr>
          <w:p w14:paraId="0398EF6E" w14:textId="77777777" w:rsidR="0099406F" w:rsidRPr="00AF7ABF" w:rsidRDefault="0099406F" w:rsidP="0099406F">
            <w:pPr>
              <w:pStyle w:val="BodyTextVersion1"/>
              <w:cnfStyle w:val="000000000000" w:firstRow="0" w:lastRow="0" w:firstColumn="0" w:lastColumn="0" w:oddVBand="0" w:evenVBand="0" w:oddHBand="0" w:evenHBand="0" w:firstRowFirstColumn="0" w:firstRowLastColumn="0" w:lastRowFirstColumn="0" w:lastRowLastColumn="0"/>
              <w:rPr>
                <w:lang w:val="en-GB"/>
              </w:rPr>
            </w:pPr>
          </w:p>
        </w:tc>
      </w:tr>
    </w:tbl>
    <w:p w14:paraId="56CAEDC3" w14:textId="77777777" w:rsidR="00D04893" w:rsidRPr="00AF7ABF" w:rsidRDefault="00D04893" w:rsidP="00D04893">
      <w:pPr>
        <w:pStyle w:val="BodyTextVersion1"/>
        <w:rPr>
          <w:lang w:val="en-GB" w:eastAsia="en-IE"/>
        </w:rPr>
      </w:pPr>
    </w:p>
    <w:p w14:paraId="41EC9A9B" w14:textId="1431D670" w:rsidR="00554157" w:rsidRPr="00AF7ABF" w:rsidRDefault="00554157" w:rsidP="00554157">
      <w:pPr>
        <w:pStyle w:val="Heading1"/>
        <w:rPr>
          <w:rFonts w:asciiTheme="minorHAnsi" w:hAnsiTheme="minorHAnsi"/>
          <w:b w:val="0"/>
        </w:rPr>
      </w:pPr>
      <w:bookmarkStart w:id="0" w:name="_Toc205566959"/>
      <w:r w:rsidRPr="00AF7ABF">
        <w:rPr>
          <w:rStyle w:val="Heading1Char"/>
          <w:rFonts w:asciiTheme="minorHAnsi" w:hAnsiTheme="minorHAnsi"/>
          <w:b/>
          <w:caps/>
        </w:rPr>
        <w:lastRenderedPageBreak/>
        <w:t>introduction</w:t>
      </w:r>
      <w:bookmarkEnd w:id="0"/>
    </w:p>
    <w:p w14:paraId="7D22FA63" w14:textId="77777777" w:rsidR="00554157" w:rsidRPr="00AF7ABF" w:rsidRDefault="00554157" w:rsidP="00D04893">
      <w:pPr>
        <w:pStyle w:val="BodyTextVersion1"/>
        <w:rPr>
          <w:lang w:val="en-GB" w:eastAsia="en-IE"/>
        </w:rPr>
      </w:pPr>
    </w:p>
    <w:p w14:paraId="42103F3C" w14:textId="01CBDA35" w:rsidR="00D04893" w:rsidRPr="00AF7ABF" w:rsidRDefault="00B62AE5" w:rsidP="0024227B">
      <w:pPr>
        <w:pStyle w:val="Heading2"/>
        <w:rPr>
          <w:rFonts w:asciiTheme="minorHAnsi" w:hAnsiTheme="minorHAnsi"/>
        </w:rPr>
      </w:pPr>
      <w:bookmarkStart w:id="1" w:name="_Toc205566960"/>
      <w:r w:rsidRPr="00AF7ABF">
        <w:rPr>
          <w:rFonts w:asciiTheme="minorHAnsi" w:hAnsiTheme="minorHAnsi"/>
        </w:rPr>
        <w:t>Document Overview</w:t>
      </w:r>
      <w:bookmarkEnd w:id="1"/>
    </w:p>
    <w:p w14:paraId="1D24382A" w14:textId="36BE1744" w:rsidR="006219C1" w:rsidRPr="00AF7ABF" w:rsidRDefault="006219C1" w:rsidP="006219C1">
      <w:pPr>
        <w:pStyle w:val="BodyTextVersion1"/>
        <w:rPr>
          <w:lang w:val="en-GB" w:eastAsia="en-IE"/>
        </w:rPr>
      </w:pPr>
      <w:r w:rsidRPr="00AF7ABF">
        <w:rPr>
          <w:lang w:val="en-GB" w:eastAsia="en-IE"/>
        </w:rPr>
        <w:t xml:space="preserve">This runbook serves as a comprehensive guide for users responsible for operating </w:t>
      </w:r>
      <w:r w:rsidR="00E04BC9" w:rsidRPr="00AF7ABF">
        <w:rPr>
          <w:lang w:val="en-GB" w:eastAsia="en-IE"/>
        </w:rPr>
        <w:t>iSP’s</w:t>
      </w:r>
      <w:r w:rsidRPr="00AF7ABF">
        <w:rPr>
          <w:lang w:val="en-GB" w:eastAsia="en-IE"/>
        </w:rPr>
        <w:t xml:space="preserve"> AWS Landing Zone (LZ). It includes detailed instructions for provisioning the </w:t>
      </w:r>
      <w:r w:rsidR="00721752" w:rsidRPr="00AF7ABF">
        <w:rPr>
          <w:lang w:val="en-GB" w:eastAsia="en-IE"/>
        </w:rPr>
        <w:t>LZ</w:t>
      </w:r>
      <w:r w:rsidRPr="00AF7ABF">
        <w:rPr>
          <w:lang w:val="en-GB" w:eastAsia="en-IE"/>
        </w:rPr>
        <w:t>, along with insights and lessons learned during its development.</w:t>
      </w:r>
    </w:p>
    <w:p w14:paraId="6C2ED387" w14:textId="18609880" w:rsidR="006219C1" w:rsidRPr="00AF7ABF" w:rsidRDefault="006219C1" w:rsidP="006219C1">
      <w:pPr>
        <w:pStyle w:val="BodyTextVersion1"/>
        <w:rPr>
          <w:lang w:val="en-GB" w:eastAsia="en-IE"/>
        </w:rPr>
      </w:pPr>
      <w:r w:rsidRPr="00AF7ABF">
        <w:rPr>
          <w:lang w:val="en-GB" w:eastAsia="en-IE"/>
        </w:rPr>
        <w:t>Designed for administrators, operators, engineers, and support teams</w:t>
      </w:r>
      <w:r w:rsidR="00780B2E" w:rsidRPr="00AF7ABF">
        <w:rPr>
          <w:lang w:val="en-GB" w:eastAsia="en-IE"/>
        </w:rPr>
        <w:t>. T</w:t>
      </w:r>
      <w:r w:rsidRPr="00AF7ABF">
        <w:rPr>
          <w:lang w:val="en-GB" w:eastAsia="en-IE"/>
        </w:rPr>
        <w:t>he runbook outlines step-by-step procedures for routine operations, common scenarios, and troubleshooting within the iSP AWS Landing Zone environment.</w:t>
      </w:r>
    </w:p>
    <w:p w14:paraId="36F98E30" w14:textId="77777777" w:rsidR="00965CE0" w:rsidRPr="00AF7ABF" w:rsidRDefault="00965CE0" w:rsidP="006219C1">
      <w:pPr>
        <w:pStyle w:val="BodyTextVersion1"/>
        <w:rPr>
          <w:lang w:val="en-GB" w:eastAsia="en-IE"/>
        </w:rPr>
      </w:pPr>
    </w:p>
    <w:p w14:paraId="74A205B0" w14:textId="6B95F275" w:rsidR="009A59B8" w:rsidRPr="00AF7ABF" w:rsidRDefault="00F5036E" w:rsidP="00997923">
      <w:pPr>
        <w:pStyle w:val="Heading2"/>
        <w:rPr>
          <w:rFonts w:asciiTheme="minorHAnsi" w:hAnsiTheme="minorHAnsi"/>
        </w:rPr>
      </w:pPr>
      <w:bookmarkStart w:id="2" w:name="_Toc205566961"/>
      <w:r w:rsidRPr="00AF7ABF">
        <w:rPr>
          <w:rFonts w:asciiTheme="minorHAnsi" w:hAnsiTheme="minorHAnsi"/>
        </w:rPr>
        <w:t>AWS Landing Zone</w:t>
      </w:r>
      <w:r w:rsidR="00333090" w:rsidRPr="00AF7ABF">
        <w:rPr>
          <w:rFonts w:asciiTheme="minorHAnsi" w:hAnsiTheme="minorHAnsi"/>
        </w:rPr>
        <w:t xml:space="preserve"> Accelerator</w:t>
      </w:r>
      <w:r w:rsidRPr="00AF7ABF">
        <w:rPr>
          <w:rFonts w:asciiTheme="minorHAnsi" w:hAnsiTheme="minorHAnsi"/>
        </w:rPr>
        <w:t xml:space="preserve"> (LZ</w:t>
      </w:r>
      <w:r w:rsidR="00333090" w:rsidRPr="00AF7ABF">
        <w:rPr>
          <w:rFonts w:asciiTheme="minorHAnsi" w:hAnsiTheme="minorHAnsi"/>
        </w:rPr>
        <w:t>A</w:t>
      </w:r>
      <w:r w:rsidRPr="00AF7ABF">
        <w:rPr>
          <w:rFonts w:asciiTheme="minorHAnsi" w:hAnsiTheme="minorHAnsi"/>
        </w:rPr>
        <w:t>)</w:t>
      </w:r>
      <w:bookmarkEnd w:id="2"/>
    </w:p>
    <w:p w14:paraId="72CC72B2" w14:textId="620D3828" w:rsidR="009A59B8" w:rsidRPr="00AF7ABF" w:rsidRDefault="009A59B8" w:rsidP="009A59B8">
      <w:pPr>
        <w:pStyle w:val="BodyTextVersion1"/>
        <w:rPr>
          <w:lang w:val="en-GB"/>
        </w:rPr>
      </w:pPr>
      <w:r w:rsidRPr="00AF7ABF">
        <w:rPr>
          <w:lang w:val="en-GB"/>
        </w:rPr>
        <w:t xml:space="preserve">AWS Landing Zone Accelerator (LZA) is an open-source public </w:t>
      </w:r>
      <w:hyperlink r:id="rId15" w:history="1">
        <w:r w:rsidRPr="00AF7ABF">
          <w:rPr>
            <w:rStyle w:val="Hyperlink"/>
            <w:lang w:val="en-GB"/>
          </w:rPr>
          <w:t>repository</w:t>
        </w:r>
      </w:hyperlink>
      <w:r w:rsidRPr="00AF7ABF">
        <w:rPr>
          <w:lang w:val="en-GB"/>
        </w:rPr>
        <w:t xml:space="preserve"> designed to provision a </w:t>
      </w:r>
      <w:r w:rsidR="00780B2E" w:rsidRPr="00AF7ABF">
        <w:rPr>
          <w:lang w:val="en-GB"/>
        </w:rPr>
        <w:t>LZ</w:t>
      </w:r>
      <w:r w:rsidRPr="00AF7ABF">
        <w:rPr>
          <w:lang w:val="en-GB"/>
        </w:rPr>
        <w:t xml:space="preserve"> using AWS CDK in TypeScript. While CDK is used under the hood, understanding its syntax or structure is not required</w:t>
      </w:r>
      <w:r w:rsidR="009D6BA0" w:rsidRPr="00AF7ABF">
        <w:rPr>
          <w:lang w:val="en-GB"/>
        </w:rPr>
        <w:t xml:space="preserve">, </w:t>
      </w:r>
      <w:r w:rsidRPr="00AF7ABF">
        <w:rPr>
          <w:lang w:val="en-GB"/>
        </w:rPr>
        <w:t>this repository serves as a reference implementation.</w:t>
      </w:r>
      <w:r w:rsidR="00BB2EA5" w:rsidRPr="00AF7ABF">
        <w:rPr>
          <w:lang w:val="en-GB"/>
        </w:rPr>
        <w:t xml:space="preserve"> </w:t>
      </w:r>
    </w:p>
    <w:p w14:paraId="5D18DE42" w14:textId="459FAE75" w:rsidR="00BB2EA5" w:rsidRPr="00AF7ABF" w:rsidRDefault="00BB2EA5" w:rsidP="009A59B8">
      <w:pPr>
        <w:pStyle w:val="BodyTextVersion1"/>
        <w:rPr>
          <w:lang w:val="en-GB"/>
        </w:rPr>
      </w:pPr>
      <w:r w:rsidRPr="00AF7ABF">
        <w:rPr>
          <w:lang w:val="en-GB"/>
        </w:rPr>
        <w:t xml:space="preserve">When the LZA is created it stores a copy of the version in an AWS S3 bucket </w:t>
      </w:r>
      <w:r w:rsidR="00BF1444" w:rsidRPr="00AF7ABF">
        <w:rPr>
          <w:lang w:val="en-GB"/>
        </w:rPr>
        <w:t>with</w:t>
      </w:r>
      <w:r w:rsidRPr="00AF7ABF">
        <w:rPr>
          <w:lang w:val="en-GB"/>
        </w:rPr>
        <w:t xml:space="preserve">in the </w:t>
      </w:r>
      <w:r w:rsidR="00C93B6D" w:rsidRPr="00AF7ABF">
        <w:rPr>
          <w:lang w:val="en-GB"/>
        </w:rPr>
        <w:t>Root account</w:t>
      </w:r>
      <w:r w:rsidRPr="00AF7ABF">
        <w:rPr>
          <w:lang w:val="en-GB"/>
        </w:rPr>
        <w:t xml:space="preserve"> which is used generate and deploy the LZ</w:t>
      </w:r>
      <w:r w:rsidR="00BF1444" w:rsidRPr="00AF7ABF">
        <w:rPr>
          <w:lang w:val="en-GB"/>
        </w:rPr>
        <w:t xml:space="preserve"> during an AWS CodePipeline execution</w:t>
      </w:r>
      <w:r w:rsidRPr="00AF7ABF">
        <w:rPr>
          <w:lang w:val="en-GB"/>
        </w:rPr>
        <w:t>.</w:t>
      </w:r>
    </w:p>
    <w:p w14:paraId="7AE38A6F" w14:textId="30D72527" w:rsidR="009A59B8" w:rsidRPr="00AF7ABF" w:rsidRDefault="009A59B8" w:rsidP="009A59B8">
      <w:pPr>
        <w:pStyle w:val="BodyTextVersion1"/>
        <w:rPr>
          <w:lang w:val="en-GB"/>
        </w:rPr>
      </w:pPr>
      <w:r w:rsidRPr="00AF7ABF">
        <w:rPr>
          <w:lang w:val="en-GB"/>
        </w:rPr>
        <w:t xml:space="preserve">General documentation for LZA is available on the public </w:t>
      </w:r>
      <w:hyperlink r:id="rId16" w:history="1">
        <w:r w:rsidRPr="00AF7ABF">
          <w:rPr>
            <w:rStyle w:val="Hyperlink"/>
            <w:lang w:val="en-GB"/>
          </w:rPr>
          <w:t>website</w:t>
        </w:r>
      </w:hyperlink>
      <w:r w:rsidRPr="00AF7ABF">
        <w:rPr>
          <w:lang w:val="en-GB"/>
        </w:rPr>
        <w:t xml:space="preserve">, with dedicated </w:t>
      </w:r>
      <w:hyperlink r:id="rId17" w:history="1">
        <w:r w:rsidRPr="00AF7ABF">
          <w:rPr>
            <w:rStyle w:val="Hyperlink"/>
            <w:lang w:val="en-GB"/>
          </w:rPr>
          <w:t>developer</w:t>
        </w:r>
      </w:hyperlink>
      <w:r w:rsidRPr="00AF7ABF">
        <w:rPr>
          <w:lang w:val="en-GB"/>
        </w:rPr>
        <w:t xml:space="preserve"> guidance also provided. The accelerator incorporates </w:t>
      </w:r>
      <w:hyperlink r:id="rId18" w:anchor="guidelines-for-multi-account-setup" w:history="1">
        <w:r w:rsidRPr="00AF7ABF">
          <w:rPr>
            <w:rStyle w:val="Hyperlink"/>
            <w:lang w:val="en-GB"/>
          </w:rPr>
          <w:t>AWS best practices</w:t>
        </w:r>
      </w:hyperlink>
      <w:r w:rsidRPr="00AF7ABF">
        <w:rPr>
          <w:lang w:val="en-GB"/>
        </w:rPr>
        <w:t xml:space="preserve"> for managing multi-account environments, and for the iSP </w:t>
      </w:r>
      <w:r w:rsidR="0096631F" w:rsidRPr="00AF7ABF">
        <w:rPr>
          <w:lang w:val="en-GB"/>
        </w:rPr>
        <w:t>LZ</w:t>
      </w:r>
      <w:r w:rsidRPr="00AF7ABF">
        <w:rPr>
          <w:lang w:val="en-GB"/>
        </w:rPr>
        <w:t xml:space="preserve">, version </w:t>
      </w:r>
      <w:hyperlink r:id="rId19" w:history="1">
        <w:r w:rsidRPr="00AF7ABF">
          <w:rPr>
            <w:rStyle w:val="Hyperlink"/>
            <w:lang w:val="en-GB"/>
          </w:rPr>
          <w:t>1.12.2</w:t>
        </w:r>
      </w:hyperlink>
      <w:r w:rsidRPr="00AF7ABF">
        <w:rPr>
          <w:lang w:val="en-GB"/>
        </w:rPr>
        <w:t xml:space="preserve"> is currently in use.</w:t>
      </w:r>
    </w:p>
    <w:p w14:paraId="27FF0E83" w14:textId="13535708" w:rsidR="009A59B8" w:rsidRPr="00AF7ABF" w:rsidRDefault="009A59B8" w:rsidP="00627047">
      <w:pPr>
        <w:pStyle w:val="BodyTextVersion1"/>
        <w:rPr>
          <w:lang w:val="en-GB"/>
        </w:rPr>
      </w:pPr>
      <w:r w:rsidRPr="00AF7ABF">
        <w:rPr>
          <w:lang w:val="en-GB"/>
        </w:rPr>
        <w:t xml:space="preserve">The repository’s </w:t>
      </w:r>
      <w:hyperlink r:id="rId20" w:history="1">
        <w:r w:rsidRPr="00AF7ABF">
          <w:rPr>
            <w:rStyle w:val="Hyperlink"/>
            <w:lang w:val="en-GB"/>
          </w:rPr>
          <w:t>Issues</w:t>
        </w:r>
      </w:hyperlink>
      <w:r w:rsidRPr="00AF7ABF">
        <w:rPr>
          <w:lang w:val="en-GB"/>
        </w:rPr>
        <w:t xml:space="preserve"> section is a helpful resource when troubleshooting</w:t>
      </w:r>
      <w:r w:rsidR="0096631F" w:rsidRPr="00AF7ABF">
        <w:rPr>
          <w:lang w:val="en-GB"/>
        </w:rPr>
        <w:t xml:space="preserve"> - </w:t>
      </w:r>
      <w:r w:rsidRPr="00AF7ABF">
        <w:rPr>
          <w:lang w:val="en-GB"/>
        </w:rPr>
        <w:t xml:space="preserve">searching through existing threads may reveal previously reported problems along with community-suggested solutions. Additionally, a curated list of </w:t>
      </w:r>
      <w:hyperlink r:id="rId21" w:history="1">
        <w:r w:rsidRPr="00AF7ABF">
          <w:rPr>
            <w:rStyle w:val="Hyperlink"/>
            <w:lang w:val="en-GB"/>
          </w:rPr>
          <w:t>known issues</w:t>
        </w:r>
      </w:hyperlink>
      <w:r w:rsidRPr="00AF7ABF">
        <w:rPr>
          <w:lang w:val="en-GB"/>
        </w:rPr>
        <w:t xml:space="preserve"> can be found in the documentation, which may help resolve common setup or deployment challenges.</w:t>
      </w:r>
    </w:p>
    <w:p w14:paraId="33549C81" w14:textId="77777777" w:rsidR="00965CE0" w:rsidRPr="00AF7ABF" w:rsidRDefault="00965CE0" w:rsidP="00627047">
      <w:pPr>
        <w:pStyle w:val="BodyTextVersion1"/>
        <w:rPr>
          <w:lang w:val="en-GB"/>
        </w:rPr>
      </w:pPr>
    </w:p>
    <w:p w14:paraId="6DC55C41" w14:textId="27045B33" w:rsidR="0063402D" w:rsidRPr="00AF7ABF" w:rsidRDefault="00333090" w:rsidP="00B5016E">
      <w:pPr>
        <w:pStyle w:val="Heading2"/>
        <w:rPr>
          <w:rFonts w:asciiTheme="minorHAnsi" w:hAnsiTheme="minorHAnsi"/>
        </w:rPr>
      </w:pPr>
      <w:bookmarkStart w:id="3" w:name="_Toc205566962"/>
      <w:r w:rsidRPr="00AF7ABF">
        <w:rPr>
          <w:rFonts w:asciiTheme="minorHAnsi" w:hAnsiTheme="minorHAnsi"/>
        </w:rPr>
        <w:t xml:space="preserve">Account </w:t>
      </w:r>
      <w:r w:rsidR="002A1D1C" w:rsidRPr="00AF7ABF">
        <w:rPr>
          <w:rFonts w:asciiTheme="minorHAnsi" w:hAnsiTheme="minorHAnsi"/>
        </w:rPr>
        <w:t xml:space="preserve">Factory </w:t>
      </w:r>
      <w:r w:rsidRPr="00AF7ABF">
        <w:rPr>
          <w:rFonts w:asciiTheme="minorHAnsi" w:hAnsiTheme="minorHAnsi"/>
        </w:rPr>
        <w:t>for Terraform (AFT)</w:t>
      </w:r>
      <w:bookmarkEnd w:id="3"/>
    </w:p>
    <w:p w14:paraId="75338B18" w14:textId="10428ABC" w:rsidR="00A940FD" w:rsidRPr="00AF7ABF" w:rsidRDefault="0022682A" w:rsidP="00A940FD">
      <w:pPr>
        <w:pStyle w:val="BodyTextVersion1"/>
        <w:rPr>
          <w:lang w:val="en-GB"/>
        </w:rPr>
      </w:pPr>
      <w:r w:rsidRPr="00AF7ABF">
        <w:rPr>
          <w:lang w:val="en-GB"/>
        </w:rPr>
        <w:t xml:space="preserve">AWS </w:t>
      </w:r>
      <w:hyperlink r:id="rId22" w:history="1">
        <w:r w:rsidR="00A940FD" w:rsidRPr="00AF7ABF">
          <w:rPr>
            <w:rStyle w:val="Hyperlink"/>
            <w:lang w:val="en-GB"/>
          </w:rPr>
          <w:t>Account Factory for Terraform</w:t>
        </w:r>
      </w:hyperlink>
      <w:r w:rsidR="00A940FD" w:rsidRPr="00AF7ABF">
        <w:rPr>
          <w:lang w:val="en-GB"/>
        </w:rPr>
        <w:t xml:space="preserve"> (AFT) </w:t>
      </w:r>
      <w:r w:rsidRPr="00AF7ABF">
        <w:rPr>
          <w:lang w:val="en-GB"/>
        </w:rPr>
        <w:t>is</w:t>
      </w:r>
      <w:r w:rsidR="00A940FD" w:rsidRPr="00AF7ABF">
        <w:rPr>
          <w:lang w:val="en-GB"/>
        </w:rPr>
        <w:t xml:space="preserve"> an open-source </w:t>
      </w:r>
      <w:r w:rsidR="00792D57" w:rsidRPr="00AF7ABF">
        <w:rPr>
          <w:lang w:val="en-GB"/>
        </w:rPr>
        <w:t>solution</w:t>
      </w:r>
      <w:r w:rsidRPr="00AF7ABF">
        <w:rPr>
          <w:lang w:val="en-GB"/>
        </w:rPr>
        <w:t xml:space="preserve"> </w:t>
      </w:r>
      <w:r w:rsidR="00A940FD" w:rsidRPr="00AF7ABF">
        <w:rPr>
          <w:lang w:val="en-GB"/>
        </w:rPr>
        <w:t>designed to automate the creation of AWS accounts using Terraform. AFT operates through a dedicated AWS account</w:t>
      </w:r>
      <w:r w:rsidR="00AA35B2" w:rsidRPr="00AF7ABF">
        <w:rPr>
          <w:lang w:val="en-GB"/>
        </w:rPr>
        <w:t xml:space="preserve"> </w:t>
      </w:r>
      <w:r w:rsidR="009010EC" w:rsidRPr="00AF7ABF">
        <w:rPr>
          <w:lang w:val="en-GB"/>
        </w:rPr>
        <w:t>(the</w:t>
      </w:r>
      <w:r w:rsidR="00AA35B2" w:rsidRPr="00AF7ABF">
        <w:rPr>
          <w:lang w:val="en-GB"/>
        </w:rPr>
        <w:t xml:space="preserve"> AFT account</w:t>
      </w:r>
      <w:r w:rsidR="009010EC" w:rsidRPr="00AF7ABF">
        <w:rPr>
          <w:lang w:val="en-GB"/>
        </w:rPr>
        <w:t>),</w:t>
      </w:r>
      <w:r w:rsidR="00A940FD" w:rsidRPr="00AF7ABF">
        <w:rPr>
          <w:lang w:val="en-GB"/>
        </w:rPr>
        <w:t xml:space="preserve"> which is provisioned with resources such as </w:t>
      </w:r>
      <w:r w:rsidR="00AA35B2" w:rsidRPr="00AF7ABF">
        <w:rPr>
          <w:lang w:val="en-GB"/>
        </w:rPr>
        <w:t xml:space="preserve">AWS </w:t>
      </w:r>
      <w:r w:rsidR="00A940FD" w:rsidRPr="00AF7ABF">
        <w:rPr>
          <w:lang w:val="en-GB"/>
        </w:rPr>
        <w:t xml:space="preserve">CloudFormation stacks, </w:t>
      </w:r>
      <w:r w:rsidR="00AA35B2" w:rsidRPr="00AF7ABF">
        <w:rPr>
          <w:lang w:val="en-GB"/>
        </w:rPr>
        <w:t xml:space="preserve">AWS </w:t>
      </w:r>
      <w:r w:rsidR="00A940FD" w:rsidRPr="00AF7ABF">
        <w:rPr>
          <w:lang w:val="en-GB"/>
        </w:rPr>
        <w:t xml:space="preserve">CodePipeline, </w:t>
      </w:r>
      <w:r w:rsidR="00AA35B2" w:rsidRPr="00AF7ABF">
        <w:rPr>
          <w:lang w:val="en-GB"/>
        </w:rPr>
        <w:t xml:space="preserve">AWS </w:t>
      </w:r>
      <w:r w:rsidR="00A940FD" w:rsidRPr="00AF7ABF">
        <w:rPr>
          <w:lang w:val="en-GB"/>
        </w:rPr>
        <w:t>CodeBuild</w:t>
      </w:r>
      <w:r w:rsidR="009010EC" w:rsidRPr="00AF7ABF">
        <w:rPr>
          <w:lang w:val="en-GB"/>
        </w:rPr>
        <w:t xml:space="preserve"> and AWS Step Functions</w:t>
      </w:r>
      <w:r w:rsidR="00A940FD" w:rsidRPr="00AF7ABF">
        <w:rPr>
          <w:lang w:val="en-GB"/>
        </w:rPr>
        <w:t>. These components work together to generate and customi</w:t>
      </w:r>
      <w:r w:rsidR="000C43AE" w:rsidRPr="00AF7ABF">
        <w:rPr>
          <w:lang w:val="en-GB"/>
        </w:rPr>
        <w:t>s</w:t>
      </w:r>
      <w:r w:rsidR="00A940FD" w:rsidRPr="00AF7ABF">
        <w:rPr>
          <w:lang w:val="en-GB"/>
        </w:rPr>
        <w:t xml:space="preserve">e workload-specific AWS accounts in alignment with </w:t>
      </w:r>
      <w:r w:rsidR="005E7FDD" w:rsidRPr="00AF7ABF">
        <w:rPr>
          <w:lang w:val="en-GB"/>
        </w:rPr>
        <w:t>AWS</w:t>
      </w:r>
      <w:r w:rsidR="00A940FD" w:rsidRPr="00AF7ABF">
        <w:rPr>
          <w:lang w:val="en-GB"/>
        </w:rPr>
        <w:t xml:space="preserve"> standards.</w:t>
      </w:r>
      <w:r w:rsidR="00021612" w:rsidRPr="00AF7ABF">
        <w:rPr>
          <w:lang w:val="en-GB"/>
        </w:rPr>
        <w:t xml:space="preserve"> </w:t>
      </w:r>
    </w:p>
    <w:p w14:paraId="5BD0498E" w14:textId="2900A7B3" w:rsidR="00A940FD" w:rsidRPr="00AF7ABF" w:rsidRDefault="00A940FD" w:rsidP="00A940FD">
      <w:pPr>
        <w:pStyle w:val="BodyTextVersion1"/>
        <w:rPr>
          <w:lang w:val="en-GB"/>
        </w:rPr>
      </w:pPr>
      <w:r w:rsidRPr="00AF7ABF">
        <w:rPr>
          <w:lang w:val="en-GB"/>
        </w:rPr>
        <w:t xml:space="preserve">Comprehensive documentation for AFT is available on the </w:t>
      </w:r>
      <w:r w:rsidR="005E7FDD" w:rsidRPr="00AF7ABF">
        <w:rPr>
          <w:lang w:val="en-GB"/>
        </w:rPr>
        <w:t xml:space="preserve">AWS </w:t>
      </w:r>
      <w:hyperlink r:id="rId23" w:history="1">
        <w:r w:rsidRPr="00AF7ABF">
          <w:rPr>
            <w:rStyle w:val="Hyperlink"/>
            <w:lang w:val="en-GB"/>
          </w:rPr>
          <w:t>website</w:t>
        </w:r>
      </w:hyperlink>
      <w:r w:rsidRPr="00AF7ABF">
        <w:rPr>
          <w:lang w:val="en-GB"/>
        </w:rPr>
        <w:t>, offering guidance for both administrators and developers using the framework.</w:t>
      </w:r>
    </w:p>
    <w:p w14:paraId="5F5B0147" w14:textId="77777777" w:rsidR="00965CE0" w:rsidRPr="00AF7ABF" w:rsidRDefault="00965CE0" w:rsidP="00A940FD">
      <w:pPr>
        <w:pStyle w:val="BodyTextVersion1"/>
        <w:rPr>
          <w:lang w:val="en-GB"/>
        </w:rPr>
      </w:pPr>
    </w:p>
    <w:p w14:paraId="4C720C5C" w14:textId="2DC78C10" w:rsidR="00F91FC7" w:rsidRPr="00AF7ABF" w:rsidRDefault="009B23D0" w:rsidP="009B23D0">
      <w:pPr>
        <w:pStyle w:val="Heading2"/>
        <w:rPr>
          <w:rFonts w:asciiTheme="minorHAnsi" w:hAnsiTheme="minorHAnsi"/>
          <w:lang w:eastAsia="en-IE"/>
        </w:rPr>
      </w:pPr>
      <w:bookmarkStart w:id="4" w:name="_Toc205566963"/>
      <w:r w:rsidRPr="00AF7ABF">
        <w:rPr>
          <w:rFonts w:asciiTheme="minorHAnsi" w:hAnsiTheme="minorHAnsi"/>
          <w:lang w:eastAsia="en-IE"/>
        </w:rPr>
        <w:t>GitHub</w:t>
      </w:r>
      <w:bookmarkEnd w:id="4"/>
    </w:p>
    <w:p w14:paraId="03DF1E30" w14:textId="3B910117" w:rsidR="00F91FC7" w:rsidRPr="00AF7ABF" w:rsidRDefault="00F91FC7" w:rsidP="00F91FC7">
      <w:pPr>
        <w:pStyle w:val="BodyTextVersion1"/>
        <w:rPr>
          <w:lang w:val="en-GB" w:eastAsia="en-IE"/>
        </w:rPr>
      </w:pPr>
      <w:r w:rsidRPr="00AF7ABF">
        <w:rPr>
          <w:lang w:val="en-GB" w:eastAsia="en-IE"/>
        </w:rPr>
        <w:t xml:space="preserve">GitHub serves as the central repository for storing and managing the code used in the iSP LZ and Account Factory for Terraform (AFT). By leveraging GitHub, teams benefit from robust version control, enabling clear change tracking and simplified collaboration through pull requests and code reviews. This </w:t>
      </w:r>
      <w:r w:rsidR="00DF3321" w:rsidRPr="00AF7ABF">
        <w:rPr>
          <w:lang w:val="en-GB" w:eastAsia="en-IE"/>
        </w:rPr>
        <w:t>enable</w:t>
      </w:r>
      <w:r w:rsidR="00E34F9F" w:rsidRPr="00AF7ABF">
        <w:rPr>
          <w:lang w:val="en-GB" w:eastAsia="en-IE"/>
        </w:rPr>
        <w:t>s</w:t>
      </w:r>
      <w:r w:rsidR="00DF3321" w:rsidRPr="00AF7ABF">
        <w:rPr>
          <w:lang w:val="en-GB" w:eastAsia="en-IE"/>
        </w:rPr>
        <w:t xml:space="preserve"> </w:t>
      </w:r>
      <w:r w:rsidRPr="00AF7ABF">
        <w:rPr>
          <w:lang w:val="en-GB" w:eastAsia="en-IE"/>
        </w:rPr>
        <w:t>early issue detection and smooth coordination across development efforts.</w:t>
      </w:r>
    </w:p>
    <w:p w14:paraId="09939053" w14:textId="50F26047" w:rsidR="00F91FC7" w:rsidRPr="00AF7ABF" w:rsidRDefault="00E34F9F" w:rsidP="00F91FC7">
      <w:pPr>
        <w:pStyle w:val="BodyTextVersion1"/>
        <w:rPr>
          <w:lang w:val="en-GB" w:eastAsia="en-IE"/>
        </w:rPr>
      </w:pPr>
      <w:r w:rsidRPr="00AF7ABF">
        <w:rPr>
          <w:lang w:val="en-GB" w:eastAsia="en-IE"/>
        </w:rPr>
        <w:lastRenderedPageBreak/>
        <w:t>AWS can a</w:t>
      </w:r>
      <w:r w:rsidR="00F91FC7" w:rsidRPr="00AF7ABF">
        <w:rPr>
          <w:lang w:val="en-GB" w:eastAsia="en-IE"/>
        </w:rPr>
        <w:t xml:space="preserve">ccess the code stored in </w:t>
      </w:r>
      <w:r w:rsidRPr="00AF7ABF">
        <w:rPr>
          <w:lang w:val="en-GB" w:eastAsia="en-IE"/>
        </w:rPr>
        <w:t xml:space="preserve">the </w:t>
      </w:r>
      <w:r w:rsidR="00F91FC7" w:rsidRPr="00AF7ABF">
        <w:rPr>
          <w:lang w:val="en-GB" w:eastAsia="en-IE"/>
        </w:rPr>
        <w:t xml:space="preserve">various GitHub repositories through the </w:t>
      </w:r>
      <w:hyperlink r:id="rId24" w:history="1">
        <w:r w:rsidR="00F91FC7" w:rsidRPr="00AF7ABF">
          <w:rPr>
            <w:rStyle w:val="Hyperlink"/>
            <w:lang w:val="en-GB" w:eastAsia="en-IE"/>
          </w:rPr>
          <w:t>AWS Connector for GitHub</w:t>
        </w:r>
      </w:hyperlink>
      <w:r w:rsidR="00F91FC7" w:rsidRPr="00AF7ABF">
        <w:rPr>
          <w:lang w:val="en-GB" w:eastAsia="en-IE"/>
        </w:rPr>
        <w:t xml:space="preserve">, a GitHub </w:t>
      </w:r>
      <w:r w:rsidR="00CF788A" w:rsidRPr="00AF7ABF">
        <w:rPr>
          <w:lang w:val="en-GB" w:eastAsia="en-IE"/>
        </w:rPr>
        <w:t>Organisation</w:t>
      </w:r>
      <w:commentRangeStart w:id="5"/>
      <w:commentRangeStart w:id="6"/>
      <w:r w:rsidR="00F91FC7" w:rsidRPr="00AF7ABF">
        <w:rPr>
          <w:lang w:val="en-GB" w:eastAsia="en-IE"/>
        </w:rPr>
        <w:t xml:space="preserve"> </w:t>
      </w:r>
      <w:commentRangeEnd w:id="5"/>
      <w:r w:rsidR="002A3F97" w:rsidRPr="00AF7ABF">
        <w:rPr>
          <w:rStyle w:val="CommentReference"/>
          <w:sz w:val="22"/>
          <w:szCs w:val="22"/>
          <w:lang w:val="en-GB" w:eastAsia="en-IE"/>
        </w:rPr>
        <w:commentReference w:id="5"/>
      </w:r>
      <w:commentRangeEnd w:id="6"/>
      <w:r w:rsidR="00CF788A" w:rsidRPr="00AF7ABF">
        <w:rPr>
          <w:rStyle w:val="CommentReference"/>
          <w:sz w:val="22"/>
          <w:szCs w:val="22"/>
          <w:lang w:val="en-GB" w:eastAsia="en-IE"/>
        </w:rPr>
        <w:commentReference w:id="6"/>
      </w:r>
      <w:r w:rsidR="00F91FC7" w:rsidRPr="00AF7ABF">
        <w:rPr>
          <w:lang w:val="en-GB" w:eastAsia="en-IE"/>
        </w:rPr>
        <w:t>App. This integration establishes a</w:t>
      </w:r>
      <w:r w:rsidR="001E5F25" w:rsidRPr="00AF7ABF">
        <w:rPr>
          <w:lang w:val="en-GB" w:eastAsia="en-IE"/>
        </w:rPr>
        <w:t>n</w:t>
      </w:r>
      <w:r w:rsidR="00F91FC7" w:rsidRPr="00AF7ABF">
        <w:rPr>
          <w:lang w:val="en-GB" w:eastAsia="en-IE"/>
        </w:rPr>
        <w:t xml:space="preserve"> </w:t>
      </w:r>
      <w:r w:rsidR="006B0440" w:rsidRPr="00AF7ABF">
        <w:rPr>
          <w:lang w:val="en-GB" w:eastAsia="en-IE"/>
        </w:rPr>
        <w:t xml:space="preserve">AWS </w:t>
      </w:r>
      <w:r w:rsidR="00F91FC7" w:rsidRPr="00AF7ABF">
        <w:rPr>
          <w:lang w:val="en-GB" w:eastAsia="en-IE"/>
        </w:rPr>
        <w:t xml:space="preserve">CodeStar connection between the </w:t>
      </w:r>
      <w:r w:rsidR="006B0440" w:rsidRPr="00AF7ABF">
        <w:rPr>
          <w:lang w:val="en-GB" w:eastAsia="en-IE"/>
        </w:rPr>
        <w:t xml:space="preserve">iSP </w:t>
      </w:r>
      <w:r w:rsidR="00F91FC7" w:rsidRPr="00AF7ABF">
        <w:rPr>
          <w:lang w:val="en-GB" w:eastAsia="en-IE"/>
        </w:rPr>
        <w:t xml:space="preserve">GitHub repositories and </w:t>
      </w:r>
      <w:r w:rsidR="00B62F0F" w:rsidRPr="00AF7ABF">
        <w:rPr>
          <w:lang w:val="en-GB" w:eastAsia="en-IE"/>
        </w:rPr>
        <w:t xml:space="preserve">the </w:t>
      </w:r>
      <w:r w:rsidR="00F91FC7" w:rsidRPr="00AF7ABF">
        <w:rPr>
          <w:lang w:val="en-GB" w:eastAsia="en-IE"/>
        </w:rPr>
        <w:t>iSP AWS accounts.</w:t>
      </w:r>
    </w:p>
    <w:p w14:paraId="143820B2" w14:textId="32D8575C" w:rsidR="00F91FC7" w:rsidRPr="00AF7ABF" w:rsidRDefault="00F91FC7" w:rsidP="00F91FC7">
      <w:pPr>
        <w:pStyle w:val="BodyTextVersion1"/>
        <w:rPr>
          <w:lang w:val="en-GB" w:eastAsia="en-IE"/>
        </w:rPr>
      </w:pPr>
      <w:r w:rsidRPr="00AF7ABF">
        <w:rPr>
          <w:lang w:val="en-GB" w:eastAsia="en-IE"/>
        </w:rPr>
        <w:t xml:space="preserve">When changes are committed to the main branch of </w:t>
      </w:r>
      <w:r w:rsidR="006B0440" w:rsidRPr="00AF7ABF">
        <w:rPr>
          <w:lang w:val="en-GB" w:eastAsia="en-IE"/>
        </w:rPr>
        <w:t xml:space="preserve">the </w:t>
      </w:r>
      <w:r w:rsidRPr="00AF7ABF">
        <w:rPr>
          <w:lang w:val="en-GB" w:eastAsia="en-IE"/>
        </w:rPr>
        <w:t>designated repositories, the connector automatically triggers an AWS CodePipeline execution in the relevant AWS accounts</w:t>
      </w:r>
      <w:r w:rsidR="00EB313F" w:rsidRPr="00AF7ABF">
        <w:rPr>
          <w:lang w:val="en-GB" w:eastAsia="en-IE"/>
        </w:rPr>
        <w:t xml:space="preserve"> - </w:t>
      </w:r>
      <w:r w:rsidRPr="00AF7ABF">
        <w:rPr>
          <w:lang w:val="en-GB" w:eastAsia="en-IE"/>
        </w:rPr>
        <w:t xml:space="preserve">streamlining continuous integration and delivery for </w:t>
      </w:r>
      <w:r w:rsidR="00B62F0F" w:rsidRPr="00AF7ABF">
        <w:rPr>
          <w:lang w:val="en-GB" w:eastAsia="en-IE"/>
        </w:rPr>
        <w:t>LZ</w:t>
      </w:r>
      <w:r w:rsidRPr="00AF7ABF">
        <w:rPr>
          <w:lang w:val="en-GB" w:eastAsia="en-IE"/>
        </w:rPr>
        <w:t xml:space="preserve"> and AFT deployments.</w:t>
      </w:r>
    </w:p>
    <w:p w14:paraId="12C4E125" w14:textId="62174A20" w:rsidR="00D21106" w:rsidRPr="00AF7ABF" w:rsidRDefault="00CF7169" w:rsidP="009B23D0">
      <w:pPr>
        <w:pStyle w:val="BodyTextVersion1"/>
        <w:rPr>
          <w:lang w:val="en-GB" w:eastAsia="en-IE"/>
        </w:rPr>
      </w:pPr>
      <w:r w:rsidRPr="00AF7ABF">
        <w:rPr>
          <w:lang w:val="en-GB" w:eastAsia="en-IE"/>
        </w:rPr>
        <w:t>This occurs on:</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5490"/>
        <w:gridCol w:w="3571"/>
      </w:tblGrid>
      <w:tr w:rsidR="00CF7169" w:rsidRPr="00AF7ABF" w14:paraId="31C110D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Pr>
          <w:p w14:paraId="7B58E99C" w14:textId="77777777" w:rsidR="00CF7169" w:rsidRPr="00AF7ABF" w:rsidRDefault="00CF7169">
            <w:pPr>
              <w:pStyle w:val="BodyTextVersion1"/>
              <w:rPr>
                <w:b w:val="0"/>
                <w:bCs w:val="0"/>
                <w:color w:val="FFFFFF" w:themeColor="background1"/>
                <w:lang w:val="en-GB"/>
              </w:rPr>
            </w:pPr>
            <w:commentRangeStart w:id="7"/>
            <w:commentRangeStart w:id="8"/>
            <w:commentRangeStart w:id="9"/>
            <w:r w:rsidRPr="00AF7ABF">
              <w:rPr>
                <w:b w:val="0"/>
                <w:bCs w:val="0"/>
                <w:color w:val="FFFFFF" w:themeColor="background1"/>
                <w:lang w:val="en-GB"/>
              </w:rPr>
              <w:t xml:space="preserve">Repository </w:t>
            </w:r>
            <w:commentRangeEnd w:id="7"/>
            <w:r w:rsidR="001D6801" w:rsidRPr="00AF7ABF">
              <w:rPr>
                <w:rStyle w:val="CommentReference"/>
                <w:b w:val="0"/>
                <w:color w:val="FFFFFF" w:themeColor="background1"/>
                <w:sz w:val="22"/>
                <w:szCs w:val="22"/>
                <w:lang w:val="en-GB"/>
              </w:rPr>
              <w:commentReference w:id="7"/>
            </w:r>
            <w:commentRangeEnd w:id="8"/>
            <w:r w:rsidR="00F901A8" w:rsidRPr="00AF7ABF">
              <w:rPr>
                <w:rStyle w:val="CommentReference"/>
                <w:b w:val="0"/>
                <w:color w:val="FFFFFF" w:themeColor="background1"/>
                <w:sz w:val="22"/>
                <w:szCs w:val="22"/>
                <w:lang w:val="en-GB"/>
              </w:rPr>
              <w:commentReference w:id="8"/>
            </w:r>
            <w:commentRangeEnd w:id="9"/>
            <w:r w:rsidR="00C403A8" w:rsidRPr="00AF7ABF">
              <w:rPr>
                <w:rStyle w:val="CommentReference"/>
                <w:b w:val="0"/>
                <w:color w:val="FFFFFF" w:themeColor="background1"/>
                <w:sz w:val="22"/>
                <w:szCs w:val="22"/>
                <w:lang w:val="en-GB"/>
              </w:rPr>
              <w:commentReference w:id="9"/>
            </w:r>
            <w:r w:rsidRPr="00AF7ABF">
              <w:rPr>
                <w:b w:val="0"/>
                <w:bCs w:val="0"/>
                <w:color w:val="FFFFFF" w:themeColor="background1"/>
                <w:lang w:val="en-GB"/>
              </w:rPr>
              <w:t>Name</w:t>
            </w:r>
            <w:r w:rsidRPr="00AF7ABF">
              <w:rPr>
                <w:b w:val="0"/>
                <w:bCs w:val="0"/>
                <w:color w:val="FFFFFF" w:themeColor="background1"/>
                <w:lang w:val="en-GB"/>
              </w:rPr>
              <w:tab/>
            </w:r>
          </w:p>
        </w:tc>
        <w:tc>
          <w:tcPr>
            <w:tcW w:w="4671" w:type="dxa"/>
          </w:tcPr>
          <w:p w14:paraId="1D0707C0" w14:textId="0F1DC9D7" w:rsidR="00CF7169" w:rsidRPr="00AF7ABF" w:rsidRDefault="00CF7169">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AWS Account</w:t>
            </w:r>
          </w:p>
        </w:tc>
      </w:tr>
      <w:tr w:rsidR="00CF7169" w:rsidRPr="00AF7ABF" w14:paraId="78224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6AEE104" w14:textId="433E9E1A" w:rsidR="00CF7169" w:rsidRPr="00AF7ABF" w:rsidRDefault="001E04DD">
            <w:pPr>
              <w:pStyle w:val="BodyTextVersion1"/>
              <w:rPr>
                <w:b w:val="0"/>
                <w:bCs w:val="0"/>
                <w:lang w:val="en-GB"/>
              </w:rPr>
            </w:pPr>
            <w:hyperlink r:id="rId29" w:history="1">
              <w:r w:rsidRPr="00AF7ABF">
                <w:rPr>
                  <w:rStyle w:val="Hyperlink"/>
                  <w:b w:val="0"/>
                  <w:bCs w:val="0"/>
                  <w:lang w:val="en-GB"/>
                </w:rPr>
                <w:t>isp_aws_landing_zone_configuration</w:t>
              </w:r>
            </w:hyperlink>
          </w:p>
        </w:tc>
        <w:tc>
          <w:tcPr>
            <w:tcW w:w="4671" w:type="dxa"/>
          </w:tcPr>
          <w:p w14:paraId="0DFB2E0C" w14:textId="1A52DE7E" w:rsidR="00CF7169" w:rsidRPr="00AF7ABF" w:rsidRDefault="00CF7169" w:rsidP="00280C87">
            <w:pPr>
              <w:pStyle w:val="BodyTextVersion1"/>
              <w:tabs>
                <w:tab w:val="left" w:pos="1053"/>
              </w:tabs>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Root</w:t>
            </w:r>
          </w:p>
        </w:tc>
      </w:tr>
      <w:tr w:rsidR="00280C87" w:rsidRPr="00AF7ABF" w14:paraId="327560B4" w14:textId="77777777">
        <w:tc>
          <w:tcPr>
            <w:cnfStyle w:val="001000000000" w:firstRow="0" w:lastRow="0" w:firstColumn="1" w:lastColumn="0" w:oddVBand="0" w:evenVBand="0" w:oddHBand="0" w:evenHBand="0" w:firstRowFirstColumn="0" w:firstRowLastColumn="0" w:lastRowFirstColumn="0" w:lastRowLastColumn="0"/>
            <w:tcW w:w="4390" w:type="dxa"/>
          </w:tcPr>
          <w:p w14:paraId="29E1D995" w14:textId="60B9E456" w:rsidR="00280C87" w:rsidRPr="00AF7ABF" w:rsidRDefault="00155688">
            <w:pPr>
              <w:pStyle w:val="BodyTextVersion1"/>
              <w:rPr>
                <w:b w:val="0"/>
                <w:bCs w:val="0"/>
                <w:lang w:val="en-GB"/>
              </w:rPr>
            </w:pPr>
            <w:hyperlink r:id="rId30" w:history="1">
              <w:r w:rsidRPr="00AF7ABF">
                <w:rPr>
                  <w:rStyle w:val="Hyperlink"/>
                  <w:b w:val="0"/>
                  <w:bCs w:val="0"/>
                  <w:lang w:val="en-GB"/>
                </w:rPr>
                <w:t>isp_aws_lz_aft_account_request</w:t>
              </w:r>
            </w:hyperlink>
          </w:p>
        </w:tc>
        <w:tc>
          <w:tcPr>
            <w:tcW w:w="4671" w:type="dxa"/>
          </w:tcPr>
          <w:p w14:paraId="5864EA17" w14:textId="4FC65DB0" w:rsidR="00280C87" w:rsidRPr="00AF7ABF" w:rsidRDefault="00155688" w:rsidP="00280C87">
            <w:pPr>
              <w:pStyle w:val="BodyTextVersion1"/>
              <w:tabs>
                <w:tab w:val="left" w:pos="1053"/>
              </w:tabs>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AFT</w:t>
            </w:r>
          </w:p>
        </w:tc>
      </w:tr>
      <w:tr w:rsidR="00155688" w:rsidRPr="00AF7ABF" w14:paraId="2C0A9B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EC130A1" w14:textId="6D7F944B" w:rsidR="00155688" w:rsidRPr="00AF7ABF" w:rsidRDefault="00E166DA">
            <w:pPr>
              <w:pStyle w:val="BodyTextVersion1"/>
              <w:rPr>
                <w:b w:val="0"/>
                <w:bCs w:val="0"/>
                <w:lang w:val="en-GB"/>
              </w:rPr>
            </w:pPr>
            <w:hyperlink r:id="rId31" w:history="1">
              <w:r w:rsidRPr="00AF7ABF">
                <w:rPr>
                  <w:rStyle w:val="Hyperlink"/>
                  <w:b w:val="0"/>
                  <w:bCs w:val="0"/>
                  <w:lang w:val="en-GB"/>
                </w:rPr>
                <w:t>isp_aws_lz_aft_account_provisioning_customizations</w:t>
              </w:r>
            </w:hyperlink>
          </w:p>
        </w:tc>
        <w:tc>
          <w:tcPr>
            <w:tcW w:w="4671" w:type="dxa"/>
          </w:tcPr>
          <w:p w14:paraId="147372DF" w14:textId="72B7A65A" w:rsidR="00155688" w:rsidRPr="00AF7ABF" w:rsidRDefault="00155688" w:rsidP="00280C87">
            <w:pPr>
              <w:pStyle w:val="BodyTextVersion1"/>
              <w:tabs>
                <w:tab w:val="left" w:pos="1053"/>
              </w:tabs>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AFT</w:t>
            </w:r>
          </w:p>
        </w:tc>
      </w:tr>
    </w:tbl>
    <w:p w14:paraId="4C383637" w14:textId="77777777" w:rsidR="00CF7169" w:rsidRPr="00AF7ABF" w:rsidRDefault="00CF7169" w:rsidP="009B23D0">
      <w:pPr>
        <w:pStyle w:val="BodyTextVersion1"/>
        <w:rPr>
          <w:lang w:val="en-GB" w:eastAsia="en-IE"/>
        </w:rPr>
      </w:pPr>
    </w:p>
    <w:p w14:paraId="3977F89F" w14:textId="6A4BF21A" w:rsidR="00C403A8" w:rsidRPr="00AF7ABF" w:rsidRDefault="00C403A8" w:rsidP="006A755B">
      <w:pPr>
        <w:pStyle w:val="BodyTextVersion1"/>
        <w:rPr>
          <w:lang w:val="en-GB" w:eastAsia="en-IE"/>
        </w:rPr>
      </w:pPr>
      <w:r w:rsidRPr="00AF7ABF">
        <w:rPr>
          <w:lang w:val="en-GB" w:eastAsia="en-IE"/>
        </w:rPr>
        <w:t xml:space="preserve">The other AFT based repositories should </w:t>
      </w:r>
      <w:r w:rsidR="00F1610D" w:rsidRPr="00AF7ABF">
        <w:rPr>
          <w:lang w:val="en-GB" w:eastAsia="en-IE"/>
        </w:rPr>
        <w:t xml:space="preserve">also </w:t>
      </w:r>
      <w:r w:rsidRPr="00AF7ABF">
        <w:rPr>
          <w:lang w:val="en-GB" w:eastAsia="en-IE"/>
        </w:rPr>
        <w:t xml:space="preserve">be </w:t>
      </w:r>
      <w:r w:rsidR="00F1610D" w:rsidRPr="00AF7ABF">
        <w:rPr>
          <w:lang w:val="en-GB" w:eastAsia="en-IE"/>
        </w:rPr>
        <w:t>given AWS access through</w:t>
      </w:r>
      <w:r w:rsidRPr="00AF7ABF">
        <w:rPr>
          <w:lang w:val="en-GB" w:eastAsia="en-IE"/>
        </w:rPr>
        <w:t xml:space="preserve"> the GitHub App connection.</w:t>
      </w:r>
    </w:p>
    <w:p w14:paraId="5EA00F6D" w14:textId="7348587F" w:rsidR="006A755B" w:rsidRPr="00AF7ABF" w:rsidRDefault="006A755B" w:rsidP="006A755B">
      <w:pPr>
        <w:pStyle w:val="BodyTextVersion1"/>
        <w:rPr>
          <w:lang w:val="en-GB" w:eastAsia="en-IE"/>
        </w:rPr>
      </w:pPr>
      <w:r w:rsidRPr="00AF7ABF">
        <w:rPr>
          <w:lang w:val="en-GB" w:eastAsia="en-IE"/>
        </w:rPr>
        <w:t xml:space="preserve">Refer to the AWS </w:t>
      </w:r>
      <w:hyperlink r:id="rId32" w:history="1">
        <w:r w:rsidRPr="00AF7ABF">
          <w:rPr>
            <w:rStyle w:val="Hyperlink"/>
            <w:lang w:val="en-GB" w:eastAsia="en-IE"/>
          </w:rPr>
          <w:t>documentation</w:t>
        </w:r>
      </w:hyperlink>
      <w:r w:rsidRPr="00AF7ABF">
        <w:rPr>
          <w:lang w:val="en-GB" w:eastAsia="en-IE"/>
        </w:rPr>
        <w:t xml:space="preserve"> for guidance on establishing this connection. Implementation steps are outlined in the LZ deployment section later in this document.</w:t>
      </w:r>
    </w:p>
    <w:p w14:paraId="72E6238B" w14:textId="401199B6" w:rsidR="006A755B" w:rsidRPr="00AF7ABF" w:rsidRDefault="006A755B" w:rsidP="006A755B">
      <w:pPr>
        <w:pStyle w:val="BodyTextVersion1"/>
        <w:rPr>
          <w:lang w:val="en-GB" w:eastAsia="en-IE"/>
        </w:rPr>
      </w:pPr>
      <w:r w:rsidRPr="00AF7ABF">
        <w:rPr>
          <w:lang w:val="en-GB" w:eastAsia="en-IE"/>
        </w:rPr>
        <w:t>To verify or complete the connection within the appropriate AWS account, navigate to AWS CodePipeline, then open the Settings tab in the bottom-left corner. If the connection status is marked as Pending, click the Update Pending Connection button to initiate the approval process.</w:t>
      </w:r>
    </w:p>
    <w:p w14:paraId="008DEC16" w14:textId="44565844" w:rsidR="003D62DD" w:rsidRPr="00AF7ABF" w:rsidRDefault="006A755B" w:rsidP="006A755B">
      <w:pPr>
        <w:pStyle w:val="BodyTextVersion1"/>
        <w:rPr>
          <w:lang w:val="en-GB" w:eastAsia="en-IE"/>
        </w:rPr>
      </w:pPr>
      <w:r w:rsidRPr="00AF7ABF">
        <w:rPr>
          <w:lang w:val="en-GB" w:eastAsia="en-IE"/>
        </w:rPr>
        <w:t xml:space="preserve">An iSP GitHub </w:t>
      </w:r>
      <w:r w:rsidR="00CF788A" w:rsidRPr="00AF7ABF">
        <w:rPr>
          <w:lang w:val="en-GB" w:eastAsia="en-IE"/>
        </w:rPr>
        <w:t>Organisation</w:t>
      </w:r>
      <w:r w:rsidRPr="00AF7ABF">
        <w:rPr>
          <w:lang w:val="en-GB" w:eastAsia="en-IE"/>
        </w:rPr>
        <w:t xml:space="preserve"> administrator must approve this request. They can do so by visiting the Apps section within the GitHub </w:t>
      </w:r>
      <w:r w:rsidR="00CF788A" w:rsidRPr="00AF7ABF">
        <w:rPr>
          <w:lang w:val="en-GB" w:eastAsia="en-IE"/>
        </w:rPr>
        <w:t>Organisation</w:t>
      </w:r>
      <w:r w:rsidRPr="00AF7ABF">
        <w:rPr>
          <w:lang w:val="en-GB" w:eastAsia="en-IE"/>
        </w:rPr>
        <w:t xml:space="preserve"> settings.</w:t>
      </w:r>
    </w:p>
    <w:p w14:paraId="26DCD8DE" w14:textId="42789EC3" w:rsidR="00965CE0" w:rsidRPr="00AF7ABF" w:rsidRDefault="00DB79A3" w:rsidP="006A755B">
      <w:pPr>
        <w:pStyle w:val="BodyTextVersion1"/>
        <w:rPr>
          <w:lang w:val="en-GB" w:eastAsia="en-IE"/>
        </w:rPr>
      </w:pPr>
      <w:r w:rsidRPr="00AF7ABF">
        <w:rPr>
          <w:lang w:val="en-GB" w:eastAsia="en-IE"/>
        </w:rPr>
        <w:t xml:space="preserve">Only one GitHub </w:t>
      </w:r>
      <w:r w:rsidR="00F703C9" w:rsidRPr="00AF7ABF">
        <w:rPr>
          <w:lang w:val="en-GB" w:eastAsia="en-IE"/>
        </w:rPr>
        <w:t xml:space="preserve">Organisation App </w:t>
      </w:r>
      <w:commentRangeStart w:id="10"/>
      <w:commentRangeStart w:id="11"/>
      <w:r w:rsidRPr="00AF7ABF">
        <w:rPr>
          <w:lang w:val="en-GB" w:eastAsia="en-IE"/>
        </w:rPr>
        <w:t xml:space="preserve">connection </w:t>
      </w:r>
      <w:commentRangeEnd w:id="10"/>
      <w:r w:rsidR="00576863" w:rsidRPr="00AF7ABF">
        <w:rPr>
          <w:rStyle w:val="CommentReference"/>
          <w:sz w:val="22"/>
          <w:szCs w:val="22"/>
          <w:lang w:val="en-GB" w:eastAsia="en-IE"/>
        </w:rPr>
        <w:commentReference w:id="10"/>
      </w:r>
      <w:commentRangeEnd w:id="11"/>
      <w:r w:rsidR="0019286D" w:rsidRPr="00AF7ABF">
        <w:rPr>
          <w:rStyle w:val="CommentReference"/>
          <w:sz w:val="22"/>
          <w:szCs w:val="22"/>
          <w:lang w:val="en-GB" w:eastAsia="en-IE"/>
        </w:rPr>
        <w:commentReference w:id="11"/>
      </w:r>
      <w:r w:rsidRPr="00AF7ABF">
        <w:rPr>
          <w:lang w:val="en-GB" w:eastAsia="en-IE"/>
        </w:rPr>
        <w:t>is required, even when deploying to multiple AWS accounts.</w:t>
      </w:r>
    </w:p>
    <w:p w14:paraId="798711D0" w14:textId="77777777" w:rsidR="00965CE0" w:rsidRPr="00AF7ABF" w:rsidRDefault="00965CE0" w:rsidP="006A755B">
      <w:pPr>
        <w:pStyle w:val="BodyTextVersion1"/>
        <w:rPr>
          <w:lang w:val="en-GB" w:eastAsia="en-IE"/>
        </w:rPr>
      </w:pPr>
    </w:p>
    <w:p w14:paraId="4FC3F1C8" w14:textId="6BD18D96" w:rsidR="00B5016E" w:rsidRPr="00AF7ABF" w:rsidRDefault="00B5016E" w:rsidP="00B5016E">
      <w:pPr>
        <w:pStyle w:val="Heading2"/>
        <w:rPr>
          <w:rFonts w:asciiTheme="minorHAnsi" w:hAnsiTheme="minorHAnsi"/>
        </w:rPr>
      </w:pPr>
      <w:bookmarkStart w:id="12" w:name="_Toc205566964"/>
      <w:r w:rsidRPr="00AF7ABF">
        <w:rPr>
          <w:rFonts w:asciiTheme="minorHAnsi" w:hAnsiTheme="minorHAnsi"/>
        </w:rPr>
        <w:t>GitHub Repositories</w:t>
      </w:r>
      <w:bookmarkEnd w:id="12"/>
    </w:p>
    <w:p w14:paraId="33CD48D0" w14:textId="62860E63" w:rsidR="000E487A" w:rsidRPr="00AF7ABF" w:rsidRDefault="000E487A" w:rsidP="000E487A">
      <w:pPr>
        <w:pStyle w:val="BodyTextVersion1"/>
        <w:rPr>
          <w:lang w:val="en-GB"/>
        </w:rPr>
      </w:pPr>
      <w:r w:rsidRPr="00AF7ABF">
        <w:rPr>
          <w:lang w:val="en-GB"/>
        </w:rPr>
        <w:t>The GitHub repositories supporting the iSP LZ are organi</w:t>
      </w:r>
      <w:r w:rsidR="000C43AE" w:rsidRPr="00AF7ABF">
        <w:rPr>
          <w:lang w:val="en-GB"/>
        </w:rPr>
        <w:t>s</w:t>
      </w:r>
      <w:r w:rsidRPr="00AF7ABF">
        <w:rPr>
          <w:lang w:val="en-GB"/>
        </w:rPr>
        <w:t>ed into two categories: LZ and Account Factory for Terraform (AFT).</w:t>
      </w:r>
    </w:p>
    <w:p w14:paraId="1E472945" w14:textId="3061471F" w:rsidR="000C1B28" w:rsidRPr="00AF7ABF" w:rsidRDefault="000E487A" w:rsidP="000E487A">
      <w:pPr>
        <w:pStyle w:val="BodyTextVersion1"/>
        <w:rPr>
          <w:lang w:val="en-GB"/>
        </w:rPr>
      </w:pPr>
      <w:r w:rsidRPr="00AF7ABF">
        <w:rPr>
          <w:lang w:val="en-GB"/>
        </w:rPr>
        <w:t xml:space="preserve">Access to these repositories is managed via the </w:t>
      </w:r>
      <w:hyperlink r:id="rId33" w:history="1">
        <w:r w:rsidRPr="00AF7ABF">
          <w:rPr>
            <w:rStyle w:val="Hyperlink"/>
            <w:lang w:val="en-GB"/>
          </w:rPr>
          <w:t>iSP Infrastructure GitHub</w:t>
        </w:r>
      </w:hyperlink>
      <w:r w:rsidRPr="00AF7ABF">
        <w:rPr>
          <w:lang w:val="en-GB"/>
        </w:rPr>
        <w:t xml:space="preserve"> team</w:t>
      </w:r>
      <w:r w:rsidR="00B87C5E" w:rsidRPr="00AF7ABF">
        <w:rPr>
          <w:lang w:val="en-GB"/>
        </w:rPr>
        <w:t xml:space="preserve"> - </w:t>
      </w:r>
      <w:r w:rsidRPr="00AF7ABF">
        <w:rPr>
          <w:lang w:val="en-GB"/>
        </w:rPr>
        <w:t>users must be added to this team to gain the necessary permissions.</w:t>
      </w:r>
    </w:p>
    <w:p w14:paraId="2DA00FEB" w14:textId="77777777" w:rsidR="00965CE0" w:rsidRPr="00AF7ABF" w:rsidRDefault="00965CE0" w:rsidP="000E487A">
      <w:pPr>
        <w:pStyle w:val="BodyTextVersion1"/>
        <w:rPr>
          <w:lang w:val="en-GB"/>
        </w:rPr>
      </w:pPr>
    </w:p>
    <w:p w14:paraId="6EA92403" w14:textId="2B99105F" w:rsidR="00B66BE0" w:rsidRPr="00AF7ABF" w:rsidRDefault="00920334" w:rsidP="00B66BE0">
      <w:pPr>
        <w:pStyle w:val="Heading3"/>
        <w:rPr>
          <w:rFonts w:asciiTheme="minorHAnsi" w:hAnsiTheme="minorHAnsi"/>
        </w:rPr>
      </w:pPr>
      <w:bookmarkStart w:id="13" w:name="_Toc205566965"/>
      <w:r w:rsidRPr="00AF7ABF">
        <w:rPr>
          <w:rFonts w:asciiTheme="minorHAnsi" w:hAnsiTheme="minorHAnsi"/>
        </w:rPr>
        <w:t>LZ Configuration Repository</w:t>
      </w:r>
      <w:bookmarkEnd w:id="13"/>
    </w:p>
    <w:p w14:paraId="007CADB6" w14:textId="543E3A30" w:rsidR="000C1B28" w:rsidRPr="00AF7ABF" w:rsidRDefault="000C1B28" w:rsidP="000C1B28">
      <w:pPr>
        <w:pStyle w:val="BodyTextVersion1"/>
        <w:rPr>
          <w:lang w:val="en-GB"/>
        </w:rPr>
      </w:pPr>
      <w:commentRangeStart w:id="14"/>
      <w:commentRangeStart w:id="15"/>
      <w:r w:rsidRPr="00AF7ABF">
        <w:rPr>
          <w:lang w:val="en-GB"/>
        </w:rPr>
        <w:t xml:space="preserve">The </w:t>
      </w:r>
      <w:commentRangeEnd w:id="14"/>
      <w:r w:rsidR="00AE330A" w:rsidRPr="00AF7ABF">
        <w:rPr>
          <w:rStyle w:val="CommentReference"/>
          <w:sz w:val="22"/>
          <w:szCs w:val="22"/>
        </w:rPr>
        <w:commentReference w:id="14"/>
      </w:r>
      <w:commentRangeEnd w:id="15"/>
      <w:r w:rsidR="00B66BE0" w:rsidRPr="00AF7ABF">
        <w:rPr>
          <w:rStyle w:val="CommentReference"/>
          <w:sz w:val="22"/>
          <w:szCs w:val="22"/>
        </w:rPr>
        <w:commentReference w:id="15"/>
      </w:r>
      <w:hyperlink r:id="rId34" w:history="1">
        <w:r w:rsidRPr="00AF7ABF">
          <w:rPr>
            <w:rStyle w:val="Hyperlink"/>
            <w:lang w:val="en-GB"/>
          </w:rPr>
          <w:t>isp_aws_landing_zone_configuration</w:t>
        </w:r>
      </w:hyperlink>
      <w:r w:rsidRPr="00AF7ABF">
        <w:rPr>
          <w:lang w:val="en-GB"/>
        </w:rPr>
        <w:t xml:space="preserve"> repository houses the configuration files used to deploy and manage the iSP LZ. Pushing changes to the </w:t>
      </w:r>
      <w:commentRangeStart w:id="16"/>
      <w:commentRangeStart w:id="17"/>
      <w:commentRangeStart w:id="18"/>
      <w:r w:rsidRPr="00AF7ABF">
        <w:rPr>
          <w:lang w:val="en-GB"/>
        </w:rPr>
        <w:t xml:space="preserve">main </w:t>
      </w:r>
      <w:commentRangeEnd w:id="16"/>
      <w:r w:rsidR="007D256D" w:rsidRPr="00AF7ABF">
        <w:rPr>
          <w:rStyle w:val="CommentReference"/>
          <w:sz w:val="22"/>
          <w:szCs w:val="22"/>
          <w:lang w:val="en-GB"/>
        </w:rPr>
        <w:commentReference w:id="16"/>
      </w:r>
      <w:commentRangeEnd w:id="17"/>
      <w:r w:rsidR="00316683" w:rsidRPr="00AF7ABF">
        <w:rPr>
          <w:rStyle w:val="CommentReference"/>
          <w:sz w:val="22"/>
          <w:szCs w:val="22"/>
          <w:lang w:val="en-GB"/>
        </w:rPr>
        <w:commentReference w:id="17"/>
      </w:r>
      <w:commentRangeEnd w:id="18"/>
      <w:r w:rsidR="00316683" w:rsidRPr="00AF7ABF">
        <w:rPr>
          <w:rStyle w:val="CommentReference"/>
          <w:sz w:val="22"/>
          <w:szCs w:val="22"/>
          <w:lang w:val="en-GB"/>
        </w:rPr>
        <w:commentReference w:id="18"/>
      </w:r>
      <w:r w:rsidRPr="00AF7ABF">
        <w:rPr>
          <w:lang w:val="en-GB"/>
        </w:rPr>
        <w:t xml:space="preserve">branch </w:t>
      </w:r>
      <w:r w:rsidR="00316683" w:rsidRPr="00AF7ABF">
        <w:rPr>
          <w:lang w:val="en-GB"/>
        </w:rPr>
        <w:t xml:space="preserve">via a Pull Request </w:t>
      </w:r>
      <w:r w:rsidRPr="00AF7ABF">
        <w:rPr>
          <w:lang w:val="en-GB"/>
        </w:rPr>
        <w:t xml:space="preserve">automatically triggers an AWS CodePipeline execution in the </w:t>
      </w:r>
      <w:r w:rsidR="00C93B6D" w:rsidRPr="00AF7ABF">
        <w:rPr>
          <w:lang w:val="en-GB"/>
        </w:rPr>
        <w:t>Root account</w:t>
      </w:r>
      <w:r w:rsidRPr="00AF7ABF">
        <w:rPr>
          <w:lang w:val="en-GB"/>
        </w:rPr>
        <w:t xml:space="preserve">, which initiates updates to the LZ. Note that each </w:t>
      </w:r>
      <w:r w:rsidR="0040572F" w:rsidRPr="00AF7ABF">
        <w:rPr>
          <w:lang w:val="en-GB"/>
        </w:rPr>
        <w:t>AWS CodePipeline</w:t>
      </w:r>
      <w:r w:rsidRPr="00AF7ABF">
        <w:rPr>
          <w:lang w:val="en-GB"/>
        </w:rPr>
        <w:t xml:space="preserve"> run includes a manual approval step</w:t>
      </w:r>
      <w:r w:rsidR="0040572F" w:rsidRPr="00AF7ABF">
        <w:rPr>
          <w:lang w:val="en-GB"/>
        </w:rPr>
        <w:t xml:space="preserve"> - </w:t>
      </w:r>
      <w:r w:rsidRPr="00AF7ABF">
        <w:rPr>
          <w:lang w:val="en-GB"/>
        </w:rPr>
        <w:t>ensuring changes are reviewed before being applied.</w:t>
      </w:r>
    </w:p>
    <w:p w14:paraId="67DFE707" w14:textId="09F44A3A" w:rsidR="000C1B28" w:rsidRPr="00AF7ABF" w:rsidRDefault="000C1B28" w:rsidP="000C1B28">
      <w:pPr>
        <w:pStyle w:val="BodyTextVersion1"/>
        <w:rPr>
          <w:lang w:val="en-GB"/>
        </w:rPr>
      </w:pPr>
      <w:r w:rsidRPr="00AF7ABF">
        <w:rPr>
          <w:lang w:val="en-GB"/>
        </w:rPr>
        <w:t>Configuration data is stored in .yaml files, with supplementary metadata in .json files. Six files are considered mandatory for a functional deployment:</w:t>
      </w:r>
    </w:p>
    <w:p w14:paraId="38CDDE4B" w14:textId="721EC4D5" w:rsidR="000C1B28" w:rsidRPr="00AF7ABF" w:rsidRDefault="000C1B28" w:rsidP="00E42EFC">
      <w:pPr>
        <w:pStyle w:val="BodyTextVersion1"/>
        <w:numPr>
          <w:ilvl w:val="0"/>
          <w:numId w:val="8"/>
        </w:numPr>
        <w:rPr>
          <w:lang w:val="en-GB"/>
        </w:rPr>
      </w:pPr>
      <w:r w:rsidRPr="00AF7ABF">
        <w:rPr>
          <w:lang w:val="en-GB"/>
        </w:rPr>
        <w:t>accounts-config.yaml</w:t>
      </w:r>
    </w:p>
    <w:p w14:paraId="3F8A1DBE" w14:textId="06DF83D5" w:rsidR="000C1B28" w:rsidRPr="00AF7ABF" w:rsidRDefault="000C1B28" w:rsidP="00E42EFC">
      <w:pPr>
        <w:pStyle w:val="BodyTextVersion1"/>
        <w:numPr>
          <w:ilvl w:val="0"/>
          <w:numId w:val="8"/>
        </w:numPr>
        <w:rPr>
          <w:lang w:val="en-GB"/>
        </w:rPr>
      </w:pPr>
      <w:r w:rsidRPr="00AF7ABF">
        <w:rPr>
          <w:lang w:val="en-GB"/>
        </w:rPr>
        <w:t>global-config.yaml</w:t>
      </w:r>
    </w:p>
    <w:p w14:paraId="16C6BB06" w14:textId="19815412" w:rsidR="000C1B28" w:rsidRPr="00AF7ABF" w:rsidRDefault="000C1B28" w:rsidP="00E42EFC">
      <w:pPr>
        <w:pStyle w:val="BodyTextVersion1"/>
        <w:numPr>
          <w:ilvl w:val="0"/>
          <w:numId w:val="8"/>
        </w:numPr>
        <w:rPr>
          <w:lang w:val="en-GB"/>
        </w:rPr>
      </w:pPr>
      <w:r w:rsidRPr="00AF7ABF">
        <w:rPr>
          <w:lang w:val="en-GB"/>
        </w:rPr>
        <w:lastRenderedPageBreak/>
        <w:t>iam-config.yaml</w:t>
      </w:r>
    </w:p>
    <w:p w14:paraId="149C32EB" w14:textId="257C24C5" w:rsidR="000C1B28" w:rsidRPr="00AF7ABF" w:rsidRDefault="000C1B28" w:rsidP="00E42EFC">
      <w:pPr>
        <w:pStyle w:val="BodyTextVersion1"/>
        <w:numPr>
          <w:ilvl w:val="0"/>
          <w:numId w:val="8"/>
        </w:numPr>
        <w:rPr>
          <w:lang w:val="en-GB"/>
        </w:rPr>
      </w:pPr>
      <w:r w:rsidRPr="00AF7ABF">
        <w:rPr>
          <w:lang w:val="en-GB"/>
        </w:rPr>
        <w:t>network-config.yaml</w:t>
      </w:r>
    </w:p>
    <w:p w14:paraId="690C15E7" w14:textId="1432FBBE" w:rsidR="000C1B28" w:rsidRPr="00AF7ABF" w:rsidRDefault="000C1B28" w:rsidP="00E42EFC">
      <w:pPr>
        <w:pStyle w:val="BodyTextVersion1"/>
        <w:numPr>
          <w:ilvl w:val="0"/>
          <w:numId w:val="8"/>
        </w:numPr>
        <w:rPr>
          <w:lang w:val="en-GB"/>
        </w:rPr>
      </w:pPr>
      <w:r w:rsidRPr="00AF7ABF">
        <w:rPr>
          <w:lang w:val="en-GB"/>
        </w:rPr>
        <w:t>organisation-config.yaml</w:t>
      </w:r>
    </w:p>
    <w:p w14:paraId="1B70D539" w14:textId="3767A345" w:rsidR="000C1B28" w:rsidRPr="00AF7ABF" w:rsidRDefault="000C1B28" w:rsidP="00E42EFC">
      <w:pPr>
        <w:pStyle w:val="BodyTextVersion1"/>
        <w:numPr>
          <w:ilvl w:val="0"/>
          <w:numId w:val="8"/>
        </w:numPr>
        <w:rPr>
          <w:lang w:val="en-GB"/>
        </w:rPr>
      </w:pPr>
      <w:r w:rsidRPr="00AF7ABF">
        <w:rPr>
          <w:lang w:val="en-GB"/>
        </w:rPr>
        <w:t>security-config.yaml</w:t>
      </w:r>
    </w:p>
    <w:p w14:paraId="609A946C" w14:textId="2843E203" w:rsidR="000C1B28" w:rsidRPr="00AF7ABF" w:rsidRDefault="000C1B28" w:rsidP="000C1B28">
      <w:pPr>
        <w:pStyle w:val="BodyTextVersion1"/>
        <w:rPr>
          <w:lang w:val="en-GB"/>
        </w:rPr>
      </w:pPr>
      <w:r w:rsidRPr="00AF7ABF">
        <w:rPr>
          <w:lang w:val="en-GB"/>
        </w:rPr>
        <w:t xml:space="preserve">Available options and guidance for these files can be found on the linked documentation </w:t>
      </w:r>
      <w:hyperlink r:id="rId35" w:history="1">
        <w:r w:rsidRPr="00AF7ABF">
          <w:rPr>
            <w:rStyle w:val="Hyperlink"/>
            <w:lang w:val="en-GB"/>
          </w:rPr>
          <w:t>website</w:t>
        </w:r>
      </w:hyperlink>
      <w:r w:rsidRPr="00AF7ABF">
        <w:rPr>
          <w:lang w:val="en-GB"/>
        </w:rPr>
        <w:t xml:space="preserve">. The </w:t>
      </w:r>
      <w:r w:rsidR="00514D13" w:rsidRPr="00AF7ABF">
        <w:rPr>
          <w:lang w:val="en-GB"/>
        </w:rPr>
        <w:t>default</w:t>
      </w:r>
      <w:commentRangeStart w:id="19"/>
      <w:commentRangeStart w:id="20"/>
      <w:r w:rsidRPr="00AF7ABF">
        <w:rPr>
          <w:lang w:val="en-GB"/>
        </w:rPr>
        <w:t xml:space="preserve"> configuration </w:t>
      </w:r>
      <w:r w:rsidR="00FD1A33" w:rsidRPr="00AF7ABF">
        <w:rPr>
          <w:lang w:val="en-GB"/>
        </w:rPr>
        <w:t xml:space="preserve">files </w:t>
      </w:r>
      <w:r w:rsidRPr="00AF7ABF">
        <w:rPr>
          <w:lang w:val="en-GB"/>
        </w:rPr>
        <w:t xml:space="preserve">generated </w:t>
      </w:r>
      <w:commentRangeEnd w:id="19"/>
      <w:r w:rsidR="00AE330A" w:rsidRPr="00AF7ABF">
        <w:rPr>
          <w:rStyle w:val="CommentReference"/>
          <w:sz w:val="22"/>
          <w:szCs w:val="22"/>
          <w:lang w:val="en-GB"/>
        </w:rPr>
        <w:commentReference w:id="19"/>
      </w:r>
      <w:commentRangeEnd w:id="20"/>
      <w:r w:rsidR="001A76A0" w:rsidRPr="00AF7ABF">
        <w:rPr>
          <w:rStyle w:val="CommentReference"/>
          <w:color w:val="4F4F4F"/>
          <w:lang w:val="en-GB"/>
        </w:rPr>
        <w:commentReference w:id="20"/>
      </w:r>
      <w:r w:rsidRPr="00AF7ABF">
        <w:rPr>
          <w:lang w:val="en-GB"/>
        </w:rPr>
        <w:t>by the LZ</w:t>
      </w:r>
      <w:r w:rsidR="00514D13" w:rsidRPr="00AF7ABF">
        <w:rPr>
          <w:lang w:val="en-GB"/>
        </w:rPr>
        <w:t>A</w:t>
      </w:r>
      <w:r w:rsidRPr="00AF7ABF">
        <w:rPr>
          <w:lang w:val="en-GB"/>
        </w:rPr>
        <w:t xml:space="preserve"> setup</w:t>
      </w:r>
      <w:r w:rsidR="007601D6" w:rsidRPr="00AF7ABF">
        <w:rPr>
          <w:lang w:val="en-GB"/>
        </w:rPr>
        <w:t xml:space="preserve"> and added to the </w:t>
      </w:r>
      <w:r w:rsidR="00C93B6D" w:rsidRPr="00AF7ABF">
        <w:rPr>
          <w:lang w:val="en-GB"/>
        </w:rPr>
        <w:t>Root account</w:t>
      </w:r>
      <w:r w:rsidR="00FD1A33" w:rsidRPr="00AF7ABF">
        <w:rPr>
          <w:lang w:val="en-GB"/>
        </w:rPr>
        <w:t xml:space="preserve"> S3 bucket are </w:t>
      </w:r>
      <w:r w:rsidR="00C0508F" w:rsidRPr="00AF7ABF">
        <w:rPr>
          <w:lang w:val="en-GB"/>
        </w:rPr>
        <w:t>stored</w:t>
      </w:r>
      <w:r w:rsidRPr="00AF7ABF">
        <w:rPr>
          <w:lang w:val="en-GB"/>
        </w:rPr>
        <w:t xml:space="preserve"> on the AWS LZA </w:t>
      </w:r>
      <w:hyperlink r:id="rId36" w:history="1">
        <w:r w:rsidRPr="00AF7ABF">
          <w:rPr>
            <w:rStyle w:val="Hyperlink"/>
            <w:lang w:val="en-GB"/>
          </w:rPr>
          <w:t>website</w:t>
        </w:r>
      </w:hyperlink>
      <w:r w:rsidRPr="00AF7ABF">
        <w:rPr>
          <w:lang w:val="en-GB"/>
        </w:rPr>
        <w:t xml:space="preserve"> for reference.</w:t>
      </w:r>
    </w:p>
    <w:p w14:paraId="6503AB54" w14:textId="4E8250CB" w:rsidR="000C1B28" w:rsidRPr="00AF7ABF" w:rsidRDefault="000C1B28" w:rsidP="000C1B28">
      <w:pPr>
        <w:pStyle w:val="BodyTextVersion1"/>
        <w:rPr>
          <w:lang w:val="en-GB"/>
        </w:rPr>
      </w:pPr>
      <w:r w:rsidRPr="00AF7ABF">
        <w:rPr>
          <w:lang w:val="en-GB"/>
        </w:rPr>
        <w:t xml:space="preserve">A complete history of configuration updates is accessible via the repository’s Git commit </w:t>
      </w:r>
      <w:hyperlink r:id="rId37" w:history="1">
        <w:r w:rsidRPr="00AF7ABF">
          <w:rPr>
            <w:rStyle w:val="Hyperlink"/>
            <w:lang w:val="en-GB"/>
          </w:rPr>
          <w:t>history</w:t>
        </w:r>
      </w:hyperlink>
      <w:r w:rsidRPr="00AF7ABF">
        <w:rPr>
          <w:lang w:val="en-GB"/>
        </w:rPr>
        <w:t xml:space="preserve">. The </w:t>
      </w:r>
      <w:hyperlink r:id="rId38" w:history="1">
        <w:r w:rsidRPr="00AF7ABF">
          <w:rPr>
            <w:rStyle w:val="Hyperlink"/>
            <w:lang w:val="en-GB"/>
          </w:rPr>
          <w:t>README.md</w:t>
        </w:r>
      </w:hyperlink>
      <w:r w:rsidRPr="00AF7ABF">
        <w:rPr>
          <w:lang w:val="en-GB"/>
        </w:rPr>
        <w:t xml:space="preserve"> provides additional context and guidance for users.</w:t>
      </w:r>
    </w:p>
    <w:p w14:paraId="62936381" w14:textId="17CB464C" w:rsidR="008B31BF" w:rsidRPr="00AF7ABF" w:rsidRDefault="000C1B28" w:rsidP="00E52E70">
      <w:pPr>
        <w:pStyle w:val="BodyTextVersion1"/>
        <w:rPr>
          <w:lang w:val="en-GB"/>
        </w:rPr>
      </w:pPr>
      <w:r w:rsidRPr="00AF7ABF">
        <w:rPr>
          <w:lang w:val="en-GB"/>
        </w:rPr>
        <w:t xml:space="preserve">This repository is intended for use by the iSP </w:t>
      </w:r>
      <w:r w:rsidR="00F11368" w:rsidRPr="00AF7ABF">
        <w:rPr>
          <w:lang w:val="en-GB"/>
        </w:rPr>
        <w:t>LZ</w:t>
      </w:r>
      <w:r w:rsidRPr="00AF7ABF">
        <w:rPr>
          <w:lang w:val="en-GB"/>
        </w:rPr>
        <w:t xml:space="preserve"> Platform Team to manage</w:t>
      </w:r>
      <w:r w:rsidR="00F11368" w:rsidRPr="00AF7ABF">
        <w:rPr>
          <w:lang w:val="en-GB"/>
        </w:rPr>
        <w:t xml:space="preserve"> the</w:t>
      </w:r>
      <w:r w:rsidRPr="00AF7ABF">
        <w:rPr>
          <w:lang w:val="en-GB"/>
        </w:rPr>
        <w:t xml:space="preserve"> LZ settings and AWS accounts. Ensure branch protection is enabled on main to prevent unintended pipeline executions. All changes should be submitted via GitHub pull requests and go through peer review before being merged.</w:t>
      </w:r>
    </w:p>
    <w:p w14:paraId="4D00BB17" w14:textId="77777777" w:rsidR="00965CE0" w:rsidRPr="00AF7ABF" w:rsidRDefault="00965CE0" w:rsidP="00E52E70">
      <w:pPr>
        <w:pStyle w:val="BodyTextVersion1"/>
        <w:rPr>
          <w:lang w:val="en-GB"/>
        </w:rPr>
      </w:pPr>
    </w:p>
    <w:p w14:paraId="506C0B12" w14:textId="46AF6350" w:rsidR="00B66BE0" w:rsidRPr="00AF7ABF" w:rsidRDefault="00B66BE0" w:rsidP="00E52E70">
      <w:pPr>
        <w:pStyle w:val="Heading3"/>
        <w:rPr>
          <w:rFonts w:asciiTheme="minorHAnsi" w:hAnsiTheme="minorHAnsi"/>
        </w:rPr>
      </w:pPr>
      <w:bookmarkStart w:id="21" w:name="_Toc205566966"/>
      <w:r w:rsidRPr="00AF7ABF">
        <w:rPr>
          <w:rFonts w:asciiTheme="minorHAnsi" w:hAnsiTheme="minorHAnsi"/>
        </w:rPr>
        <w:t>AFT Repositories</w:t>
      </w:r>
      <w:bookmarkEnd w:id="21"/>
    </w:p>
    <w:p w14:paraId="3D2AF9A9" w14:textId="5E7F6D6F" w:rsidR="00E52E70" w:rsidRPr="00AF7ABF" w:rsidRDefault="00E52E70" w:rsidP="00E52E70">
      <w:pPr>
        <w:pStyle w:val="BodyTextVersion1"/>
      </w:pPr>
      <w:r w:rsidRPr="00AF7ABF">
        <w:t xml:space="preserve">The </w:t>
      </w:r>
      <w:commentRangeStart w:id="22"/>
      <w:commentRangeStart w:id="23"/>
      <w:r w:rsidRPr="00AF7ABF">
        <w:t xml:space="preserve">AFT </w:t>
      </w:r>
      <w:commentRangeEnd w:id="22"/>
      <w:r w:rsidR="00AE330A" w:rsidRPr="00AF7ABF">
        <w:rPr>
          <w:rStyle w:val="CommentReference"/>
          <w:sz w:val="22"/>
          <w:szCs w:val="22"/>
        </w:rPr>
        <w:commentReference w:id="22"/>
      </w:r>
      <w:commentRangeEnd w:id="23"/>
      <w:r w:rsidR="001A76A0" w:rsidRPr="00AF7ABF">
        <w:rPr>
          <w:rStyle w:val="CommentReference"/>
          <w:color w:val="4F4F4F"/>
          <w:lang w:val="en-GB"/>
        </w:rPr>
        <w:commentReference w:id="23"/>
      </w:r>
      <w:r w:rsidRPr="00AF7ABF">
        <w:t>repositories and their roles are</w:t>
      </w:r>
      <w:r w:rsidR="00661772" w:rsidRPr="00AF7ABF">
        <w:t xml:space="preserve"> in the table below. Each of these repositories </w:t>
      </w:r>
      <w:r w:rsidR="00094EEE" w:rsidRPr="00AF7ABF">
        <w:t>is Terraform based,</w:t>
      </w:r>
      <w:r w:rsidR="00661772" w:rsidRPr="00AF7ABF">
        <w:t xml:space="preserve"> </w:t>
      </w:r>
      <w:r w:rsidR="009E6ABD" w:rsidRPr="00AF7ABF">
        <w:t xml:space="preserve">and </w:t>
      </w:r>
      <w:r w:rsidR="00661772" w:rsidRPr="00AF7ABF">
        <w:t>include a README.md file with additional context and guidance.</w:t>
      </w:r>
      <w:r w:rsidR="00094EEE" w:rsidRPr="00AF7ABF">
        <w:t xml:space="preserve"> The Terraform statefile for these repositories are in the AFT account.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5490"/>
        <w:gridCol w:w="3571"/>
      </w:tblGrid>
      <w:tr w:rsidR="00DA39D7" w:rsidRPr="00AF7ABF" w14:paraId="2BA14EF4" w14:textId="77777777" w:rsidTr="00DA39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Pr>
          <w:p w14:paraId="422C70C9" w14:textId="1919808B" w:rsidR="00304BDF" w:rsidRPr="00AF7ABF" w:rsidRDefault="005A2278">
            <w:pPr>
              <w:pStyle w:val="BodyTextVersion1"/>
              <w:rPr>
                <w:b w:val="0"/>
                <w:bCs w:val="0"/>
                <w:color w:val="FFFFFF" w:themeColor="background1"/>
                <w:lang w:val="en-GB"/>
              </w:rPr>
            </w:pPr>
            <w:r w:rsidRPr="00AF7ABF">
              <w:rPr>
                <w:b w:val="0"/>
                <w:bCs w:val="0"/>
                <w:color w:val="FFFFFF" w:themeColor="background1"/>
                <w:lang w:val="en-GB"/>
              </w:rPr>
              <w:t>Repository Name</w:t>
            </w:r>
            <w:r w:rsidRPr="00AF7ABF">
              <w:rPr>
                <w:b w:val="0"/>
                <w:bCs w:val="0"/>
                <w:color w:val="FFFFFF" w:themeColor="background1"/>
                <w:lang w:val="en-GB"/>
              </w:rPr>
              <w:tab/>
            </w:r>
          </w:p>
        </w:tc>
        <w:tc>
          <w:tcPr>
            <w:tcW w:w="4671" w:type="dxa"/>
          </w:tcPr>
          <w:p w14:paraId="3DEF97DA" w14:textId="27BCED76" w:rsidR="00304BDF" w:rsidRPr="00AF7ABF" w:rsidRDefault="005A2278">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commentRangeStart w:id="24"/>
            <w:commentRangeStart w:id="25"/>
            <w:r w:rsidRPr="00AF7ABF">
              <w:rPr>
                <w:b w:val="0"/>
                <w:bCs w:val="0"/>
                <w:color w:val="FFFFFF" w:themeColor="background1"/>
                <w:lang w:val="en-GB"/>
              </w:rPr>
              <w:t>Purpose</w:t>
            </w:r>
            <w:commentRangeEnd w:id="24"/>
            <w:r w:rsidR="005E2952" w:rsidRPr="00AF7ABF">
              <w:rPr>
                <w:rStyle w:val="CommentReference"/>
                <w:b w:val="0"/>
                <w:color w:val="FFFFFF" w:themeColor="background1"/>
                <w:sz w:val="22"/>
                <w:szCs w:val="22"/>
                <w:lang w:val="en-GB"/>
              </w:rPr>
              <w:commentReference w:id="24"/>
            </w:r>
            <w:commentRangeEnd w:id="25"/>
            <w:r w:rsidR="00C0508F" w:rsidRPr="00AF7ABF">
              <w:rPr>
                <w:rStyle w:val="CommentReference"/>
                <w:b w:val="0"/>
                <w:color w:val="FFFFFF" w:themeColor="background1"/>
                <w:sz w:val="22"/>
                <w:szCs w:val="22"/>
                <w:lang w:val="en-GB"/>
              </w:rPr>
              <w:commentReference w:id="25"/>
            </w:r>
          </w:p>
        </w:tc>
      </w:tr>
      <w:tr w:rsidR="00280C87" w:rsidRPr="00AF7ABF" w14:paraId="66CEB58B" w14:textId="77777777" w:rsidTr="00DA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65EA86D" w14:textId="30EAE733" w:rsidR="00304BDF" w:rsidRPr="00AF7ABF" w:rsidRDefault="005A2278">
            <w:pPr>
              <w:pStyle w:val="BodyTextVersion1"/>
              <w:rPr>
                <w:b w:val="0"/>
                <w:bCs w:val="0"/>
                <w:lang w:val="en-GB"/>
              </w:rPr>
            </w:pPr>
            <w:hyperlink r:id="rId39" w:history="1">
              <w:r w:rsidRPr="00AF7ABF">
                <w:rPr>
                  <w:rStyle w:val="Hyperlink"/>
                  <w:b w:val="0"/>
                  <w:bCs w:val="0"/>
                  <w:lang w:val="en-GB"/>
                </w:rPr>
                <w:t>isp_aws_account_factory_vending</w:t>
              </w:r>
            </w:hyperlink>
          </w:p>
        </w:tc>
        <w:tc>
          <w:tcPr>
            <w:tcW w:w="4671" w:type="dxa"/>
          </w:tcPr>
          <w:p w14:paraId="587049DE" w14:textId="55D75A1E" w:rsidR="00304BDF" w:rsidRPr="00AF7ABF" w:rsidRDefault="00D94162" w:rsidP="00D94162">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rPr>
              <w:t>Bootstrap code repository for provisioning</w:t>
            </w:r>
          </w:p>
        </w:tc>
      </w:tr>
      <w:tr w:rsidR="005A2278" w:rsidRPr="00AF7ABF" w14:paraId="335BC5F7" w14:textId="77777777" w:rsidTr="00DA39D7">
        <w:tc>
          <w:tcPr>
            <w:cnfStyle w:val="001000000000" w:firstRow="0" w:lastRow="0" w:firstColumn="1" w:lastColumn="0" w:oddVBand="0" w:evenVBand="0" w:oddHBand="0" w:evenHBand="0" w:firstRowFirstColumn="0" w:firstRowLastColumn="0" w:lastRowFirstColumn="0" w:lastRowLastColumn="0"/>
            <w:tcW w:w="4390" w:type="dxa"/>
          </w:tcPr>
          <w:p w14:paraId="408C4C97" w14:textId="080E807A" w:rsidR="005A2278" w:rsidRPr="00AF7ABF" w:rsidRDefault="00E53CCE">
            <w:pPr>
              <w:pStyle w:val="BodyTextVersion1"/>
              <w:rPr>
                <w:b w:val="0"/>
                <w:bCs w:val="0"/>
                <w:lang w:val="en-GB"/>
              </w:rPr>
            </w:pPr>
            <w:hyperlink r:id="rId40" w:history="1">
              <w:r w:rsidRPr="00AF7ABF">
                <w:rPr>
                  <w:rStyle w:val="Hyperlink"/>
                  <w:b w:val="0"/>
                  <w:bCs w:val="0"/>
                  <w:lang w:val="en-GB"/>
                </w:rPr>
                <w:t>isp_aws_lz_aft_account_customizations</w:t>
              </w:r>
            </w:hyperlink>
          </w:p>
        </w:tc>
        <w:tc>
          <w:tcPr>
            <w:tcW w:w="4671" w:type="dxa"/>
          </w:tcPr>
          <w:p w14:paraId="5342E597" w14:textId="583B0571" w:rsidR="00A21412" w:rsidRPr="00AF7ABF" w:rsidRDefault="00A21412" w:rsidP="00A21412">
            <w:pPr>
              <w:tabs>
                <w:tab w:val="left" w:pos="1771"/>
              </w:tab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AF7ABF">
              <w:rPr>
                <w:rFonts w:asciiTheme="minorHAnsi" w:hAnsiTheme="minorHAnsi"/>
                <w:color w:val="auto"/>
                <w:szCs w:val="22"/>
              </w:rPr>
              <w:t>This repository defines account-specific customi</w:t>
            </w:r>
            <w:r w:rsidR="000C43AE" w:rsidRPr="00AF7ABF">
              <w:rPr>
                <w:rFonts w:asciiTheme="minorHAnsi" w:hAnsiTheme="minorHAnsi"/>
                <w:color w:val="auto"/>
                <w:szCs w:val="22"/>
              </w:rPr>
              <w:t>s</w:t>
            </w:r>
            <w:r w:rsidRPr="00AF7ABF">
              <w:rPr>
                <w:rFonts w:asciiTheme="minorHAnsi" w:hAnsiTheme="minorHAnsi"/>
                <w:color w:val="auto"/>
                <w:szCs w:val="22"/>
              </w:rPr>
              <w:t>ations applied after the initial provisioning and global configurations have been deployed. It’s designed for changes that are selectively required on a per-account basis, such as:</w:t>
            </w:r>
          </w:p>
          <w:p w14:paraId="486EA5DA" w14:textId="789E049F" w:rsidR="00A21412" w:rsidRPr="00AF7ABF" w:rsidRDefault="00A21412" w:rsidP="00A21412">
            <w:pPr>
              <w:pStyle w:val="ListParagraph"/>
              <w:numPr>
                <w:ilvl w:val="0"/>
                <w:numId w:val="15"/>
              </w:numPr>
              <w:tabs>
                <w:tab w:val="left" w:pos="1771"/>
              </w:tabs>
              <w:cnfStyle w:val="000000000000" w:firstRow="0" w:lastRow="0" w:firstColumn="0" w:lastColumn="0" w:oddVBand="0" w:evenVBand="0" w:oddHBand="0" w:evenHBand="0" w:firstRowFirstColumn="0" w:firstRowLastColumn="0" w:lastRowFirstColumn="0" w:lastRowLastColumn="0"/>
              <w:rPr>
                <w:szCs w:val="22"/>
              </w:rPr>
            </w:pPr>
            <w:r w:rsidRPr="00AF7ABF">
              <w:rPr>
                <w:szCs w:val="22"/>
              </w:rPr>
              <w:t>Integrating an account with centrali</w:t>
            </w:r>
            <w:r w:rsidR="000C43AE" w:rsidRPr="00AF7ABF">
              <w:rPr>
                <w:szCs w:val="22"/>
              </w:rPr>
              <w:t>s</w:t>
            </w:r>
            <w:r w:rsidRPr="00AF7ABF">
              <w:rPr>
                <w:szCs w:val="22"/>
              </w:rPr>
              <w:t>ed hub networking.</w:t>
            </w:r>
          </w:p>
          <w:p w14:paraId="57DD676C" w14:textId="77777777" w:rsidR="00A21412" w:rsidRPr="00AF7ABF" w:rsidRDefault="00A21412" w:rsidP="00A21412">
            <w:pPr>
              <w:pStyle w:val="ListParagraph"/>
              <w:numPr>
                <w:ilvl w:val="0"/>
                <w:numId w:val="15"/>
              </w:numPr>
              <w:tabs>
                <w:tab w:val="left" w:pos="1771"/>
              </w:tabs>
              <w:cnfStyle w:val="000000000000" w:firstRow="0" w:lastRow="0" w:firstColumn="0" w:lastColumn="0" w:oddVBand="0" w:evenVBand="0" w:oddHBand="0" w:evenHBand="0" w:firstRowFirstColumn="0" w:firstRowLastColumn="0" w:lastRowFirstColumn="0" w:lastRowLastColumn="0"/>
              <w:rPr>
                <w:szCs w:val="22"/>
              </w:rPr>
            </w:pPr>
            <w:r w:rsidRPr="00AF7ABF">
              <w:rPr>
                <w:szCs w:val="22"/>
              </w:rPr>
              <w:t>Deploying external components like Internet Gateways (IGWs).</w:t>
            </w:r>
          </w:p>
          <w:p w14:paraId="616323A8" w14:textId="39A79CFD" w:rsidR="005A2278" w:rsidRPr="00AF7ABF" w:rsidRDefault="00A21412" w:rsidP="00A21412">
            <w:pPr>
              <w:tabs>
                <w:tab w:val="left" w:pos="1771"/>
              </w:tabs>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Cs w:val="22"/>
              </w:rPr>
            </w:pPr>
            <w:r w:rsidRPr="00AF7ABF">
              <w:rPr>
                <w:rFonts w:asciiTheme="minorHAnsi" w:hAnsiTheme="minorHAnsi"/>
                <w:color w:val="auto"/>
                <w:szCs w:val="22"/>
              </w:rPr>
              <w:t xml:space="preserve">Customizations are organized in top-level directories or folders, each representing a unique account or environment. </w:t>
            </w:r>
          </w:p>
        </w:tc>
      </w:tr>
      <w:tr w:rsidR="005A2278" w:rsidRPr="00AF7ABF" w14:paraId="482BADDB" w14:textId="77777777" w:rsidTr="00DA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9AF76D2" w14:textId="0074F6D4" w:rsidR="005A2278" w:rsidRPr="00AF7ABF" w:rsidRDefault="00DA39D7">
            <w:pPr>
              <w:pStyle w:val="BodyTextVersion1"/>
              <w:rPr>
                <w:b w:val="0"/>
                <w:bCs w:val="0"/>
                <w:lang w:val="en-GB"/>
              </w:rPr>
            </w:pPr>
            <w:hyperlink r:id="rId41" w:history="1">
              <w:r w:rsidRPr="00AF7ABF">
                <w:rPr>
                  <w:rStyle w:val="Hyperlink"/>
                  <w:b w:val="0"/>
                  <w:bCs w:val="0"/>
                  <w:lang w:val="en-GB"/>
                </w:rPr>
                <w:t>isp_aws_lz_aft_account_provisioning_customizations</w:t>
              </w:r>
            </w:hyperlink>
          </w:p>
        </w:tc>
        <w:tc>
          <w:tcPr>
            <w:tcW w:w="4671" w:type="dxa"/>
          </w:tcPr>
          <w:p w14:paraId="7B6E0E68" w14:textId="1501254B" w:rsidR="005A2278" w:rsidRPr="00AF7ABF" w:rsidRDefault="00690586" w:rsidP="00690586">
            <w:pPr>
              <w:tabs>
                <w:tab w:val="left" w:pos="1771"/>
              </w:tab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AF7ABF">
              <w:rPr>
                <w:rFonts w:asciiTheme="minorHAnsi" w:hAnsiTheme="minorHAnsi"/>
                <w:color w:val="auto"/>
                <w:szCs w:val="22"/>
              </w:rPr>
              <w:t xml:space="preserve">This repository is used to define any customizations that should be applied to the new accounts during the provisioning process.  This is a one off, initial </w:t>
            </w:r>
            <w:r w:rsidRPr="00AF7ABF">
              <w:rPr>
                <w:rFonts w:asciiTheme="minorHAnsi" w:hAnsiTheme="minorHAnsi"/>
                <w:color w:val="auto"/>
                <w:szCs w:val="22"/>
              </w:rPr>
              <w:lastRenderedPageBreak/>
              <w:t>provisioning customization of the account. This repository uses an AWS Step Function state machine defined via Terraform to make customizations to the account that cannot otherwise be completed by the AFT repositories, such as running approval workflows or creating additional users. While deployed and available this repository is not currently leveraged by the project, and no customizations are currently defined.</w:t>
            </w:r>
          </w:p>
        </w:tc>
      </w:tr>
      <w:tr w:rsidR="005A2278" w:rsidRPr="00AF7ABF" w14:paraId="07EC1821" w14:textId="77777777" w:rsidTr="00DA39D7">
        <w:tc>
          <w:tcPr>
            <w:cnfStyle w:val="001000000000" w:firstRow="0" w:lastRow="0" w:firstColumn="1" w:lastColumn="0" w:oddVBand="0" w:evenVBand="0" w:oddHBand="0" w:evenHBand="0" w:firstRowFirstColumn="0" w:firstRowLastColumn="0" w:lastRowFirstColumn="0" w:lastRowLastColumn="0"/>
            <w:tcW w:w="4390" w:type="dxa"/>
          </w:tcPr>
          <w:p w14:paraId="6DA9535F" w14:textId="057BA9D3" w:rsidR="005A2278" w:rsidRPr="00AF7ABF" w:rsidRDefault="00DA39D7">
            <w:pPr>
              <w:pStyle w:val="BodyTextVersion1"/>
              <w:rPr>
                <w:b w:val="0"/>
                <w:bCs w:val="0"/>
                <w:lang w:val="en-GB"/>
              </w:rPr>
            </w:pPr>
            <w:hyperlink r:id="rId42" w:history="1">
              <w:r w:rsidRPr="00AF7ABF">
                <w:rPr>
                  <w:rStyle w:val="Hyperlink"/>
                  <w:b w:val="0"/>
                  <w:bCs w:val="0"/>
                  <w:lang w:val="en-GB"/>
                </w:rPr>
                <w:t>isp_aws_lz_aft_account_request</w:t>
              </w:r>
            </w:hyperlink>
          </w:p>
        </w:tc>
        <w:tc>
          <w:tcPr>
            <w:tcW w:w="4671" w:type="dxa"/>
          </w:tcPr>
          <w:p w14:paraId="13F061FE" w14:textId="2D44964A" w:rsidR="005A2278" w:rsidRPr="00AF7ABF" w:rsidRDefault="00FE46B4">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rPr>
              <w:t>This repository contains three Terraform files based on a specific Workload Organisation Unit name (sandbox, non-production and production) to define the workload AWS accounts they will host. It is the trigger point for the AFT pipeline. Add new account details to this repository</w:t>
            </w:r>
          </w:p>
        </w:tc>
      </w:tr>
      <w:tr w:rsidR="005A2278" w:rsidRPr="00AF7ABF" w14:paraId="0070BA5B" w14:textId="77777777" w:rsidTr="00DA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A4CFEDA" w14:textId="518DD4F2" w:rsidR="005A2278" w:rsidRPr="00AF7ABF" w:rsidRDefault="00DA39D7">
            <w:pPr>
              <w:pStyle w:val="BodyTextVersion1"/>
              <w:rPr>
                <w:b w:val="0"/>
                <w:bCs w:val="0"/>
                <w:lang w:val="en-GB"/>
              </w:rPr>
            </w:pPr>
            <w:hyperlink r:id="rId43" w:history="1">
              <w:r w:rsidRPr="00AF7ABF">
                <w:rPr>
                  <w:rStyle w:val="Hyperlink"/>
                  <w:b w:val="0"/>
                  <w:bCs w:val="0"/>
                  <w:lang w:val="en-GB"/>
                </w:rPr>
                <w:t>isp_aws_lz_aft_global_customizations</w:t>
              </w:r>
            </w:hyperlink>
          </w:p>
        </w:tc>
        <w:tc>
          <w:tcPr>
            <w:tcW w:w="4671" w:type="dxa"/>
          </w:tcPr>
          <w:p w14:paraId="6F1E5B0F" w14:textId="77777777" w:rsidR="00690586" w:rsidRPr="00AF7ABF" w:rsidRDefault="00690586" w:rsidP="00690586">
            <w:pPr>
              <w:tabs>
                <w:tab w:val="left" w:pos="1771"/>
              </w:tabs>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Cs w:val="22"/>
              </w:rPr>
            </w:pPr>
            <w:r w:rsidRPr="00AF7ABF">
              <w:rPr>
                <w:rFonts w:asciiTheme="minorHAnsi" w:hAnsiTheme="minorHAnsi"/>
                <w:color w:val="auto"/>
                <w:szCs w:val="22"/>
              </w:rPr>
              <w:t>This repository defines global customizations that are automatically applied to all accounts provisioned by AFT. It’s ideal for configuration tasks that should be consistently enforced across every account, such as:</w:t>
            </w:r>
          </w:p>
          <w:p w14:paraId="7A984090" w14:textId="77777777" w:rsidR="00690586" w:rsidRPr="00AF7ABF" w:rsidRDefault="00690586" w:rsidP="00690586">
            <w:pPr>
              <w:pStyle w:val="ListParagraph"/>
              <w:numPr>
                <w:ilvl w:val="0"/>
                <w:numId w:val="8"/>
              </w:numPr>
              <w:tabs>
                <w:tab w:val="left" w:pos="1771"/>
              </w:tabs>
              <w:cnfStyle w:val="000000100000" w:firstRow="0" w:lastRow="0" w:firstColumn="0" w:lastColumn="0" w:oddVBand="0" w:evenVBand="0" w:oddHBand="1" w:evenHBand="0" w:firstRowFirstColumn="0" w:firstRowLastColumn="0" w:lastRowFirstColumn="0" w:lastRowLastColumn="0"/>
              <w:rPr>
                <w:szCs w:val="22"/>
              </w:rPr>
            </w:pPr>
            <w:r w:rsidRPr="00AF7ABF">
              <w:rPr>
                <w:szCs w:val="22"/>
              </w:rPr>
              <w:t>Enforcing IAM password policies for compliance.</w:t>
            </w:r>
          </w:p>
          <w:p w14:paraId="3DF1C6BA" w14:textId="77777777" w:rsidR="00690586" w:rsidRPr="00AF7ABF" w:rsidRDefault="00690586" w:rsidP="00690586">
            <w:pPr>
              <w:pStyle w:val="ListParagraph"/>
              <w:numPr>
                <w:ilvl w:val="0"/>
                <w:numId w:val="8"/>
              </w:numPr>
              <w:tabs>
                <w:tab w:val="left" w:pos="1771"/>
              </w:tabs>
              <w:cnfStyle w:val="000000100000" w:firstRow="0" w:lastRow="0" w:firstColumn="0" w:lastColumn="0" w:oddVBand="0" w:evenVBand="0" w:oddHBand="1" w:evenHBand="0" w:firstRowFirstColumn="0" w:firstRowLastColumn="0" w:lastRowFirstColumn="0" w:lastRowLastColumn="0"/>
              <w:rPr>
                <w:szCs w:val="22"/>
              </w:rPr>
            </w:pPr>
            <w:r w:rsidRPr="00AF7ABF">
              <w:rPr>
                <w:szCs w:val="22"/>
              </w:rPr>
              <w:t>Deploying shared IAM roles and policies.</w:t>
            </w:r>
          </w:p>
          <w:p w14:paraId="7F61B57E" w14:textId="77777777" w:rsidR="00690586" w:rsidRPr="00AF7ABF" w:rsidRDefault="00690586" w:rsidP="00690586">
            <w:pPr>
              <w:pStyle w:val="ListParagraph"/>
              <w:numPr>
                <w:ilvl w:val="0"/>
                <w:numId w:val="8"/>
              </w:numPr>
              <w:tabs>
                <w:tab w:val="left" w:pos="1771"/>
              </w:tabs>
              <w:cnfStyle w:val="000000100000" w:firstRow="0" w:lastRow="0" w:firstColumn="0" w:lastColumn="0" w:oddVBand="0" w:evenVBand="0" w:oddHBand="1" w:evenHBand="0" w:firstRowFirstColumn="0" w:firstRowLastColumn="0" w:lastRowFirstColumn="0" w:lastRowLastColumn="0"/>
            </w:pPr>
            <w:r w:rsidRPr="00AF7ABF">
              <w:rPr>
                <w:szCs w:val="22"/>
              </w:rPr>
              <w:t>Provisioning S3 buckets or Lambda functions used in routine account operations.</w:t>
            </w:r>
          </w:p>
          <w:p w14:paraId="56D9E69B" w14:textId="37E537F7" w:rsidR="005A2278" w:rsidRPr="00AF7ABF" w:rsidRDefault="005A2278" w:rsidP="00673014">
            <w:pPr>
              <w:pStyle w:val="BodyTextVersion1"/>
              <w:tabs>
                <w:tab w:val="left" w:pos="1733"/>
              </w:tabs>
              <w:cnfStyle w:val="000000100000" w:firstRow="0" w:lastRow="0" w:firstColumn="0" w:lastColumn="0" w:oddVBand="0" w:evenVBand="0" w:oddHBand="1" w:evenHBand="0" w:firstRowFirstColumn="0" w:firstRowLastColumn="0" w:lastRowFirstColumn="0" w:lastRowLastColumn="0"/>
              <w:rPr>
                <w:lang w:val="en-GB"/>
              </w:rPr>
            </w:pPr>
          </w:p>
        </w:tc>
      </w:tr>
    </w:tbl>
    <w:p w14:paraId="1028D6C0" w14:textId="01D46D59" w:rsidR="00D04893" w:rsidRPr="00AF7ABF" w:rsidRDefault="00A60AFD" w:rsidP="00D04893">
      <w:pPr>
        <w:pStyle w:val="Heading1"/>
        <w:rPr>
          <w:rStyle w:val="Heading1Char"/>
          <w:rFonts w:asciiTheme="minorHAnsi" w:hAnsiTheme="minorHAnsi"/>
          <w:b/>
          <w:caps/>
        </w:rPr>
      </w:pPr>
      <w:bookmarkStart w:id="26" w:name="_Toc205566967"/>
      <w:r w:rsidRPr="00AF7ABF">
        <w:rPr>
          <w:rStyle w:val="Heading1Char"/>
          <w:rFonts w:asciiTheme="minorHAnsi" w:hAnsiTheme="minorHAnsi"/>
          <w:b/>
          <w:caps/>
        </w:rPr>
        <w:lastRenderedPageBreak/>
        <w:t>Landing Zone deployment</w:t>
      </w:r>
      <w:bookmarkEnd w:id="26"/>
    </w:p>
    <w:p w14:paraId="3BAFFDD5" w14:textId="5927E4E6" w:rsidR="00712B13" w:rsidRPr="00AF7ABF" w:rsidRDefault="00712B13" w:rsidP="006604E6">
      <w:pPr>
        <w:pStyle w:val="BodyTextVersion1"/>
        <w:rPr>
          <w:lang w:val="en-GB"/>
        </w:rPr>
      </w:pPr>
      <w:r w:rsidRPr="00AF7ABF">
        <w:rPr>
          <w:lang w:val="en-GB"/>
        </w:rPr>
        <w:t xml:space="preserve">This section outlines the complete process for deploying </w:t>
      </w:r>
      <w:r w:rsidR="001B553D" w:rsidRPr="00AF7ABF">
        <w:rPr>
          <w:lang w:val="en-GB"/>
        </w:rPr>
        <w:t xml:space="preserve">the </w:t>
      </w:r>
      <w:r w:rsidRPr="00AF7ABF">
        <w:rPr>
          <w:lang w:val="en-GB"/>
        </w:rPr>
        <w:t>AWS Landing Zone Accelerator (LZA) and Account Factory for Terraform (AFT) into a newly initialized AWS environment.</w:t>
      </w:r>
    </w:p>
    <w:p w14:paraId="7927A097" w14:textId="77777777" w:rsidR="00965CE0" w:rsidRPr="00AF7ABF" w:rsidRDefault="00965CE0" w:rsidP="006604E6">
      <w:pPr>
        <w:pStyle w:val="BodyTextVersion1"/>
        <w:rPr>
          <w:lang w:val="en-GB"/>
        </w:rPr>
      </w:pPr>
    </w:p>
    <w:p w14:paraId="09C33535" w14:textId="592374C5" w:rsidR="00D04893" w:rsidRPr="00AF7ABF" w:rsidRDefault="00A60AFD" w:rsidP="00D04893">
      <w:pPr>
        <w:pStyle w:val="Heading2"/>
        <w:rPr>
          <w:rFonts w:asciiTheme="minorHAnsi" w:hAnsiTheme="minorHAnsi"/>
        </w:rPr>
      </w:pPr>
      <w:bookmarkStart w:id="27" w:name="_Toc205566968"/>
      <w:r w:rsidRPr="00AF7ABF">
        <w:rPr>
          <w:rFonts w:asciiTheme="minorHAnsi" w:hAnsiTheme="minorHAnsi"/>
        </w:rPr>
        <w:t>Pre-requisites</w:t>
      </w:r>
      <w:bookmarkEnd w:id="27"/>
      <w:r w:rsidRPr="00AF7ABF">
        <w:rPr>
          <w:rFonts w:asciiTheme="minorHAnsi" w:hAnsiTheme="minorHAnsi"/>
        </w:rPr>
        <w:t xml:space="preserve"> </w:t>
      </w:r>
    </w:p>
    <w:p w14:paraId="31B884BD" w14:textId="1CC0FF6E" w:rsidR="001642DF" w:rsidRPr="00AF7ABF" w:rsidRDefault="001642DF" w:rsidP="00E42EFC">
      <w:pPr>
        <w:pStyle w:val="BodyTextVersion1"/>
        <w:numPr>
          <w:ilvl w:val="0"/>
          <w:numId w:val="7"/>
        </w:numPr>
        <w:spacing w:after="0"/>
        <w:rPr>
          <w:lang w:val="en-GB" w:eastAsia="en-IE"/>
        </w:rPr>
      </w:pPr>
      <w:r w:rsidRPr="00AF7ABF">
        <w:rPr>
          <w:lang w:val="en-GB" w:eastAsia="en-IE"/>
        </w:rPr>
        <w:t xml:space="preserve">Email account that will be used as the root </w:t>
      </w:r>
      <w:r w:rsidR="005D5990" w:rsidRPr="00AF7ABF">
        <w:rPr>
          <w:lang w:val="en-GB" w:eastAsia="en-IE"/>
        </w:rPr>
        <w:t xml:space="preserve">user </w:t>
      </w:r>
      <w:r w:rsidR="003661FB" w:rsidRPr="00AF7ABF">
        <w:rPr>
          <w:lang w:val="en-GB" w:eastAsia="en-IE"/>
        </w:rPr>
        <w:t>on the Root</w:t>
      </w:r>
      <w:r w:rsidRPr="00AF7ABF">
        <w:rPr>
          <w:lang w:val="en-GB" w:eastAsia="en-IE"/>
        </w:rPr>
        <w:t xml:space="preserve"> account</w:t>
      </w:r>
      <w:r w:rsidR="00A8501F" w:rsidRPr="00AF7ABF">
        <w:rPr>
          <w:lang w:val="en-GB" w:eastAsia="en-IE"/>
        </w:rPr>
        <w:t>.</w:t>
      </w:r>
    </w:p>
    <w:p w14:paraId="20DCECBD" w14:textId="00D66DF0" w:rsidR="00D04893" w:rsidRPr="00AF7ABF" w:rsidRDefault="003661FB" w:rsidP="00E42EFC">
      <w:pPr>
        <w:pStyle w:val="BodyTextVersion1"/>
        <w:numPr>
          <w:ilvl w:val="0"/>
          <w:numId w:val="7"/>
        </w:numPr>
        <w:spacing w:after="0"/>
        <w:rPr>
          <w:lang w:val="en-GB" w:eastAsia="en-IE"/>
        </w:rPr>
      </w:pPr>
      <w:r w:rsidRPr="00AF7ABF">
        <w:rPr>
          <w:lang w:val="en-GB" w:eastAsia="en-IE"/>
        </w:rPr>
        <w:t xml:space="preserve">Root </w:t>
      </w:r>
      <w:r w:rsidR="00C90DCE" w:rsidRPr="00AF7ABF">
        <w:rPr>
          <w:lang w:val="en-GB" w:eastAsia="en-IE"/>
        </w:rPr>
        <w:t>AWS Account</w:t>
      </w:r>
      <w:r w:rsidR="005D5990" w:rsidRPr="00AF7ABF">
        <w:rPr>
          <w:lang w:val="en-GB" w:eastAsia="en-IE"/>
        </w:rPr>
        <w:t xml:space="preserve"> (this will be called the Management / </w:t>
      </w:r>
      <w:r w:rsidR="00C93B6D" w:rsidRPr="00AF7ABF">
        <w:rPr>
          <w:lang w:val="en-GB" w:eastAsia="en-IE"/>
        </w:rPr>
        <w:t>Root account</w:t>
      </w:r>
      <w:r w:rsidR="005D5990" w:rsidRPr="00AF7ABF">
        <w:rPr>
          <w:lang w:val="en-GB" w:eastAsia="en-IE"/>
        </w:rPr>
        <w:t>)</w:t>
      </w:r>
      <w:r w:rsidR="00D2054F" w:rsidRPr="00AF7ABF">
        <w:rPr>
          <w:lang w:val="en-GB" w:eastAsia="en-IE"/>
        </w:rPr>
        <w:t>.</w:t>
      </w:r>
    </w:p>
    <w:p w14:paraId="5BCE2DCD" w14:textId="244A3A53" w:rsidR="00662AEE" w:rsidRPr="00AF7ABF" w:rsidRDefault="00662AEE" w:rsidP="00E42EFC">
      <w:pPr>
        <w:pStyle w:val="BodyTextVersion1"/>
        <w:numPr>
          <w:ilvl w:val="0"/>
          <w:numId w:val="7"/>
        </w:numPr>
        <w:spacing w:after="0"/>
        <w:rPr>
          <w:lang w:val="en-GB" w:eastAsia="en-IE"/>
        </w:rPr>
      </w:pPr>
      <w:r w:rsidRPr="00AF7ABF">
        <w:rPr>
          <w:lang w:val="en-GB" w:eastAsia="en-IE"/>
        </w:rPr>
        <w:t>Create an AWS IAM admin user</w:t>
      </w:r>
      <w:r w:rsidR="0014555A" w:rsidRPr="00AF7ABF">
        <w:rPr>
          <w:lang w:val="en-GB" w:eastAsia="en-IE"/>
        </w:rPr>
        <w:t xml:space="preserve"> in the Root account</w:t>
      </w:r>
      <w:r w:rsidRPr="00AF7ABF">
        <w:rPr>
          <w:lang w:val="en-GB" w:eastAsia="en-IE"/>
        </w:rPr>
        <w:t>.</w:t>
      </w:r>
    </w:p>
    <w:p w14:paraId="280A33F0" w14:textId="3464551B" w:rsidR="00580D81" w:rsidRPr="00AF7ABF" w:rsidRDefault="00580D81" w:rsidP="00E42EFC">
      <w:pPr>
        <w:pStyle w:val="BodyTextVersion1"/>
        <w:numPr>
          <w:ilvl w:val="0"/>
          <w:numId w:val="7"/>
        </w:numPr>
        <w:spacing w:after="0"/>
        <w:rPr>
          <w:lang w:val="en-GB" w:eastAsia="en-IE"/>
        </w:rPr>
      </w:pPr>
      <w:r w:rsidRPr="00AF7ABF">
        <w:rPr>
          <w:lang w:val="en-GB" w:eastAsia="en-IE"/>
        </w:rPr>
        <w:t>Create an AWS IAM admin user in the Root account</w:t>
      </w:r>
      <w:r w:rsidR="00C43E92" w:rsidRPr="00AF7ABF">
        <w:rPr>
          <w:lang w:val="en-GB" w:eastAsia="en-IE"/>
        </w:rPr>
        <w:t xml:space="preserve"> who is also a iSP GitHub Organisation admin.</w:t>
      </w:r>
    </w:p>
    <w:p w14:paraId="2553FE00" w14:textId="217BDE41" w:rsidR="00C90DCE" w:rsidRPr="00AF7ABF" w:rsidRDefault="00A8501F" w:rsidP="00E42EFC">
      <w:pPr>
        <w:pStyle w:val="BodyTextVersion1"/>
        <w:numPr>
          <w:ilvl w:val="0"/>
          <w:numId w:val="7"/>
        </w:numPr>
        <w:spacing w:after="0"/>
        <w:rPr>
          <w:lang w:val="en-GB" w:eastAsia="en-IE"/>
        </w:rPr>
      </w:pPr>
      <w:r w:rsidRPr="00AF7ABF">
        <w:rPr>
          <w:lang w:val="en-GB" w:eastAsia="en-IE"/>
        </w:rPr>
        <w:t>Login in as the a</w:t>
      </w:r>
      <w:r w:rsidR="00C90DCE" w:rsidRPr="00AF7ABF">
        <w:rPr>
          <w:lang w:val="en-GB" w:eastAsia="en-IE"/>
        </w:rPr>
        <w:t xml:space="preserve">dmin </w:t>
      </w:r>
      <w:r w:rsidR="0014555A" w:rsidRPr="00AF7ABF">
        <w:rPr>
          <w:lang w:val="en-GB" w:eastAsia="en-IE"/>
        </w:rPr>
        <w:t>user in</w:t>
      </w:r>
      <w:r w:rsidR="00C90DCE" w:rsidRPr="00AF7ABF">
        <w:rPr>
          <w:lang w:val="en-GB" w:eastAsia="en-IE"/>
        </w:rPr>
        <w:t xml:space="preserve"> the AWS account.</w:t>
      </w:r>
    </w:p>
    <w:p w14:paraId="18710BAA" w14:textId="518F476D" w:rsidR="00C90DCE" w:rsidRPr="00AF7ABF" w:rsidRDefault="00F676B7" w:rsidP="00E42EFC">
      <w:pPr>
        <w:pStyle w:val="BodyTextVersion1"/>
        <w:numPr>
          <w:ilvl w:val="0"/>
          <w:numId w:val="7"/>
        </w:numPr>
        <w:spacing w:after="0"/>
        <w:rPr>
          <w:lang w:val="en-GB" w:eastAsia="en-IE"/>
        </w:rPr>
      </w:pPr>
      <w:r w:rsidRPr="00AF7ABF">
        <w:rPr>
          <w:lang w:val="en-GB" w:eastAsia="en-IE"/>
        </w:rPr>
        <w:t>Create a</w:t>
      </w:r>
      <w:r w:rsidR="00C90DCE" w:rsidRPr="00AF7ABF">
        <w:rPr>
          <w:lang w:val="en-GB" w:eastAsia="en-IE"/>
        </w:rPr>
        <w:t xml:space="preserve"> blank instance of AWS Organisation in the </w:t>
      </w:r>
      <w:r w:rsidR="0014555A" w:rsidRPr="00AF7ABF">
        <w:rPr>
          <w:lang w:val="en-GB" w:eastAsia="en-IE"/>
        </w:rPr>
        <w:t>Root</w:t>
      </w:r>
      <w:r w:rsidR="00C90DCE" w:rsidRPr="00AF7ABF">
        <w:rPr>
          <w:lang w:val="en-GB" w:eastAsia="en-IE"/>
        </w:rPr>
        <w:t xml:space="preserve"> account.</w:t>
      </w:r>
    </w:p>
    <w:p w14:paraId="532F0B68" w14:textId="2EC34DE3" w:rsidR="00C95CE0" w:rsidRPr="00AF7ABF" w:rsidRDefault="00C95CE0" w:rsidP="00E42EFC">
      <w:pPr>
        <w:pStyle w:val="ListParagraph"/>
        <w:numPr>
          <w:ilvl w:val="0"/>
          <w:numId w:val="7"/>
        </w:numPr>
        <w:spacing w:after="0"/>
      </w:pPr>
      <w:r w:rsidRPr="00AF7ABF">
        <w:t xml:space="preserve">In the </w:t>
      </w:r>
      <w:r w:rsidR="0014555A" w:rsidRPr="00AF7ABF">
        <w:t>Root</w:t>
      </w:r>
      <w:r w:rsidRPr="00AF7ABF">
        <w:t xml:space="preserve"> account open </w:t>
      </w:r>
      <w:hyperlink r:id="rId44" w:history="1">
        <w:r w:rsidRPr="00AF7ABF">
          <w:rPr>
            <w:rStyle w:val="Hyperlink"/>
          </w:rPr>
          <w:t>https://eu-west-2.console.aws.amazon.com/servicequotas/home/services/codebuild/quotas</w:t>
        </w:r>
      </w:hyperlink>
      <w:r w:rsidRPr="00AF7ABF">
        <w:t xml:space="preserve"> and check the “Concurrently running builds for Linux/Large environment” value is larger than 3.</w:t>
      </w:r>
    </w:p>
    <w:p w14:paraId="6F3773EA" w14:textId="722B00B4" w:rsidR="00C90DCE" w:rsidRPr="00AF7ABF" w:rsidRDefault="00AF47D5" w:rsidP="00E42EFC">
      <w:pPr>
        <w:pStyle w:val="BodyTextVersion1"/>
        <w:numPr>
          <w:ilvl w:val="0"/>
          <w:numId w:val="7"/>
        </w:numPr>
        <w:spacing w:after="0"/>
        <w:rPr>
          <w:lang w:val="en-GB" w:eastAsia="en-IE"/>
        </w:rPr>
      </w:pPr>
      <w:r w:rsidRPr="00AF7ABF">
        <w:rPr>
          <w:lang w:val="en-GB" w:eastAsia="en-IE"/>
        </w:rPr>
        <w:t xml:space="preserve">Create a GitHub repository to store the LZ configuration files (added </w:t>
      </w:r>
      <w:r w:rsidR="00CE382F" w:rsidRPr="00AF7ABF">
        <w:rPr>
          <w:lang w:val="en-GB" w:eastAsia="en-IE"/>
        </w:rPr>
        <w:t>later</w:t>
      </w:r>
      <w:r w:rsidRPr="00AF7ABF">
        <w:rPr>
          <w:lang w:val="en-GB" w:eastAsia="en-IE"/>
        </w:rPr>
        <w:t>).</w:t>
      </w:r>
    </w:p>
    <w:p w14:paraId="30EC4B53" w14:textId="03F05C5F" w:rsidR="00105E2D" w:rsidRPr="00AF7ABF" w:rsidRDefault="00105E2D" w:rsidP="00E42EFC">
      <w:pPr>
        <w:pStyle w:val="ListParagraph"/>
        <w:numPr>
          <w:ilvl w:val="0"/>
          <w:numId w:val="7"/>
        </w:numPr>
        <w:spacing w:after="0"/>
      </w:pPr>
      <w:r w:rsidRPr="00AF7ABF">
        <w:t xml:space="preserve">Create a </w:t>
      </w:r>
      <w:r w:rsidRPr="00AF7ABF">
        <w:rPr>
          <w:lang w:eastAsia="en-IE"/>
        </w:rPr>
        <w:t xml:space="preserve">GitHub </w:t>
      </w:r>
      <w:r w:rsidR="002238B4" w:rsidRPr="00AF7ABF">
        <w:rPr>
          <w:lang w:eastAsia="en-IE"/>
        </w:rPr>
        <w:t>Personal Access Token (</w:t>
      </w:r>
      <w:r w:rsidRPr="00AF7ABF">
        <w:rPr>
          <w:lang w:eastAsia="en-IE"/>
        </w:rPr>
        <w:t>PAT</w:t>
      </w:r>
      <w:r w:rsidR="002238B4" w:rsidRPr="00AF7ABF">
        <w:rPr>
          <w:lang w:eastAsia="en-IE"/>
        </w:rPr>
        <w:t>)</w:t>
      </w:r>
      <w:r w:rsidRPr="00AF7ABF">
        <w:rPr>
          <w:lang w:eastAsia="en-IE"/>
        </w:rPr>
        <w:t xml:space="preserve"> </w:t>
      </w:r>
      <w:r w:rsidRPr="00AF7ABF">
        <w:t xml:space="preserve">token that </w:t>
      </w:r>
      <w:r w:rsidR="00D64A48" w:rsidRPr="00AF7ABF">
        <w:t xml:space="preserve">has the </w:t>
      </w:r>
      <w:r w:rsidRPr="00AF7ABF">
        <w:t>public_repo option applied</w:t>
      </w:r>
      <w:r w:rsidR="002444C6" w:rsidRPr="00AF7ABF">
        <w:t xml:space="preserve"> and optionally no expiry date if happy to have a long lasting token</w:t>
      </w:r>
      <w:r w:rsidRPr="00AF7ABF">
        <w:t>.</w:t>
      </w:r>
    </w:p>
    <w:p w14:paraId="0D1CA87A" w14:textId="5804D577" w:rsidR="00D04893" w:rsidRPr="00AF7ABF" w:rsidRDefault="00CE382F" w:rsidP="00E42EFC">
      <w:pPr>
        <w:pStyle w:val="ListParagraph"/>
        <w:numPr>
          <w:ilvl w:val="0"/>
          <w:numId w:val="7"/>
        </w:numPr>
        <w:spacing w:after="0"/>
        <w:rPr>
          <w:szCs w:val="22"/>
          <w:lang w:eastAsia="en-IE"/>
        </w:rPr>
      </w:pPr>
      <w:r w:rsidRPr="00AF7ABF">
        <w:rPr>
          <w:szCs w:val="22"/>
          <w:lang w:eastAsia="en-IE"/>
        </w:rPr>
        <w:t xml:space="preserve">Save the </w:t>
      </w:r>
      <w:r w:rsidR="00D64A48" w:rsidRPr="00AF7ABF">
        <w:t xml:space="preserve">GitHub </w:t>
      </w:r>
      <w:r w:rsidRPr="00AF7ABF">
        <w:rPr>
          <w:szCs w:val="22"/>
          <w:lang w:eastAsia="en-IE"/>
        </w:rPr>
        <w:t xml:space="preserve">PAT token to </w:t>
      </w:r>
      <w:r w:rsidR="00C93B6D" w:rsidRPr="00AF7ABF">
        <w:rPr>
          <w:lang w:eastAsia="en-IE"/>
        </w:rPr>
        <w:t xml:space="preserve">Root </w:t>
      </w:r>
      <w:r w:rsidR="00C93B6D" w:rsidRPr="00AF7ABF">
        <w:rPr>
          <w:szCs w:val="22"/>
          <w:lang w:eastAsia="en-IE"/>
        </w:rPr>
        <w:t>account</w:t>
      </w:r>
      <w:r w:rsidRPr="00AF7ABF">
        <w:rPr>
          <w:szCs w:val="22"/>
          <w:lang w:eastAsia="en-IE"/>
        </w:rPr>
        <w:t xml:space="preserve"> as a plain text AWS secret following these </w:t>
      </w:r>
      <w:hyperlink r:id="rId45" w:anchor="create-a-github-personal-access-token-and-store-in-secrets-manager" w:history="1">
        <w:r w:rsidRPr="00AF7ABF">
          <w:rPr>
            <w:rStyle w:val="Hyperlink"/>
            <w:szCs w:val="22"/>
            <w:lang w:eastAsia="en-IE"/>
          </w:rPr>
          <w:t>steps</w:t>
        </w:r>
      </w:hyperlink>
      <w:r w:rsidRPr="00AF7ABF">
        <w:rPr>
          <w:szCs w:val="22"/>
          <w:lang w:eastAsia="en-IE"/>
        </w:rPr>
        <w:t>.</w:t>
      </w:r>
    </w:p>
    <w:p w14:paraId="135F9FC2" w14:textId="1759B4DA" w:rsidR="005849B5" w:rsidRPr="00AF7ABF" w:rsidRDefault="005849B5" w:rsidP="00E42EFC">
      <w:pPr>
        <w:pStyle w:val="ListParagraph"/>
        <w:numPr>
          <w:ilvl w:val="0"/>
          <w:numId w:val="7"/>
        </w:numPr>
        <w:spacing w:after="0"/>
        <w:rPr>
          <w:szCs w:val="22"/>
          <w:lang w:eastAsia="en-IE"/>
        </w:rPr>
      </w:pPr>
      <w:r w:rsidRPr="00AF7ABF">
        <w:rPr>
          <w:szCs w:val="22"/>
          <w:lang w:eastAsia="en-IE"/>
        </w:rPr>
        <w:t>Go to AWS Service Quotas in us-east-1 and select AWS Organisation. Click the option called "Default maximum number of accounts". Click the button "Request increase at account level" to create a support request to increase the number of allowed AWS accounts to 20.</w:t>
      </w:r>
      <w:r w:rsidR="00B27D11" w:rsidRPr="00AF7ABF">
        <w:rPr>
          <w:szCs w:val="22"/>
          <w:lang w:eastAsia="en-IE"/>
        </w:rPr>
        <w:t xml:space="preserve"> This might take a day or two to be implemented by AWS.</w:t>
      </w:r>
    </w:p>
    <w:p w14:paraId="13B76B7C" w14:textId="77777777" w:rsidR="00965CE0" w:rsidRPr="00AF7ABF" w:rsidRDefault="00965CE0" w:rsidP="00965CE0">
      <w:pPr>
        <w:spacing w:after="0"/>
        <w:rPr>
          <w:rFonts w:asciiTheme="minorHAnsi" w:hAnsiTheme="minorHAnsi"/>
          <w:szCs w:val="22"/>
          <w:lang w:eastAsia="en-IE"/>
        </w:rPr>
      </w:pPr>
    </w:p>
    <w:p w14:paraId="1F781B40" w14:textId="28FD7E1A" w:rsidR="00D04893" w:rsidRPr="00AF7ABF" w:rsidRDefault="007B73AC" w:rsidP="00D04893">
      <w:pPr>
        <w:pStyle w:val="Heading2"/>
        <w:rPr>
          <w:rFonts w:asciiTheme="minorHAnsi" w:hAnsiTheme="minorHAnsi"/>
        </w:rPr>
      </w:pPr>
      <w:bookmarkStart w:id="28" w:name="_Toc205566969"/>
      <w:r w:rsidRPr="00AF7ABF">
        <w:rPr>
          <w:rFonts w:asciiTheme="minorHAnsi" w:hAnsiTheme="minorHAnsi"/>
        </w:rPr>
        <w:t xml:space="preserve">LZ </w:t>
      </w:r>
      <w:r w:rsidR="00EB47BF" w:rsidRPr="00AF7ABF">
        <w:rPr>
          <w:rFonts w:asciiTheme="minorHAnsi" w:hAnsiTheme="minorHAnsi"/>
        </w:rPr>
        <w:t xml:space="preserve">Deployment </w:t>
      </w:r>
      <w:r w:rsidRPr="00AF7ABF">
        <w:rPr>
          <w:rFonts w:asciiTheme="minorHAnsi" w:hAnsiTheme="minorHAnsi"/>
        </w:rPr>
        <w:t>Steps</w:t>
      </w:r>
      <w:bookmarkEnd w:id="28"/>
    </w:p>
    <w:p w14:paraId="458FC594" w14:textId="4645F35C" w:rsidR="008103E0" w:rsidRPr="00AF7ABF" w:rsidRDefault="008103E0" w:rsidP="00AE330A">
      <w:pPr>
        <w:pStyle w:val="BodyTextVersion1"/>
        <w:rPr>
          <w:lang w:val="en-GB" w:eastAsia="en-IE"/>
        </w:rPr>
      </w:pPr>
      <w:r w:rsidRPr="00AF7ABF">
        <w:rPr>
          <w:lang w:val="en-GB" w:eastAsia="en-IE"/>
        </w:rPr>
        <w:t xml:space="preserve">The deployment of the LZ is managed </w:t>
      </w:r>
      <w:r w:rsidR="0072512D" w:rsidRPr="00AF7ABF">
        <w:rPr>
          <w:lang w:val="en-GB" w:eastAsia="en-IE"/>
        </w:rPr>
        <w:t>by</w:t>
      </w:r>
      <w:r w:rsidRPr="00AF7ABF">
        <w:rPr>
          <w:lang w:val="en-GB" w:eastAsia="en-IE"/>
        </w:rPr>
        <w:t xml:space="preserve"> AWS Landing Zone Accelerator (LZA), leveraging both AWS CDK (TypeScript) and AWS CloudFormation stacks. While most stacks are deployed to the target AWS region, certain global resources are provisioned in the us-east-1 region - recogni</w:t>
      </w:r>
      <w:r w:rsidR="000C43AE" w:rsidRPr="00AF7ABF">
        <w:rPr>
          <w:lang w:val="en-GB" w:eastAsia="en-IE"/>
        </w:rPr>
        <w:t>s</w:t>
      </w:r>
      <w:r w:rsidRPr="00AF7ABF">
        <w:rPr>
          <w:lang w:val="en-GB" w:eastAsia="en-IE"/>
        </w:rPr>
        <w:t>ed by AWS as the default Global region.</w:t>
      </w:r>
    </w:p>
    <w:p w14:paraId="65A7D616" w14:textId="1E5FC4BA" w:rsidR="008103E0" w:rsidRPr="00AF7ABF" w:rsidRDefault="00606559" w:rsidP="00AE330A">
      <w:pPr>
        <w:pStyle w:val="BodyTextVersion1"/>
        <w:rPr>
          <w:lang w:val="en-GB" w:eastAsia="en-IE"/>
        </w:rPr>
      </w:pPr>
      <w:r w:rsidRPr="00AF7ABF">
        <w:rPr>
          <w:noProof/>
          <w:lang w:val="en-GB" w:eastAsia="en-IE"/>
        </w:rPr>
        <w:drawing>
          <wp:anchor distT="0" distB="0" distL="114300" distR="114300" simplePos="0" relativeHeight="251663366" behindDoc="0" locked="0" layoutInCell="1" allowOverlap="1" wp14:anchorId="5B0AC9E4" wp14:editId="5FC1FACB">
            <wp:simplePos x="0" y="0"/>
            <wp:positionH relativeFrom="column">
              <wp:posOffset>4445</wp:posOffset>
            </wp:positionH>
            <wp:positionV relativeFrom="paragraph">
              <wp:posOffset>1905</wp:posOffset>
            </wp:positionV>
            <wp:extent cx="353962" cy="353962"/>
            <wp:effectExtent l="0" t="0" r="8255" b="8255"/>
            <wp:wrapSquare wrapText="bothSides"/>
            <wp:docPr id="198051785"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785" name="Graphic 198051785" descr="Warning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53962" cy="353962"/>
                    </a:xfrm>
                    <a:prstGeom prst="rect">
                      <a:avLst/>
                    </a:prstGeom>
                  </pic:spPr>
                </pic:pic>
              </a:graphicData>
            </a:graphic>
          </wp:anchor>
        </w:drawing>
      </w:r>
      <w:r w:rsidR="00407327" w:rsidRPr="00AF7ABF">
        <w:rPr>
          <w:lang w:val="en-GB" w:eastAsia="en-IE"/>
        </w:rPr>
        <w:t xml:space="preserve">Do </w:t>
      </w:r>
      <w:commentRangeStart w:id="29"/>
      <w:r w:rsidR="00407327" w:rsidRPr="00AF7ABF">
        <w:rPr>
          <w:lang w:val="en-GB" w:eastAsia="en-IE"/>
        </w:rPr>
        <w:t xml:space="preserve">not </w:t>
      </w:r>
      <w:commentRangeEnd w:id="29"/>
      <w:r w:rsidRPr="00AF7ABF">
        <w:rPr>
          <w:rStyle w:val="CommentReference"/>
          <w:sz w:val="22"/>
          <w:szCs w:val="22"/>
          <w:lang w:val="en-GB" w:eastAsia="en-IE"/>
        </w:rPr>
        <w:commentReference w:id="29"/>
      </w:r>
      <w:r w:rsidR="00407327" w:rsidRPr="00AF7ABF">
        <w:rPr>
          <w:lang w:val="en-GB" w:eastAsia="en-IE"/>
        </w:rPr>
        <w:t xml:space="preserve">apply any Service Control Policies (SCPs) or deny rules that restrict access to us-east-1, as doing so may interrupt the deployment. This requirement is outlined in the official </w:t>
      </w:r>
      <w:hyperlink r:id="rId48" w:history="1">
        <w:r w:rsidR="00407327" w:rsidRPr="00AF7ABF">
          <w:rPr>
            <w:rStyle w:val="Hyperlink"/>
            <w:lang w:val="en-GB" w:eastAsia="en-IE"/>
          </w:rPr>
          <w:t>documentation</w:t>
        </w:r>
      </w:hyperlink>
      <w:r w:rsidR="00407327" w:rsidRPr="00AF7ABF">
        <w:rPr>
          <w:lang w:val="en-GB" w:eastAsia="en-IE"/>
        </w:rPr>
        <w:t>.</w:t>
      </w:r>
    </w:p>
    <w:p w14:paraId="0F693B69" w14:textId="6685239F" w:rsidR="00407327" w:rsidRPr="00AF7ABF" w:rsidRDefault="00407327" w:rsidP="00AE330A">
      <w:pPr>
        <w:pStyle w:val="BodyTextVersion1"/>
        <w:rPr>
          <w:lang w:val="en-GB" w:eastAsia="en-IE"/>
        </w:rPr>
      </w:pPr>
      <w:r w:rsidRPr="00AF7ABF">
        <w:rPr>
          <w:lang w:val="en-GB" w:eastAsia="en-IE"/>
        </w:rPr>
        <w:t xml:space="preserve">During deployment, the LZA uses </w:t>
      </w:r>
      <w:r w:rsidR="002238B4" w:rsidRPr="00AF7ABF">
        <w:rPr>
          <w:lang w:val="en-GB" w:eastAsia="en-IE"/>
        </w:rPr>
        <w:t>the</w:t>
      </w:r>
      <w:r w:rsidRPr="00AF7ABF">
        <w:rPr>
          <w:lang w:val="en-GB" w:eastAsia="en-IE"/>
        </w:rPr>
        <w:t xml:space="preserve"> GitHub PAT configured in the </w:t>
      </w:r>
      <w:r w:rsidR="00C93B6D" w:rsidRPr="00AF7ABF">
        <w:rPr>
          <w:lang w:val="en-GB" w:eastAsia="en-IE"/>
        </w:rPr>
        <w:t>Root account</w:t>
      </w:r>
      <w:r w:rsidRPr="00AF7ABF">
        <w:rPr>
          <w:lang w:val="en-GB" w:eastAsia="en-IE"/>
        </w:rPr>
        <w:t xml:space="preserve"> to access the LZA GitHub repository</w:t>
      </w:r>
      <w:r w:rsidR="002A3910" w:rsidRPr="00AF7ABF">
        <w:rPr>
          <w:lang w:val="en-GB" w:eastAsia="en-IE"/>
        </w:rPr>
        <w:t xml:space="preserve"> to </w:t>
      </w:r>
      <w:r w:rsidRPr="00AF7ABF">
        <w:rPr>
          <w:lang w:val="en-GB" w:eastAsia="en-IE"/>
        </w:rPr>
        <w:t>retriev</w:t>
      </w:r>
      <w:r w:rsidR="002A3910" w:rsidRPr="00AF7ABF">
        <w:rPr>
          <w:lang w:val="en-GB" w:eastAsia="en-IE"/>
        </w:rPr>
        <w:t>e</w:t>
      </w:r>
      <w:r w:rsidRPr="00AF7ABF">
        <w:rPr>
          <w:lang w:val="en-GB" w:eastAsia="en-IE"/>
        </w:rPr>
        <w:t xml:space="preserve"> the necessary code and </w:t>
      </w:r>
      <w:r w:rsidR="002A3910" w:rsidRPr="00AF7ABF">
        <w:rPr>
          <w:lang w:val="en-GB" w:eastAsia="en-IE"/>
        </w:rPr>
        <w:t xml:space="preserve">initial </w:t>
      </w:r>
      <w:r w:rsidRPr="00AF7ABF">
        <w:rPr>
          <w:lang w:val="en-GB" w:eastAsia="en-IE"/>
        </w:rPr>
        <w:t xml:space="preserve">configuration files. Before deployment begins, </w:t>
      </w:r>
      <w:r w:rsidR="002A3910" w:rsidRPr="00AF7ABF">
        <w:rPr>
          <w:lang w:val="en-GB" w:eastAsia="en-IE"/>
        </w:rPr>
        <w:t>LZ settings</w:t>
      </w:r>
      <w:r w:rsidRPr="00AF7ABF">
        <w:rPr>
          <w:lang w:val="en-GB" w:eastAsia="en-IE"/>
        </w:rPr>
        <w:t xml:space="preserve"> are entered into a configuration form.</w:t>
      </w:r>
    </w:p>
    <w:p w14:paraId="6BF5622A" w14:textId="655B83A8" w:rsidR="00407327" w:rsidRPr="00AF7ABF" w:rsidRDefault="003A52EF" w:rsidP="00AE330A">
      <w:pPr>
        <w:pStyle w:val="BodyTextVersion1"/>
        <w:rPr>
          <w:lang w:val="en-GB" w:eastAsia="en-IE"/>
        </w:rPr>
      </w:pPr>
      <w:r w:rsidRPr="00AF7ABF">
        <w:rPr>
          <w:lang w:val="en-GB" w:eastAsia="en-IE"/>
        </w:rPr>
        <w:t xml:space="preserve">Once initiated, the deployment process may take a significant amount of time to complete. Progress can be monitored by viewing the CloudFormation stacks in the </w:t>
      </w:r>
      <w:r w:rsidR="00C93B6D" w:rsidRPr="00AF7ABF">
        <w:rPr>
          <w:lang w:val="en-GB" w:eastAsia="en-IE"/>
        </w:rPr>
        <w:t>Root account</w:t>
      </w:r>
      <w:r w:rsidRPr="00AF7ABF">
        <w:rPr>
          <w:lang w:val="en-GB" w:eastAsia="en-IE"/>
        </w:rPr>
        <w:t>.</w:t>
      </w:r>
    </w:p>
    <w:p w14:paraId="0877C5A1" w14:textId="057147B7" w:rsidR="0069106D" w:rsidRPr="00AF7ABF" w:rsidRDefault="003A52EF" w:rsidP="00AE330A">
      <w:pPr>
        <w:pStyle w:val="BodyTextVersion1"/>
        <w:rPr>
          <w:lang w:val="en-GB" w:eastAsia="en-IE"/>
        </w:rPr>
      </w:pPr>
      <w:r w:rsidRPr="00AF7ABF">
        <w:rPr>
          <w:lang w:val="en-GB" w:eastAsia="en-IE"/>
        </w:rPr>
        <w:t xml:space="preserve">The initial setup launches the AWS LZA installer stack, which provisions AWS CodePipeline resources and stores configuration artifacts in an </w:t>
      </w:r>
      <w:r w:rsidR="0069106D" w:rsidRPr="00AF7ABF">
        <w:rPr>
          <w:lang w:val="en-GB" w:eastAsia="en-IE"/>
        </w:rPr>
        <w:t xml:space="preserve">AWS </w:t>
      </w:r>
      <w:r w:rsidRPr="00AF7ABF">
        <w:rPr>
          <w:lang w:val="en-GB" w:eastAsia="en-IE"/>
        </w:rPr>
        <w:t>S3 bucket. The installer then triggers the AWSAccelerator-Pipeline, a central CI/CD pipeline used for all subsequent LZ updates and customi</w:t>
      </w:r>
      <w:r w:rsidR="000C43AE" w:rsidRPr="00AF7ABF">
        <w:rPr>
          <w:lang w:val="en-GB" w:eastAsia="en-IE"/>
        </w:rPr>
        <w:t>s</w:t>
      </w:r>
      <w:r w:rsidRPr="00AF7ABF">
        <w:rPr>
          <w:lang w:val="en-GB" w:eastAsia="en-IE"/>
        </w:rPr>
        <w:t>ations.</w:t>
      </w:r>
    </w:p>
    <w:p w14:paraId="506924F9" w14:textId="7F47FC1C" w:rsidR="00C42937" w:rsidRPr="00AF7ABF" w:rsidRDefault="00C42937" w:rsidP="00E42EFC">
      <w:pPr>
        <w:pStyle w:val="BodyTextVersion1"/>
        <w:numPr>
          <w:ilvl w:val="0"/>
          <w:numId w:val="6"/>
        </w:numPr>
        <w:rPr>
          <w:lang w:val="en-GB" w:eastAsia="en-IE"/>
        </w:rPr>
      </w:pPr>
      <w:r w:rsidRPr="00AF7ABF">
        <w:rPr>
          <w:lang w:val="en-GB" w:eastAsia="en-IE"/>
        </w:rPr>
        <w:t xml:space="preserve">Follow the </w:t>
      </w:r>
      <w:hyperlink r:id="rId49" w:history="1">
        <w:r w:rsidRPr="00AF7ABF">
          <w:rPr>
            <w:rStyle w:val="Hyperlink"/>
            <w:lang w:val="en-GB" w:eastAsia="en-IE"/>
          </w:rPr>
          <w:t>steps</w:t>
        </w:r>
      </w:hyperlink>
      <w:r w:rsidRPr="00AF7ABF">
        <w:rPr>
          <w:lang w:val="en-GB" w:eastAsia="en-IE"/>
        </w:rPr>
        <w:t xml:space="preserve"> from the AWS LZ</w:t>
      </w:r>
      <w:r w:rsidR="00DF2BFC" w:rsidRPr="00AF7ABF">
        <w:rPr>
          <w:lang w:val="en-GB" w:eastAsia="en-IE"/>
        </w:rPr>
        <w:t>A</w:t>
      </w:r>
      <w:r w:rsidRPr="00AF7ABF">
        <w:rPr>
          <w:lang w:val="en-GB" w:eastAsia="en-IE"/>
        </w:rPr>
        <w:t xml:space="preserve"> site to create the LZ in the </w:t>
      </w:r>
      <w:r w:rsidR="00C93B6D" w:rsidRPr="00AF7ABF">
        <w:rPr>
          <w:lang w:val="en-GB" w:eastAsia="en-IE"/>
        </w:rPr>
        <w:t>Root account</w:t>
      </w:r>
      <w:r w:rsidRPr="00AF7ABF">
        <w:rPr>
          <w:lang w:val="en-GB" w:eastAsia="en-IE"/>
        </w:rPr>
        <w:t xml:space="preserve">. </w:t>
      </w:r>
    </w:p>
    <w:p w14:paraId="6CBC55AC" w14:textId="1690CEF7" w:rsidR="00C42937" w:rsidRPr="00AF7ABF" w:rsidRDefault="00C42937" w:rsidP="00E42EFC">
      <w:pPr>
        <w:pStyle w:val="BodyTextVersion1"/>
        <w:numPr>
          <w:ilvl w:val="0"/>
          <w:numId w:val="6"/>
        </w:numPr>
        <w:rPr>
          <w:lang w:val="en-GB" w:eastAsia="en-IE"/>
        </w:rPr>
      </w:pPr>
      <w:r w:rsidRPr="00AF7ABF">
        <w:rPr>
          <w:lang w:val="en-GB" w:eastAsia="en-IE"/>
        </w:rPr>
        <w:lastRenderedPageBreak/>
        <w:t xml:space="preserve">In the </w:t>
      </w:r>
      <w:r w:rsidR="00C93B6D" w:rsidRPr="00AF7ABF">
        <w:rPr>
          <w:lang w:val="en-GB" w:eastAsia="en-IE"/>
        </w:rPr>
        <w:t>Root account</w:t>
      </w:r>
      <w:r w:rsidRPr="00AF7ABF">
        <w:rPr>
          <w:lang w:val="en-GB" w:eastAsia="en-IE"/>
        </w:rPr>
        <w:t xml:space="preserve"> select the correct region before creating the stack. </w:t>
      </w:r>
    </w:p>
    <w:p w14:paraId="102F92EF" w14:textId="53A18910" w:rsidR="00C42937" w:rsidRPr="00AF7ABF" w:rsidRDefault="00C42937" w:rsidP="00E42EFC">
      <w:pPr>
        <w:pStyle w:val="BodyTextVersion1"/>
        <w:numPr>
          <w:ilvl w:val="0"/>
          <w:numId w:val="6"/>
        </w:numPr>
        <w:rPr>
          <w:lang w:val="en-GB" w:eastAsia="en-IE"/>
        </w:rPr>
      </w:pPr>
      <w:r w:rsidRPr="00AF7ABF">
        <w:rPr>
          <w:lang w:val="en-GB" w:eastAsia="en-IE"/>
        </w:rPr>
        <w:t xml:space="preserve">In the form select to use the </w:t>
      </w:r>
      <w:r w:rsidR="00CA4B31" w:rsidRPr="00AF7ABF">
        <w:rPr>
          <w:lang w:val="en-GB" w:eastAsia="en-IE"/>
        </w:rPr>
        <w:t xml:space="preserve">AWS </w:t>
      </w:r>
      <w:r w:rsidRPr="00AF7ABF">
        <w:rPr>
          <w:lang w:val="en-GB" w:eastAsia="en-IE"/>
        </w:rPr>
        <w:t>S3 option and default options for everything else.</w:t>
      </w:r>
    </w:p>
    <w:p w14:paraId="139FEECC" w14:textId="77CF0F6C" w:rsidR="00977DBF" w:rsidRPr="00AF7ABF" w:rsidRDefault="00977DBF" w:rsidP="00E42EFC">
      <w:pPr>
        <w:pStyle w:val="BodyTextVersion1"/>
        <w:numPr>
          <w:ilvl w:val="0"/>
          <w:numId w:val="6"/>
        </w:numPr>
        <w:rPr>
          <w:lang w:val="en-GB" w:eastAsia="en-IE"/>
        </w:rPr>
      </w:pPr>
      <w:r w:rsidRPr="00AF7ABF">
        <w:rPr>
          <w:lang w:val="en-GB" w:eastAsia="en-IE"/>
        </w:rPr>
        <w:t>The deployment will take some time to complete. There is a manual approve stage in AWS CodePipeline.</w:t>
      </w:r>
    </w:p>
    <w:p w14:paraId="5C870CD1" w14:textId="2167B600" w:rsidR="00CA4B31" w:rsidRPr="00AF7ABF" w:rsidRDefault="00AF3799" w:rsidP="00E42EFC">
      <w:pPr>
        <w:pStyle w:val="BodyTextVersion1"/>
        <w:numPr>
          <w:ilvl w:val="0"/>
          <w:numId w:val="6"/>
        </w:numPr>
        <w:rPr>
          <w:lang w:val="en-GB" w:eastAsia="en-IE"/>
        </w:rPr>
      </w:pPr>
      <w:r w:rsidRPr="00AF7ABF">
        <w:rPr>
          <w:lang w:val="en-GB" w:eastAsia="en-IE"/>
        </w:rPr>
        <w:t xml:space="preserve">After the deployment has finished move the default configuration files from AWS S3 to the </w:t>
      </w:r>
      <w:hyperlink r:id="rId50" w:history="1">
        <w:r w:rsidRPr="00AF7ABF">
          <w:rPr>
            <w:rStyle w:val="Hyperlink"/>
            <w:lang w:val="en-GB"/>
          </w:rPr>
          <w:t>isp_aws_landing_zone_configuration</w:t>
        </w:r>
      </w:hyperlink>
      <w:r w:rsidRPr="00AF7ABF">
        <w:rPr>
          <w:lang w:val="en-GB" w:eastAsia="en-IE"/>
        </w:rPr>
        <w:t xml:space="preserve"> GitHub repository.</w:t>
      </w:r>
    </w:p>
    <w:p w14:paraId="110E87CE" w14:textId="20E43B28" w:rsidR="00697CB9" w:rsidRPr="00AF7ABF" w:rsidRDefault="00697CB9" w:rsidP="00E42EFC">
      <w:pPr>
        <w:pStyle w:val="BodyTextVersion1"/>
        <w:numPr>
          <w:ilvl w:val="0"/>
          <w:numId w:val="6"/>
        </w:numPr>
        <w:jc w:val="left"/>
        <w:rPr>
          <w:lang w:val="en-GB" w:eastAsia="en-IE"/>
        </w:rPr>
      </w:pPr>
      <w:r w:rsidRPr="00AF7ABF">
        <w:rPr>
          <w:lang w:val="en-GB" w:eastAsia="en-IE"/>
        </w:rPr>
        <w:t xml:space="preserve">Go to the AWS CodePipeline settings -&gt; Connections. Create a new GitHub connection to the iSP GitHub Organisation and pick the </w:t>
      </w:r>
      <w:hyperlink r:id="rId51" w:history="1">
        <w:r w:rsidR="00CD070E" w:rsidRPr="00AF7ABF">
          <w:rPr>
            <w:rStyle w:val="Hyperlink"/>
            <w:lang w:val="en-GB"/>
          </w:rPr>
          <w:t>isp_aws_landing_zone_configuration</w:t>
        </w:r>
      </w:hyperlink>
      <w:r w:rsidR="00CD070E" w:rsidRPr="00AF7ABF">
        <w:rPr>
          <w:lang w:val="en-GB" w:eastAsia="en-IE"/>
        </w:rPr>
        <w:t xml:space="preserve"> GitHub repository</w:t>
      </w:r>
      <w:r w:rsidRPr="00AF7ABF">
        <w:rPr>
          <w:lang w:val="en-GB" w:eastAsia="en-IE"/>
        </w:rPr>
        <w:t>.</w:t>
      </w:r>
    </w:p>
    <w:p w14:paraId="757C9A76" w14:textId="4D5990B8" w:rsidR="00697CB9" w:rsidRPr="00AF7ABF" w:rsidRDefault="000E65C0" w:rsidP="00E42EFC">
      <w:pPr>
        <w:pStyle w:val="BodyTextVersion1"/>
        <w:numPr>
          <w:ilvl w:val="0"/>
          <w:numId w:val="6"/>
        </w:numPr>
        <w:rPr>
          <w:lang w:val="en-GB" w:eastAsia="en-IE"/>
        </w:rPr>
      </w:pPr>
      <w:r w:rsidRPr="00AF7ABF">
        <w:rPr>
          <w:lang w:val="en-GB" w:eastAsia="en-IE"/>
        </w:rPr>
        <w:t>An</w:t>
      </w:r>
      <w:r w:rsidR="00697CB9" w:rsidRPr="00AF7ABF">
        <w:rPr>
          <w:lang w:val="en-GB" w:eastAsia="en-IE"/>
        </w:rPr>
        <w:t xml:space="preserve"> iSP GitHub Org</w:t>
      </w:r>
      <w:r w:rsidR="00CD070E" w:rsidRPr="00AF7ABF">
        <w:rPr>
          <w:lang w:val="en-GB" w:eastAsia="en-IE"/>
        </w:rPr>
        <w:t>anisation</w:t>
      </w:r>
      <w:r w:rsidR="00697CB9" w:rsidRPr="00AF7ABF">
        <w:rPr>
          <w:lang w:val="en-GB" w:eastAsia="en-IE"/>
        </w:rPr>
        <w:t xml:space="preserve"> admin</w:t>
      </w:r>
      <w:r w:rsidR="00355192" w:rsidRPr="00AF7ABF">
        <w:rPr>
          <w:lang w:val="en-GB" w:eastAsia="en-IE"/>
        </w:rPr>
        <w:t xml:space="preserve"> will need</w:t>
      </w:r>
      <w:r w:rsidR="00697CB9" w:rsidRPr="00AF7ABF">
        <w:rPr>
          <w:lang w:val="en-GB" w:eastAsia="en-IE"/>
        </w:rPr>
        <w:t xml:space="preserve"> to approve the AWS GitHub App connection, who also has </w:t>
      </w:r>
      <w:r w:rsidR="00580D81" w:rsidRPr="00AF7ABF">
        <w:rPr>
          <w:lang w:val="en-GB" w:eastAsia="en-IE"/>
        </w:rPr>
        <w:t xml:space="preserve">admin </w:t>
      </w:r>
      <w:r w:rsidR="00697CB9" w:rsidRPr="00AF7ABF">
        <w:rPr>
          <w:lang w:val="en-GB" w:eastAsia="en-IE"/>
        </w:rPr>
        <w:t xml:space="preserve">access </w:t>
      </w:r>
      <w:r w:rsidR="00935CDE" w:rsidRPr="00AF7ABF">
        <w:rPr>
          <w:lang w:val="en-GB" w:eastAsia="en-IE"/>
        </w:rPr>
        <w:t xml:space="preserve">to </w:t>
      </w:r>
      <w:r w:rsidR="00697CB9" w:rsidRPr="00AF7ABF">
        <w:rPr>
          <w:lang w:val="en-GB" w:eastAsia="en-IE"/>
        </w:rPr>
        <w:t xml:space="preserve">the </w:t>
      </w:r>
      <w:r w:rsidR="00C93B6D" w:rsidRPr="00AF7ABF">
        <w:rPr>
          <w:lang w:val="en-GB" w:eastAsia="en-IE"/>
        </w:rPr>
        <w:t>Root account</w:t>
      </w:r>
      <w:r w:rsidR="00697CB9" w:rsidRPr="00AF7ABF">
        <w:rPr>
          <w:lang w:val="en-GB" w:eastAsia="en-IE"/>
        </w:rPr>
        <w:t>.</w:t>
      </w:r>
    </w:p>
    <w:p w14:paraId="250C68D8" w14:textId="123CA9EA" w:rsidR="00697CB9" w:rsidRPr="00AF7ABF" w:rsidRDefault="00697CB9" w:rsidP="00E42EFC">
      <w:pPr>
        <w:pStyle w:val="BodyTextVersion1"/>
        <w:numPr>
          <w:ilvl w:val="0"/>
          <w:numId w:val="6"/>
        </w:numPr>
        <w:rPr>
          <w:lang w:val="en-GB" w:eastAsia="en-IE"/>
        </w:rPr>
      </w:pPr>
      <w:r w:rsidRPr="00AF7ABF">
        <w:rPr>
          <w:lang w:val="en-GB" w:eastAsia="en-IE"/>
        </w:rPr>
        <w:t>Go to the AWSAccelerator-InstallerStack in AWS CloudFormation.</w:t>
      </w:r>
      <w:r w:rsidR="000E65C0" w:rsidRPr="00AF7ABF">
        <w:rPr>
          <w:lang w:val="en-GB" w:eastAsia="en-IE"/>
        </w:rPr>
        <w:t xml:space="preserve"> </w:t>
      </w:r>
      <w:r w:rsidRPr="00AF7ABF">
        <w:rPr>
          <w:lang w:val="en-GB" w:eastAsia="en-IE"/>
        </w:rPr>
        <w:t>Update the stack and change the config</w:t>
      </w:r>
      <w:r w:rsidR="000E65C0" w:rsidRPr="00AF7ABF">
        <w:rPr>
          <w:lang w:val="en-GB" w:eastAsia="en-IE"/>
        </w:rPr>
        <w:t>uration</w:t>
      </w:r>
      <w:r w:rsidRPr="00AF7ABF">
        <w:rPr>
          <w:lang w:val="en-GB" w:eastAsia="en-IE"/>
        </w:rPr>
        <w:t xml:space="preserve"> section from </w:t>
      </w:r>
      <w:r w:rsidR="00935CDE" w:rsidRPr="00AF7ABF">
        <w:rPr>
          <w:lang w:val="en-GB" w:eastAsia="en-IE"/>
        </w:rPr>
        <w:t xml:space="preserve">AWS </w:t>
      </w:r>
      <w:r w:rsidRPr="00AF7ABF">
        <w:rPr>
          <w:lang w:val="en-GB" w:eastAsia="en-IE"/>
        </w:rPr>
        <w:t>S3 to use the AWS CodeConnection resource just created</w:t>
      </w:r>
      <w:r w:rsidR="00935CDE" w:rsidRPr="00AF7ABF">
        <w:rPr>
          <w:lang w:val="en-GB" w:eastAsia="en-IE"/>
        </w:rPr>
        <w:t>.</w:t>
      </w:r>
      <w:r w:rsidRPr="00AF7ABF">
        <w:rPr>
          <w:lang w:val="en-GB" w:eastAsia="en-IE"/>
        </w:rPr>
        <w:t xml:space="preserve"> </w:t>
      </w:r>
      <w:r w:rsidR="00935CDE" w:rsidRPr="00AF7ABF">
        <w:rPr>
          <w:lang w:val="en-GB" w:eastAsia="en-IE"/>
        </w:rPr>
        <w:t xml:space="preserve">Ener </w:t>
      </w:r>
      <w:r w:rsidRPr="00AF7ABF">
        <w:rPr>
          <w:lang w:val="en-GB" w:eastAsia="en-IE"/>
        </w:rPr>
        <w:t>the iSP GitHub Org</w:t>
      </w:r>
      <w:r w:rsidR="00935CDE" w:rsidRPr="00AF7ABF">
        <w:rPr>
          <w:lang w:val="en-GB" w:eastAsia="en-IE"/>
        </w:rPr>
        <w:t>anisation</w:t>
      </w:r>
      <w:r w:rsidRPr="00AF7ABF">
        <w:rPr>
          <w:lang w:val="en-GB" w:eastAsia="en-IE"/>
        </w:rPr>
        <w:t xml:space="preserve"> name and repository name.</w:t>
      </w:r>
    </w:p>
    <w:p w14:paraId="681EE675" w14:textId="2F9A4B98" w:rsidR="00697CB9" w:rsidRPr="00AF7ABF" w:rsidRDefault="00697CB9" w:rsidP="00E42EFC">
      <w:pPr>
        <w:pStyle w:val="BodyTextVersion1"/>
        <w:numPr>
          <w:ilvl w:val="0"/>
          <w:numId w:val="6"/>
        </w:numPr>
        <w:rPr>
          <w:lang w:val="en-GB" w:eastAsia="en-IE"/>
        </w:rPr>
      </w:pPr>
      <w:r w:rsidRPr="00AF7ABF">
        <w:rPr>
          <w:lang w:val="en-GB" w:eastAsia="en-IE"/>
        </w:rPr>
        <w:t xml:space="preserve">Go to AWS CodePipeline, select </w:t>
      </w:r>
      <w:r w:rsidR="00580AE6" w:rsidRPr="00AF7ABF">
        <w:rPr>
          <w:lang w:val="en-GB" w:eastAsia="en-IE"/>
        </w:rPr>
        <w:t xml:space="preserve">the </w:t>
      </w:r>
      <w:r w:rsidRPr="00AF7ABF">
        <w:rPr>
          <w:lang w:val="en-GB" w:eastAsia="en-IE"/>
        </w:rPr>
        <w:t xml:space="preserve">AWSAccelerator-Installer and </w:t>
      </w:r>
      <w:r w:rsidR="00157177" w:rsidRPr="00AF7ABF">
        <w:rPr>
          <w:lang w:val="en-GB" w:eastAsia="en-IE"/>
        </w:rPr>
        <w:t>select</w:t>
      </w:r>
      <w:r w:rsidRPr="00AF7ABF">
        <w:rPr>
          <w:lang w:val="en-GB" w:eastAsia="en-IE"/>
        </w:rPr>
        <w:t xml:space="preserve"> </w:t>
      </w:r>
      <w:r w:rsidR="00C404AC" w:rsidRPr="00AF7ABF">
        <w:rPr>
          <w:lang w:val="en-GB" w:eastAsia="en-IE"/>
        </w:rPr>
        <w:t xml:space="preserve">the </w:t>
      </w:r>
      <w:r w:rsidRPr="00AF7ABF">
        <w:rPr>
          <w:lang w:val="en-GB" w:eastAsia="en-IE"/>
        </w:rPr>
        <w:t>release change button. This will run the full pipeline</w:t>
      </w:r>
      <w:r w:rsidR="00C404AC" w:rsidRPr="00AF7ABF">
        <w:rPr>
          <w:lang w:val="en-GB" w:eastAsia="en-IE"/>
        </w:rPr>
        <w:t xml:space="preserve"> but using the </w:t>
      </w:r>
      <w:r w:rsidR="001B4794" w:rsidRPr="00AF7ABF">
        <w:rPr>
          <w:lang w:val="en-GB" w:eastAsia="en-IE"/>
        </w:rPr>
        <w:t>configuration files on the GitHub repository.</w:t>
      </w:r>
    </w:p>
    <w:p w14:paraId="047BF4FE" w14:textId="6D54ECFF" w:rsidR="00697CB9" w:rsidRPr="00AF7ABF" w:rsidRDefault="00697CB9" w:rsidP="00E42EFC">
      <w:pPr>
        <w:pStyle w:val="BodyTextVersion1"/>
        <w:numPr>
          <w:ilvl w:val="0"/>
          <w:numId w:val="6"/>
        </w:numPr>
        <w:rPr>
          <w:lang w:val="en-GB" w:eastAsia="en-IE"/>
        </w:rPr>
      </w:pPr>
      <w:r w:rsidRPr="00AF7ABF">
        <w:rPr>
          <w:lang w:val="en-GB" w:eastAsia="en-IE"/>
        </w:rPr>
        <w:t xml:space="preserve">Attempt a change on the </w:t>
      </w:r>
      <w:hyperlink r:id="rId52" w:history="1">
        <w:r w:rsidR="00157177" w:rsidRPr="00AF7ABF">
          <w:rPr>
            <w:rStyle w:val="Hyperlink"/>
            <w:lang w:val="en-GB"/>
          </w:rPr>
          <w:t>isp_aws_landing_zone_configuration</w:t>
        </w:r>
      </w:hyperlink>
      <w:r w:rsidR="00157177" w:rsidRPr="00AF7ABF">
        <w:rPr>
          <w:lang w:val="en-GB" w:eastAsia="en-IE"/>
        </w:rPr>
        <w:t xml:space="preserve"> GitHub repository </w:t>
      </w:r>
      <w:r w:rsidRPr="00AF7ABF">
        <w:rPr>
          <w:lang w:val="en-GB" w:eastAsia="en-IE"/>
        </w:rPr>
        <w:t>main branch and check it starts a new</w:t>
      </w:r>
      <w:r w:rsidR="008C6B0C" w:rsidRPr="00AF7ABF">
        <w:rPr>
          <w:lang w:val="en-GB" w:eastAsia="en-IE"/>
        </w:rPr>
        <w:t xml:space="preserve"> AWS</w:t>
      </w:r>
      <w:r w:rsidRPr="00AF7ABF">
        <w:rPr>
          <w:lang w:val="en-GB" w:eastAsia="en-IE"/>
        </w:rPr>
        <w:t xml:space="preserve"> CodePipeline process.</w:t>
      </w:r>
    </w:p>
    <w:p w14:paraId="6C700B20" w14:textId="31FB6336" w:rsidR="00AF3799" w:rsidRPr="00AF7ABF" w:rsidRDefault="00697CB9" w:rsidP="00E42EFC">
      <w:pPr>
        <w:pStyle w:val="BodyTextVersion1"/>
        <w:numPr>
          <w:ilvl w:val="0"/>
          <w:numId w:val="6"/>
        </w:numPr>
        <w:rPr>
          <w:lang w:val="en-GB" w:eastAsia="en-IE"/>
        </w:rPr>
      </w:pPr>
      <w:r w:rsidRPr="00AF7ABF">
        <w:rPr>
          <w:lang w:val="en-GB" w:eastAsia="en-IE"/>
        </w:rPr>
        <w:t>Apply branch protection on commits to the main branch.</w:t>
      </w:r>
    </w:p>
    <w:p w14:paraId="74C19F1A" w14:textId="5C72488A" w:rsidR="000F12D0" w:rsidRPr="00AF7ABF" w:rsidRDefault="005C6C83" w:rsidP="009F7F95">
      <w:pPr>
        <w:pStyle w:val="BodyTextVersion1"/>
        <w:rPr>
          <w:lang w:val="en-GB" w:eastAsia="en-IE"/>
        </w:rPr>
      </w:pPr>
      <w:r w:rsidRPr="00AF7ABF">
        <w:rPr>
          <w:lang w:val="en-GB" w:eastAsia="en-IE"/>
        </w:rPr>
        <w:t xml:space="preserve">At this point the LZA will have created the two mandatory </w:t>
      </w:r>
      <w:r w:rsidR="004F44D0" w:rsidRPr="00AF7ABF">
        <w:rPr>
          <w:lang w:val="en-GB" w:eastAsia="en-IE"/>
        </w:rPr>
        <w:t>AWS</w:t>
      </w:r>
      <w:r w:rsidR="00D2054F" w:rsidRPr="00AF7ABF">
        <w:rPr>
          <w:lang w:val="en-GB" w:eastAsia="en-IE"/>
        </w:rPr>
        <w:t xml:space="preserve"> </w:t>
      </w:r>
      <w:r w:rsidRPr="00AF7ABF">
        <w:rPr>
          <w:lang w:val="en-GB" w:eastAsia="en-IE"/>
        </w:rPr>
        <w:t>accounts LogArchive and Audit. The LogArchive account is used for centrali</w:t>
      </w:r>
      <w:r w:rsidR="000C43AE" w:rsidRPr="00AF7ABF">
        <w:rPr>
          <w:lang w:val="en-GB" w:eastAsia="en-IE"/>
        </w:rPr>
        <w:t>s</w:t>
      </w:r>
      <w:r w:rsidRPr="00AF7ABF">
        <w:rPr>
          <w:lang w:val="en-GB" w:eastAsia="en-IE"/>
        </w:rPr>
        <w:t xml:space="preserve">ed logging of AWS </w:t>
      </w:r>
      <w:r w:rsidR="00830911" w:rsidRPr="00AF7ABF">
        <w:rPr>
          <w:lang w:val="en-GB" w:eastAsia="en-IE"/>
        </w:rPr>
        <w:t>CloudWatch</w:t>
      </w:r>
      <w:r w:rsidRPr="00AF7ABF">
        <w:rPr>
          <w:lang w:val="en-GB" w:eastAsia="en-IE"/>
        </w:rPr>
        <w:t xml:space="preserve"> logs and AWS CloudTrail trails</w:t>
      </w:r>
      <w:r w:rsidR="00830911" w:rsidRPr="00AF7ABF">
        <w:rPr>
          <w:lang w:val="en-GB" w:eastAsia="en-IE"/>
        </w:rPr>
        <w:t xml:space="preserve"> across all accounts</w:t>
      </w:r>
      <w:r w:rsidRPr="00AF7ABF">
        <w:rPr>
          <w:lang w:val="en-GB" w:eastAsia="en-IE"/>
        </w:rPr>
        <w:t>. The Audit account is used to centrali</w:t>
      </w:r>
      <w:r w:rsidR="000C43AE" w:rsidRPr="00AF7ABF">
        <w:rPr>
          <w:lang w:val="en-GB" w:eastAsia="en-IE"/>
        </w:rPr>
        <w:t>s</w:t>
      </w:r>
      <w:r w:rsidRPr="00AF7ABF">
        <w:rPr>
          <w:lang w:val="en-GB" w:eastAsia="en-IE"/>
        </w:rPr>
        <w:t xml:space="preserve">e all security operations and management activities. This account </w:t>
      </w:r>
      <w:r w:rsidR="00560BD0" w:rsidRPr="00AF7ABF">
        <w:rPr>
          <w:lang w:val="en-GB" w:eastAsia="en-IE"/>
        </w:rPr>
        <w:t>has</w:t>
      </w:r>
      <w:r w:rsidRPr="00AF7ABF">
        <w:rPr>
          <w:lang w:val="en-GB" w:eastAsia="en-IE"/>
        </w:rPr>
        <w:t xml:space="preserve"> delegated administrator of centrali</w:t>
      </w:r>
      <w:r w:rsidR="000C43AE" w:rsidRPr="00AF7ABF">
        <w:rPr>
          <w:lang w:val="en-GB" w:eastAsia="en-IE"/>
        </w:rPr>
        <w:t>s</w:t>
      </w:r>
      <w:r w:rsidRPr="00AF7ABF">
        <w:rPr>
          <w:lang w:val="en-GB" w:eastAsia="en-IE"/>
        </w:rPr>
        <w:t>ed security services such as Amazon Macie, Amazon GuardDuty, and AWS Security Hub</w:t>
      </w:r>
      <w:r w:rsidR="00560BD0" w:rsidRPr="00AF7ABF">
        <w:rPr>
          <w:lang w:val="en-GB" w:eastAsia="en-IE"/>
        </w:rPr>
        <w:t xml:space="preserve"> across all accounts</w:t>
      </w:r>
      <w:r w:rsidRPr="00AF7ABF">
        <w:rPr>
          <w:lang w:val="en-GB" w:eastAsia="en-IE"/>
        </w:rPr>
        <w:t>.</w:t>
      </w:r>
      <w:r w:rsidR="00560BD0" w:rsidRPr="00AF7ABF">
        <w:rPr>
          <w:lang w:val="en-GB" w:eastAsia="en-IE"/>
        </w:rPr>
        <w:t xml:space="preserve"> </w:t>
      </w:r>
    </w:p>
    <w:p w14:paraId="5D6FDCA6" w14:textId="77777777" w:rsidR="00965CE0" w:rsidRPr="00AF7ABF" w:rsidRDefault="00965CE0" w:rsidP="009F7F95">
      <w:pPr>
        <w:pStyle w:val="BodyTextVersion1"/>
        <w:rPr>
          <w:lang w:val="en-GB" w:eastAsia="en-IE"/>
        </w:rPr>
      </w:pPr>
    </w:p>
    <w:p w14:paraId="4B289BD3" w14:textId="0D8F3338" w:rsidR="00D04893" w:rsidRPr="00AF7ABF" w:rsidRDefault="00EC7D7C" w:rsidP="00D04893">
      <w:pPr>
        <w:pStyle w:val="Heading2"/>
        <w:rPr>
          <w:rFonts w:asciiTheme="minorHAnsi" w:hAnsiTheme="minorHAnsi"/>
        </w:rPr>
      </w:pPr>
      <w:bookmarkStart w:id="30" w:name="_Toc205566970"/>
      <w:r w:rsidRPr="00AF7ABF">
        <w:rPr>
          <w:rFonts w:asciiTheme="minorHAnsi" w:hAnsiTheme="minorHAnsi"/>
        </w:rPr>
        <w:t>IAM Identity Center</w:t>
      </w:r>
      <w:bookmarkEnd w:id="30"/>
    </w:p>
    <w:p w14:paraId="02584697" w14:textId="1C2D344B" w:rsidR="00E50836" w:rsidRPr="00AF7ABF" w:rsidRDefault="00E50836" w:rsidP="00D04893">
      <w:pPr>
        <w:pStyle w:val="BodyTextVersion1"/>
        <w:rPr>
          <w:lang w:val="en-GB" w:eastAsia="en-IE"/>
        </w:rPr>
      </w:pPr>
      <w:r w:rsidRPr="00AF7ABF">
        <w:rPr>
          <w:lang w:val="en-GB" w:eastAsia="en-IE"/>
        </w:rPr>
        <w:t xml:space="preserve">After deployment configure user access via the AWS IAM Identity Center </w:t>
      </w:r>
      <w:r w:rsidR="003773BC" w:rsidRPr="00AF7ABF">
        <w:rPr>
          <w:lang w:val="en-GB" w:eastAsia="en-IE"/>
        </w:rPr>
        <w:t xml:space="preserve">in the </w:t>
      </w:r>
      <w:r w:rsidR="00C93B6D" w:rsidRPr="00AF7ABF">
        <w:rPr>
          <w:lang w:val="en-GB" w:eastAsia="en-IE"/>
        </w:rPr>
        <w:t>Root account</w:t>
      </w:r>
      <w:r w:rsidR="003773BC" w:rsidRPr="00AF7ABF">
        <w:rPr>
          <w:lang w:val="en-GB" w:eastAsia="en-IE"/>
        </w:rPr>
        <w:t>.</w:t>
      </w:r>
    </w:p>
    <w:p w14:paraId="5D56D761" w14:textId="48261A0C" w:rsidR="000511A2" w:rsidRPr="00AF7ABF" w:rsidRDefault="000B6D31" w:rsidP="00D04893">
      <w:pPr>
        <w:pStyle w:val="BodyTextVersion1"/>
        <w:rPr>
          <w:lang w:val="en-GB" w:eastAsia="en-IE"/>
        </w:rPr>
      </w:pPr>
      <w:r w:rsidRPr="00AF7ABF">
        <w:rPr>
          <w:lang w:val="en-GB" w:eastAsia="en-IE"/>
        </w:rPr>
        <w:t xml:space="preserve">As part of the Landing Zone Accelerator (LZA) deployment, an AWS IAM Identity Center instance is provisioned within the </w:t>
      </w:r>
      <w:r w:rsidR="00C93B6D" w:rsidRPr="00AF7ABF">
        <w:rPr>
          <w:lang w:val="en-GB" w:eastAsia="en-IE"/>
        </w:rPr>
        <w:t>Root account</w:t>
      </w:r>
      <w:r w:rsidRPr="00AF7ABF">
        <w:rPr>
          <w:lang w:val="en-GB" w:eastAsia="en-IE"/>
        </w:rPr>
        <w:t>. It is a recommended best practice for users to access LZ accounts through the roles assigned via Identity Center, rather than using the AWS root user.</w:t>
      </w:r>
    </w:p>
    <w:p w14:paraId="09353FFE" w14:textId="00382EBB" w:rsidR="006808E4" w:rsidRPr="00AF7ABF" w:rsidRDefault="006808E4" w:rsidP="006808E4">
      <w:pPr>
        <w:pStyle w:val="BodyTextVersion1"/>
        <w:rPr>
          <w:lang w:val="en-GB" w:eastAsia="en-IE"/>
        </w:rPr>
      </w:pPr>
      <w:r w:rsidRPr="00AF7ABF">
        <w:rPr>
          <w:lang w:val="en-GB" w:eastAsia="en-IE"/>
        </w:rPr>
        <w:t xml:space="preserve">For each newly created account (except those under the Security </w:t>
      </w:r>
      <w:r w:rsidR="00CF788A" w:rsidRPr="00AF7ABF">
        <w:rPr>
          <w:lang w:val="en-GB" w:eastAsia="en-IE"/>
        </w:rPr>
        <w:t>Organisation</w:t>
      </w:r>
      <w:r w:rsidRPr="00AF7ABF">
        <w:rPr>
          <w:lang w:val="en-GB" w:eastAsia="en-IE"/>
        </w:rPr>
        <w:t xml:space="preserve">al Unit, such as the Audit and LogArchive accounts), </w:t>
      </w:r>
      <w:r w:rsidR="00176E35" w:rsidRPr="00AF7ABF">
        <w:rPr>
          <w:lang w:val="en-GB" w:eastAsia="en-IE"/>
        </w:rPr>
        <w:t xml:space="preserve">the </w:t>
      </w:r>
      <w:r w:rsidRPr="00AF7ABF">
        <w:rPr>
          <w:lang w:val="en-GB" w:eastAsia="en-IE"/>
        </w:rPr>
        <w:t>LZA automatically creates a corresponding IAM Identity Center user</w:t>
      </w:r>
      <w:r w:rsidR="00FC3273" w:rsidRPr="00AF7ABF">
        <w:rPr>
          <w:lang w:val="en-GB" w:eastAsia="en-IE"/>
        </w:rPr>
        <w:t xml:space="preserve"> with</w:t>
      </w:r>
      <w:r w:rsidRPr="00AF7ABF">
        <w:rPr>
          <w:lang w:val="en-GB" w:eastAsia="en-IE"/>
        </w:rPr>
        <w:t xml:space="preserve"> AWSAdministratorAccess permission</w:t>
      </w:r>
      <w:r w:rsidR="00FC3273" w:rsidRPr="00AF7ABF">
        <w:rPr>
          <w:lang w:val="en-GB" w:eastAsia="en-IE"/>
        </w:rPr>
        <w:t>s</w:t>
      </w:r>
      <w:r w:rsidRPr="00AF7ABF">
        <w:rPr>
          <w:lang w:val="en-GB" w:eastAsia="en-IE"/>
        </w:rPr>
        <w:t xml:space="preserve"> to the account.</w:t>
      </w:r>
      <w:r w:rsidR="00FC3273" w:rsidRPr="00AF7ABF">
        <w:rPr>
          <w:lang w:val="en-GB" w:eastAsia="en-IE"/>
        </w:rPr>
        <w:t xml:space="preserve"> This Identity should be used to administer the account.</w:t>
      </w:r>
    </w:p>
    <w:p w14:paraId="11F4B8E1" w14:textId="3925E364" w:rsidR="006808E4" w:rsidRPr="00AF7ABF" w:rsidRDefault="006808E4" w:rsidP="006808E4">
      <w:pPr>
        <w:pStyle w:val="BodyTextVersion1"/>
        <w:rPr>
          <w:lang w:val="en-GB" w:eastAsia="en-IE"/>
        </w:rPr>
      </w:pPr>
      <w:r w:rsidRPr="00AF7ABF">
        <w:rPr>
          <w:lang w:val="en-GB" w:eastAsia="en-IE"/>
        </w:rPr>
        <w:t>For example, when the AFT account is provisioned, a</w:t>
      </w:r>
      <w:r w:rsidR="007E0721" w:rsidRPr="00AF7ABF">
        <w:rPr>
          <w:lang w:val="en-GB" w:eastAsia="en-IE"/>
        </w:rPr>
        <w:t>n</w:t>
      </w:r>
      <w:r w:rsidRPr="00AF7ABF">
        <w:rPr>
          <w:lang w:val="en-GB" w:eastAsia="en-IE"/>
        </w:rPr>
        <w:t xml:space="preserve"> </w:t>
      </w:r>
      <w:r w:rsidR="00FC3273" w:rsidRPr="00AF7ABF">
        <w:rPr>
          <w:lang w:val="en-GB" w:eastAsia="en-IE"/>
        </w:rPr>
        <w:t>Identity</w:t>
      </w:r>
      <w:r w:rsidRPr="00AF7ABF">
        <w:rPr>
          <w:lang w:val="en-GB" w:eastAsia="en-IE"/>
        </w:rPr>
        <w:t xml:space="preserve"> with the email format ispawslz+</w:t>
      </w:r>
      <w:r w:rsidRPr="00AF7ABF">
        <w:rPr>
          <w:b/>
          <w:bCs/>
          <w:lang w:val="en-GB" w:eastAsia="en-IE"/>
        </w:rPr>
        <w:t>aft</w:t>
      </w:r>
      <w:r w:rsidRPr="00AF7ABF">
        <w:rPr>
          <w:lang w:val="en-GB" w:eastAsia="en-IE"/>
        </w:rPr>
        <w:t>@ispschools.com is created. This account should be used for administration, instead of relying on the root user credentials.</w:t>
      </w:r>
    </w:p>
    <w:p w14:paraId="2CF1F263" w14:textId="48EB28F6" w:rsidR="006808E4" w:rsidRPr="00AF7ABF" w:rsidRDefault="006808E4" w:rsidP="006808E4">
      <w:pPr>
        <w:pStyle w:val="BodyTextVersion1"/>
        <w:rPr>
          <w:lang w:val="en-GB" w:eastAsia="en-IE"/>
        </w:rPr>
      </w:pPr>
      <w:r w:rsidRPr="00AF7ABF">
        <w:rPr>
          <w:lang w:val="en-GB" w:eastAsia="en-IE"/>
        </w:rPr>
        <w:t xml:space="preserve">Manual user creation is also supported via IAM Identity Center. Each new user must verify their email </w:t>
      </w:r>
      <w:r w:rsidR="007E0721" w:rsidRPr="00AF7ABF">
        <w:rPr>
          <w:lang w:val="en-GB" w:eastAsia="en-IE"/>
        </w:rPr>
        <w:t xml:space="preserve">address </w:t>
      </w:r>
      <w:r w:rsidRPr="00AF7ABF">
        <w:rPr>
          <w:lang w:val="en-GB" w:eastAsia="en-IE"/>
        </w:rPr>
        <w:t>and configure multi-factor authentication (MFA). iSP administrators can reset user passwords directly from</w:t>
      </w:r>
      <w:r w:rsidR="008D2220" w:rsidRPr="00AF7ABF">
        <w:rPr>
          <w:lang w:val="en-GB" w:eastAsia="en-IE"/>
        </w:rPr>
        <w:t xml:space="preserve"> IAM</w:t>
      </w:r>
      <w:r w:rsidRPr="00AF7ABF">
        <w:rPr>
          <w:lang w:val="en-GB" w:eastAsia="en-IE"/>
        </w:rPr>
        <w:t xml:space="preserve"> Identity Center.</w:t>
      </w:r>
    </w:p>
    <w:p w14:paraId="3AF23704" w14:textId="7C9C7866" w:rsidR="008C2BF7" w:rsidRPr="00AF7ABF" w:rsidRDefault="008C2BF7" w:rsidP="006808E4">
      <w:pPr>
        <w:pStyle w:val="BodyTextVersion1"/>
        <w:rPr>
          <w:lang w:val="en-GB" w:eastAsia="en-IE"/>
        </w:rPr>
      </w:pPr>
      <w:r w:rsidRPr="00AF7ABF">
        <w:rPr>
          <w:lang w:val="en-GB" w:eastAsia="en-IE"/>
        </w:rPr>
        <w:lastRenderedPageBreak/>
        <w:t xml:space="preserve">Users can be added to </w:t>
      </w:r>
      <w:r w:rsidR="00805FD3" w:rsidRPr="00AF7ABF">
        <w:rPr>
          <w:lang w:val="en-GB" w:eastAsia="en-IE"/>
        </w:rPr>
        <w:t>AWS</w:t>
      </w:r>
      <w:r w:rsidRPr="00AF7ABF">
        <w:rPr>
          <w:lang w:val="en-GB" w:eastAsia="en-IE"/>
        </w:rPr>
        <w:t xml:space="preserve"> IAM in the </w:t>
      </w:r>
      <w:r w:rsidR="00C93B6D" w:rsidRPr="00AF7ABF">
        <w:rPr>
          <w:lang w:val="en-GB" w:eastAsia="en-IE"/>
        </w:rPr>
        <w:t>Root account</w:t>
      </w:r>
      <w:r w:rsidR="00805FD3" w:rsidRPr="00AF7ABF">
        <w:rPr>
          <w:lang w:val="en-GB" w:eastAsia="en-IE"/>
        </w:rPr>
        <w:t>,</w:t>
      </w:r>
      <w:r w:rsidRPr="00AF7ABF">
        <w:rPr>
          <w:lang w:val="en-GB" w:eastAsia="en-IE"/>
        </w:rPr>
        <w:t xml:space="preserve"> outside IAM Identity Center, but this should be limited to break-glass scenarios only.</w:t>
      </w:r>
    </w:p>
    <w:p w14:paraId="7A2C0E4C" w14:textId="3FA708B0" w:rsidR="008C2BF7" w:rsidRPr="00AF7ABF" w:rsidRDefault="008C2BF7" w:rsidP="008C2BF7">
      <w:pPr>
        <w:pStyle w:val="BodyTextVersion1"/>
        <w:rPr>
          <w:lang w:val="en-GB" w:eastAsia="en-IE"/>
        </w:rPr>
      </w:pPr>
      <w:r w:rsidRPr="00AF7ABF">
        <w:rPr>
          <w:lang w:val="en-GB" w:eastAsia="en-IE"/>
        </w:rPr>
        <w:t xml:space="preserve">The LZA configuration delegates </w:t>
      </w:r>
      <w:r w:rsidR="00DF5728" w:rsidRPr="00AF7ABF">
        <w:rPr>
          <w:lang w:val="en-GB" w:eastAsia="en-IE"/>
        </w:rPr>
        <w:t xml:space="preserve">the </w:t>
      </w:r>
      <w:r w:rsidRPr="00AF7ABF">
        <w:rPr>
          <w:lang w:val="en-GB" w:eastAsia="en-IE"/>
        </w:rPr>
        <w:t xml:space="preserve">IAM Identity Center administration to </w:t>
      </w:r>
      <w:r w:rsidR="00DA53E0" w:rsidRPr="00AF7ABF">
        <w:rPr>
          <w:lang w:val="en-GB" w:eastAsia="en-IE"/>
        </w:rPr>
        <w:t>the Audit</w:t>
      </w:r>
      <w:r w:rsidRPr="00AF7ABF">
        <w:rPr>
          <w:lang w:val="en-GB" w:eastAsia="en-IE"/>
        </w:rPr>
        <w:t xml:space="preserve"> account in the AWS </w:t>
      </w:r>
      <w:r w:rsidR="00CF788A" w:rsidRPr="00AF7ABF">
        <w:rPr>
          <w:lang w:val="en-GB" w:eastAsia="en-IE"/>
        </w:rPr>
        <w:t>Organisation</w:t>
      </w:r>
      <w:r w:rsidRPr="00AF7ABF">
        <w:rPr>
          <w:lang w:val="en-GB" w:eastAsia="en-IE"/>
        </w:rPr>
        <w:t xml:space="preserve">, </w:t>
      </w:r>
      <w:r w:rsidR="00DF5728" w:rsidRPr="00AF7ABF">
        <w:rPr>
          <w:lang w:val="en-GB" w:eastAsia="en-IE"/>
        </w:rPr>
        <w:t>this i</w:t>
      </w:r>
      <w:r w:rsidRPr="00AF7ABF">
        <w:rPr>
          <w:lang w:val="en-GB" w:eastAsia="en-IE"/>
        </w:rPr>
        <w:t>s defined in the security-config.yaml file via the delegatedAdminAccount property.</w:t>
      </w:r>
    </w:p>
    <w:p w14:paraId="76DAAFFA" w14:textId="4649912E" w:rsidR="008C2BF7" w:rsidRPr="00AF7ABF" w:rsidRDefault="008C2BF7" w:rsidP="008C2BF7">
      <w:pPr>
        <w:pStyle w:val="BodyTextVersion1"/>
        <w:rPr>
          <w:lang w:val="en-GB" w:eastAsia="en-IE"/>
        </w:rPr>
      </w:pPr>
      <w:r w:rsidRPr="00AF7ABF">
        <w:rPr>
          <w:lang w:val="en-GB" w:eastAsia="en-IE"/>
        </w:rPr>
        <w:t>This delegation allows administrators in the Audit account to:</w:t>
      </w:r>
    </w:p>
    <w:p w14:paraId="3E9E1317" w14:textId="77777777" w:rsidR="008C2BF7" w:rsidRPr="00AF7ABF" w:rsidRDefault="008C2BF7" w:rsidP="00E42EFC">
      <w:pPr>
        <w:pStyle w:val="BodyTextVersion1"/>
        <w:numPr>
          <w:ilvl w:val="0"/>
          <w:numId w:val="9"/>
        </w:numPr>
        <w:rPr>
          <w:lang w:val="en-GB" w:eastAsia="en-IE"/>
        </w:rPr>
      </w:pPr>
      <w:r w:rsidRPr="00AF7ABF">
        <w:rPr>
          <w:lang w:val="en-GB" w:eastAsia="en-IE"/>
        </w:rPr>
        <w:t>Manage users</w:t>
      </w:r>
    </w:p>
    <w:p w14:paraId="6512E65A" w14:textId="77777777" w:rsidR="008C2BF7" w:rsidRPr="00AF7ABF" w:rsidRDefault="008C2BF7" w:rsidP="00E42EFC">
      <w:pPr>
        <w:pStyle w:val="BodyTextVersion1"/>
        <w:numPr>
          <w:ilvl w:val="0"/>
          <w:numId w:val="9"/>
        </w:numPr>
        <w:rPr>
          <w:lang w:val="en-GB" w:eastAsia="en-IE"/>
        </w:rPr>
      </w:pPr>
      <w:r w:rsidRPr="00AF7ABF">
        <w:rPr>
          <w:lang w:val="en-GB" w:eastAsia="en-IE"/>
        </w:rPr>
        <w:t>Configure permissions</w:t>
      </w:r>
    </w:p>
    <w:p w14:paraId="4B28B33F" w14:textId="77777777" w:rsidR="008C2BF7" w:rsidRPr="00AF7ABF" w:rsidRDefault="008C2BF7" w:rsidP="00E42EFC">
      <w:pPr>
        <w:pStyle w:val="BodyTextVersion1"/>
        <w:numPr>
          <w:ilvl w:val="0"/>
          <w:numId w:val="9"/>
        </w:numPr>
        <w:rPr>
          <w:lang w:val="en-GB" w:eastAsia="en-IE"/>
        </w:rPr>
      </w:pPr>
      <w:r w:rsidRPr="00AF7ABF">
        <w:rPr>
          <w:lang w:val="en-GB" w:eastAsia="en-IE"/>
        </w:rPr>
        <w:t>Assign applications</w:t>
      </w:r>
    </w:p>
    <w:p w14:paraId="4111DAB9" w14:textId="23AB6164" w:rsidR="008C2BF7" w:rsidRPr="00AF7ABF" w:rsidRDefault="008C2BF7" w:rsidP="008C2BF7">
      <w:pPr>
        <w:pStyle w:val="BodyTextVersion1"/>
        <w:rPr>
          <w:lang w:val="en-GB" w:eastAsia="en-IE"/>
        </w:rPr>
      </w:pPr>
      <w:r w:rsidRPr="00AF7ABF">
        <w:rPr>
          <w:lang w:val="en-GB" w:eastAsia="en-IE"/>
        </w:rPr>
        <w:t xml:space="preserve">Users </w:t>
      </w:r>
      <w:r w:rsidR="00941A83" w:rsidRPr="00AF7ABF">
        <w:rPr>
          <w:lang w:val="en-GB" w:eastAsia="en-IE"/>
        </w:rPr>
        <w:t>should</w:t>
      </w:r>
      <w:r w:rsidRPr="00AF7ABF">
        <w:rPr>
          <w:lang w:val="en-GB" w:eastAsia="en-IE"/>
        </w:rPr>
        <w:t xml:space="preserve"> administer </w:t>
      </w:r>
      <w:r w:rsidR="00941A83" w:rsidRPr="00AF7ABF">
        <w:rPr>
          <w:lang w:val="en-GB" w:eastAsia="en-IE"/>
        </w:rPr>
        <w:t>the IAM</w:t>
      </w:r>
      <w:r w:rsidRPr="00AF7ABF">
        <w:rPr>
          <w:lang w:val="en-GB" w:eastAsia="en-IE"/>
        </w:rPr>
        <w:t xml:space="preserve"> Identity Center via the Audit account, reducing the need to </w:t>
      </w:r>
      <w:r w:rsidR="00625951" w:rsidRPr="00AF7ABF">
        <w:rPr>
          <w:lang w:val="en-GB" w:eastAsia="en-IE"/>
        </w:rPr>
        <w:t>use</w:t>
      </w:r>
      <w:r w:rsidRPr="00AF7ABF">
        <w:rPr>
          <w:lang w:val="en-GB" w:eastAsia="en-IE"/>
        </w:rPr>
        <w:t xml:space="preserve"> the </w:t>
      </w:r>
      <w:r w:rsidR="00625951" w:rsidRPr="00AF7ABF">
        <w:rPr>
          <w:lang w:val="en-GB" w:eastAsia="en-IE"/>
        </w:rPr>
        <w:t xml:space="preserve">LZ </w:t>
      </w:r>
      <w:r w:rsidR="00C93B6D" w:rsidRPr="00AF7ABF">
        <w:rPr>
          <w:lang w:val="en-GB" w:eastAsia="en-IE"/>
        </w:rPr>
        <w:t>Root account</w:t>
      </w:r>
      <w:r w:rsidRPr="00AF7ABF">
        <w:rPr>
          <w:lang w:val="en-GB" w:eastAsia="en-IE"/>
        </w:rPr>
        <w:t>.</w:t>
      </w:r>
    </w:p>
    <w:p w14:paraId="41AB1250" w14:textId="5528987F" w:rsidR="00625951" w:rsidRPr="00AF7ABF" w:rsidRDefault="00625951" w:rsidP="00625951">
      <w:pPr>
        <w:pStyle w:val="BodyTextVersion1"/>
        <w:rPr>
          <w:lang w:val="en-GB" w:eastAsia="en-IE"/>
        </w:rPr>
      </w:pPr>
      <w:r w:rsidRPr="00AF7ABF">
        <w:rPr>
          <w:lang w:val="en-GB" w:eastAsia="en-IE"/>
        </w:rPr>
        <w:t>Note: In the initial LZA deployment, no user access is granted to the Audit account by default. An administrator must explicitly assign access</w:t>
      </w:r>
      <w:r w:rsidR="000B44A1" w:rsidRPr="00AF7ABF">
        <w:rPr>
          <w:lang w:val="en-GB" w:eastAsia="en-IE"/>
        </w:rPr>
        <w:t xml:space="preserve"> first</w:t>
      </w:r>
      <w:r w:rsidRPr="00AF7ABF">
        <w:rPr>
          <w:lang w:val="en-GB" w:eastAsia="en-IE"/>
        </w:rPr>
        <w:t>.</w:t>
      </w:r>
    </w:p>
    <w:p w14:paraId="02E2887B" w14:textId="77777777" w:rsidR="00F555D6" w:rsidRPr="00AF7ABF" w:rsidRDefault="00F555D6" w:rsidP="00625951">
      <w:pPr>
        <w:pStyle w:val="BodyTextVersion1"/>
        <w:rPr>
          <w:lang w:val="en-GB" w:eastAsia="en-IE"/>
        </w:rPr>
      </w:pPr>
    </w:p>
    <w:p w14:paraId="721F8901" w14:textId="6A27576E" w:rsidR="00625951" w:rsidRPr="00AF7ABF" w:rsidRDefault="00F555D6" w:rsidP="00625951">
      <w:pPr>
        <w:pStyle w:val="BodyTextVersion1"/>
        <w:rPr>
          <w:lang w:val="en-GB" w:eastAsia="en-IE"/>
        </w:rPr>
      </w:pPr>
      <w:r w:rsidRPr="00AF7ABF">
        <w:rPr>
          <w:noProof/>
          <w:lang w:val="en-GB" w:eastAsia="en-IE"/>
        </w:rPr>
        <w:drawing>
          <wp:anchor distT="0" distB="0" distL="114300" distR="114300" simplePos="0" relativeHeight="251659270" behindDoc="1" locked="0" layoutInCell="1" allowOverlap="1" wp14:anchorId="02520B55" wp14:editId="57528523">
            <wp:simplePos x="0" y="0"/>
            <wp:positionH relativeFrom="column">
              <wp:posOffset>1905</wp:posOffset>
            </wp:positionH>
            <wp:positionV relativeFrom="paragraph">
              <wp:posOffset>8890</wp:posOffset>
            </wp:positionV>
            <wp:extent cx="353695" cy="353695"/>
            <wp:effectExtent l="0" t="0" r="8255" b="8255"/>
            <wp:wrapSquare wrapText="bothSides"/>
            <wp:docPr id="108733445"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785" name="Graphic 198051785" descr="Warning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53695" cy="353695"/>
                    </a:xfrm>
                    <a:prstGeom prst="rect">
                      <a:avLst/>
                    </a:prstGeom>
                  </pic:spPr>
                </pic:pic>
              </a:graphicData>
            </a:graphic>
          </wp:anchor>
        </w:drawing>
      </w:r>
      <w:r w:rsidR="00387C60" w:rsidRPr="00AF7ABF">
        <w:rPr>
          <w:lang w:val="en-GB" w:eastAsia="en-IE"/>
        </w:rPr>
        <w:t>I</w:t>
      </w:r>
      <w:r w:rsidR="00625951" w:rsidRPr="00AF7ABF">
        <w:rPr>
          <w:lang w:val="en-GB" w:eastAsia="en-IE"/>
        </w:rPr>
        <w:t xml:space="preserve">mportant: the </w:t>
      </w:r>
      <w:commentRangeStart w:id="31"/>
      <w:commentRangeStart w:id="32"/>
      <w:commentRangeEnd w:id="31"/>
      <w:r w:rsidR="003B4C19" w:rsidRPr="00AF7ABF">
        <w:rPr>
          <w:rStyle w:val="CommentReference"/>
          <w:sz w:val="22"/>
          <w:szCs w:val="22"/>
          <w:lang w:val="en-GB" w:eastAsia="en-IE"/>
        </w:rPr>
        <w:commentReference w:id="31"/>
      </w:r>
      <w:commentRangeEnd w:id="32"/>
      <w:r w:rsidR="007852D5" w:rsidRPr="00AF7ABF">
        <w:rPr>
          <w:rStyle w:val="CommentReference"/>
          <w:sz w:val="22"/>
          <w:szCs w:val="22"/>
          <w:lang w:val="en-GB" w:eastAsia="en-IE"/>
        </w:rPr>
        <w:commentReference w:id="32"/>
      </w:r>
      <w:r w:rsidR="00625951" w:rsidRPr="00AF7ABF">
        <w:rPr>
          <w:lang w:val="en-GB" w:eastAsia="en-IE"/>
        </w:rPr>
        <w:t xml:space="preserve">delegated administrator cannot modify </w:t>
      </w:r>
      <w:r w:rsidR="00387C60" w:rsidRPr="00AF7ABF">
        <w:rPr>
          <w:lang w:val="en-GB" w:eastAsia="en-IE"/>
        </w:rPr>
        <w:t>P</w:t>
      </w:r>
      <w:r w:rsidR="00625951" w:rsidRPr="00AF7ABF">
        <w:rPr>
          <w:lang w:val="en-GB" w:eastAsia="en-IE"/>
        </w:rPr>
        <w:t xml:space="preserve">ermission sets </w:t>
      </w:r>
      <w:r w:rsidR="00387C60" w:rsidRPr="00AF7ABF">
        <w:rPr>
          <w:lang w:val="en-GB" w:eastAsia="en-IE"/>
        </w:rPr>
        <w:t>that were</w:t>
      </w:r>
      <w:r w:rsidR="00625951" w:rsidRPr="00AF7ABF">
        <w:rPr>
          <w:lang w:val="en-GB" w:eastAsia="en-IE"/>
        </w:rPr>
        <w:t xml:space="preserve"> provisioned in the </w:t>
      </w:r>
      <w:r w:rsidR="00387C60" w:rsidRPr="00AF7ABF">
        <w:rPr>
          <w:lang w:val="en-GB" w:eastAsia="en-IE"/>
        </w:rPr>
        <w:t>R</w:t>
      </w:r>
      <w:r w:rsidR="00625951" w:rsidRPr="00AF7ABF">
        <w:rPr>
          <w:lang w:val="en-GB" w:eastAsia="en-IE"/>
        </w:rPr>
        <w:t>oo</w:t>
      </w:r>
      <w:r w:rsidR="00387C60" w:rsidRPr="00AF7ABF">
        <w:rPr>
          <w:lang w:val="en-GB" w:eastAsia="en-IE"/>
        </w:rPr>
        <w:t>t</w:t>
      </w:r>
      <w:r w:rsidR="00625951" w:rsidRPr="00AF7ABF">
        <w:rPr>
          <w:lang w:val="en-GB" w:eastAsia="en-IE"/>
        </w:rPr>
        <w:t xml:space="preserve"> account.</w:t>
      </w:r>
      <w:r w:rsidR="00387C60" w:rsidRPr="00AF7ABF">
        <w:rPr>
          <w:lang w:val="en-GB" w:eastAsia="en-IE"/>
        </w:rPr>
        <w:t xml:space="preserve"> It can only modify Permission sets created within the Audit</w:t>
      </w:r>
      <w:r w:rsidR="00625951" w:rsidRPr="00AF7ABF">
        <w:rPr>
          <w:lang w:val="en-GB" w:eastAsia="en-IE"/>
        </w:rPr>
        <w:t xml:space="preserve"> account.</w:t>
      </w:r>
    </w:p>
    <w:p w14:paraId="0DD002CA" w14:textId="77777777" w:rsidR="00F555D6" w:rsidRPr="00AF7ABF" w:rsidRDefault="00F555D6" w:rsidP="00625951">
      <w:pPr>
        <w:pStyle w:val="BodyTextVersion1"/>
        <w:rPr>
          <w:lang w:val="en-GB" w:eastAsia="en-IE"/>
        </w:rPr>
      </w:pPr>
    </w:p>
    <w:p w14:paraId="4DBD50E9" w14:textId="727E4C4E" w:rsidR="000B44A1" w:rsidRPr="00AF7ABF" w:rsidRDefault="000B44A1" w:rsidP="000B44A1">
      <w:pPr>
        <w:pStyle w:val="BodyTextVersion1"/>
        <w:rPr>
          <w:lang w:val="en-GB" w:eastAsia="en-IE"/>
        </w:rPr>
      </w:pPr>
      <w:r w:rsidRPr="00AF7ABF">
        <w:rPr>
          <w:lang w:val="en-GB" w:eastAsia="en-IE"/>
        </w:rPr>
        <w:t>Users sign in to the AWS</w:t>
      </w:r>
      <w:r w:rsidR="00F555D6" w:rsidRPr="00AF7ABF">
        <w:rPr>
          <w:lang w:val="en-GB" w:eastAsia="en-IE"/>
        </w:rPr>
        <w:t xml:space="preserve"> SSO </w:t>
      </w:r>
      <w:r w:rsidRPr="00AF7ABF">
        <w:rPr>
          <w:lang w:val="en-GB" w:eastAsia="en-IE"/>
        </w:rPr>
        <w:t xml:space="preserve">Access Portal using their credentials </w:t>
      </w:r>
      <w:r w:rsidR="001E70EA" w:rsidRPr="00AF7ABF">
        <w:rPr>
          <w:lang w:val="en-GB" w:eastAsia="en-IE"/>
        </w:rPr>
        <w:t>using the</w:t>
      </w:r>
      <w:r w:rsidRPr="00AF7ABF">
        <w:rPr>
          <w:lang w:val="en-GB" w:eastAsia="en-IE"/>
        </w:rPr>
        <w:t xml:space="preserve"> URL: </w:t>
      </w:r>
      <w:hyperlink r:id="rId53" w:history="1">
        <w:r w:rsidR="00236B01" w:rsidRPr="00AF7ABF">
          <w:rPr>
            <w:rStyle w:val="Hyperlink"/>
            <w:lang w:val="en-GB" w:eastAsia="en-IE"/>
          </w:rPr>
          <w:t>https://d-9c6756350e.awsapps.com/start</w:t>
        </w:r>
      </w:hyperlink>
      <w:r w:rsidR="00236B01" w:rsidRPr="00AF7ABF">
        <w:rPr>
          <w:lang w:val="en-GB" w:eastAsia="en-IE"/>
        </w:rPr>
        <w:t xml:space="preserve">. </w:t>
      </w:r>
    </w:p>
    <w:p w14:paraId="24412B2E" w14:textId="5F65DDFC" w:rsidR="000B6D31" w:rsidRPr="00AF7ABF" w:rsidRDefault="000B44A1" w:rsidP="000B44A1">
      <w:pPr>
        <w:pStyle w:val="BodyTextVersion1"/>
        <w:rPr>
          <w:lang w:val="en-GB" w:eastAsia="en-IE"/>
        </w:rPr>
      </w:pPr>
      <w:r w:rsidRPr="00AF7ABF">
        <w:rPr>
          <w:lang w:val="en-GB" w:eastAsia="en-IE"/>
        </w:rPr>
        <w:t xml:space="preserve">MFA and session management policies can be configured from the </w:t>
      </w:r>
      <w:r w:rsidR="00C93B6D" w:rsidRPr="00AF7ABF">
        <w:rPr>
          <w:lang w:val="en-GB" w:eastAsia="en-IE"/>
        </w:rPr>
        <w:t>Root account</w:t>
      </w:r>
      <w:r w:rsidR="001E70EA" w:rsidRPr="00AF7ABF">
        <w:rPr>
          <w:lang w:val="en-GB" w:eastAsia="en-IE"/>
        </w:rPr>
        <w:t xml:space="preserve"> IAM</w:t>
      </w:r>
      <w:r w:rsidRPr="00AF7ABF">
        <w:rPr>
          <w:lang w:val="en-GB" w:eastAsia="en-IE"/>
        </w:rPr>
        <w:t xml:space="preserve"> Identity Center settings.</w:t>
      </w:r>
    </w:p>
    <w:p w14:paraId="5864E06F" w14:textId="794CCA6F" w:rsidR="00236B01" w:rsidRPr="00AF7ABF" w:rsidRDefault="00236B01" w:rsidP="00236B01">
      <w:pPr>
        <w:pStyle w:val="BodyTextVersion1"/>
        <w:rPr>
          <w:lang w:val="en-GB" w:eastAsia="en-IE"/>
        </w:rPr>
      </w:pPr>
      <w:r w:rsidRPr="00AF7ABF">
        <w:rPr>
          <w:lang w:val="en-GB" w:eastAsia="en-IE"/>
        </w:rPr>
        <w:t xml:space="preserve">The LZA creates the following eight </w:t>
      </w:r>
      <w:r w:rsidR="00C34B95" w:rsidRPr="00AF7ABF">
        <w:rPr>
          <w:lang w:val="en-GB" w:eastAsia="en-IE"/>
        </w:rPr>
        <w:t>Identity Center</w:t>
      </w:r>
      <w:r w:rsidRPr="00AF7ABF">
        <w:rPr>
          <w:lang w:val="en-GB" w:eastAsia="en-IE"/>
        </w:rPr>
        <w:t xml:space="preserve"> groups, which can be used to assign access </w:t>
      </w:r>
      <w:r w:rsidR="00C34B95" w:rsidRPr="00AF7ABF">
        <w:rPr>
          <w:lang w:val="en-GB" w:eastAsia="en-IE"/>
        </w:rPr>
        <w:t>to the LZ</w:t>
      </w:r>
      <w:r w:rsidRPr="00AF7ABF">
        <w:rPr>
          <w:lang w:val="en-GB" w:eastAsia="en-IE"/>
        </w:rPr>
        <w:t xml:space="preserve"> accounts: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4390"/>
        <w:gridCol w:w="4671"/>
      </w:tblGrid>
      <w:tr w:rsidR="00464FF2" w:rsidRPr="00AF7ABF" w14:paraId="180A3B2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Pr>
          <w:p w14:paraId="203C795B" w14:textId="2B7773C8" w:rsidR="00464FF2" w:rsidRPr="00AF7ABF" w:rsidRDefault="00464FF2">
            <w:pPr>
              <w:pStyle w:val="BodyTextVersion1"/>
              <w:rPr>
                <w:b w:val="0"/>
                <w:bCs w:val="0"/>
                <w:color w:val="FFFFFF" w:themeColor="background1"/>
                <w:lang w:val="en-GB"/>
              </w:rPr>
            </w:pPr>
            <w:r w:rsidRPr="00AF7ABF">
              <w:rPr>
                <w:b w:val="0"/>
                <w:bCs w:val="0"/>
                <w:color w:val="FFFFFF" w:themeColor="background1"/>
                <w:lang w:val="en-GB"/>
              </w:rPr>
              <w:t>Group Name</w:t>
            </w:r>
          </w:p>
        </w:tc>
        <w:tc>
          <w:tcPr>
            <w:tcW w:w="4671" w:type="dxa"/>
          </w:tcPr>
          <w:p w14:paraId="4B0849F6" w14:textId="3F1023EF" w:rsidR="00464FF2" w:rsidRPr="00AF7ABF" w:rsidRDefault="00464FF2">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Description</w:t>
            </w:r>
            <w:commentRangeStart w:id="33"/>
            <w:commentRangeStart w:id="34"/>
            <w:commentRangeEnd w:id="33"/>
            <w:r w:rsidRPr="00AF7ABF">
              <w:rPr>
                <w:rStyle w:val="CommentReference"/>
                <w:b w:val="0"/>
                <w:color w:val="FFFFFF" w:themeColor="background1"/>
                <w:sz w:val="22"/>
                <w:szCs w:val="22"/>
                <w:lang w:val="en-GB"/>
              </w:rPr>
              <w:commentReference w:id="33"/>
            </w:r>
            <w:commentRangeEnd w:id="34"/>
            <w:r w:rsidRPr="00AF7ABF">
              <w:rPr>
                <w:rStyle w:val="CommentReference"/>
                <w:b w:val="0"/>
                <w:color w:val="FFFFFF" w:themeColor="background1"/>
                <w:sz w:val="22"/>
                <w:szCs w:val="22"/>
                <w:lang w:val="en-GB"/>
              </w:rPr>
              <w:commentReference w:id="34"/>
            </w:r>
          </w:p>
        </w:tc>
      </w:tr>
      <w:tr w:rsidR="00464FF2" w:rsidRPr="00AF7ABF" w14:paraId="3AEC6D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B8C50BC" w14:textId="141D9D5B" w:rsidR="00464FF2" w:rsidRPr="00AF7ABF" w:rsidRDefault="008C4606">
            <w:pPr>
              <w:pStyle w:val="BodyTextVersion1"/>
              <w:rPr>
                <w:b w:val="0"/>
                <w:bCs w:val="0"/>
                <w:lang w:val="en-GB"/>
              </w:rPr>
            </w:pPr>
            <w:r w:rsidRPr="00AF7ABF">
              <w:rPr>
                <w:b w:val="0"/>
                <w:bCs w:val="0"/>
                <w:lang w:val="en-GB" w:eastAsia="en-IE"/>
              </w:rPr>
              <w:t>AWSLogArchiveAdmins</w:t>
            </w:r>
          </w:p>
        </w:tc>
        <w:tc>
          <w:tcPr>
            <w:tcW w:w="4671" w:type="dxa"/>
          </w:tcPr>
          <w:p w14:paraId="31022905" w14:textId="64781489" w:rsidR="00464FF2" w:rsidRPr="00AF7ABF" w:rsidRDefault="00096C16">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Admin access to the LogArchive account</w:t>
            </w:r>
          </w:p>
        </w:tc>
      </w:tr>
      <w:tr w:rsidR="002374F9" w:rsidRPr="00AF7ABF" w14:paraId="14DD2266" w14:textId="77777777">
        <w:tc>
          <w:tcPr>
            <w:cnfStyle w:val="001000000000" w:firstRow="0" w:lastRow="0" w:firstColumn="1" w:lastColumn="0" w:oddVBand="0" w:evenVBand="0" w:oddHBand="0" w:evenHBand="0" w:firstRowFirstColumn="0" w:firstRowLastColumn="0" w:lastRowFirstColumn="0" w:lastRowLastColumn="0"/>
            <w:tcW w:w="4390" w:type="dxa"/>
          </w:tcPr>
          <w:p w14:paraId="7C849998" w14:textId="5143FB3F" w:rsidR="002374F9" w:rsidRPr="00AF7ABF" w:rsidRDefault="008C4606">
            <w:pPr>
              <w:pStyle w:val="BodyTextVersion1"/>
              <w:rPr>
                <w:b w:val="0"/>
                <w:lang w:val="en-GB"/>
              </w:rPr>
            </w:pPr>
            <w:r w:rsidRPr="00AF7ABF">
              <w:rPr>
                <w:b w:val="0"/>
                <w:bCs w:val="0"/>
                <w:lang w:val="en-GB" w:eastAsia="en-IE"/>
              </w:rPr>
              <w:t>AWSAccountFactory</w:t>
            </w:r>
          </w:p>
        </w:tc>
        <w:tc>
          <w:tcPr>
            <w:tcW w:w="4671" w:type="dxa"/>
          </w:tcPr>
          <w:p w14:paraId="06055010" w14:textId="510268B7" w:rsidR="002374F9" w:rsidRPr="00AF7ABF" w:rsidRDefault="00096C1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eastAsia="en-IE"/>
              </w:rPr>
              <w:t>Read-only access to AWS Service Catalog Account Factory</w:t>
            </w:r>
          </w:p>
        </w:tc>
      </w:tr>
      <w:tr w:rsidR="00464FF2" w:rsidRPr="00AF7ABF" w14:paraId="162CBF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0C69A89" w14:textId="53121DBA" w:rsidR="00464FF2" w:rsidRPr="00AF7ABF" w:rsidRDefault="008C4606">
            <w:pPr>
              <w:pStyle w:val="BodyTextVersion1"/>
              <w:rPr>
                <w:b w:val="0"/>
                <w:lang w:val="en-GB"/>
              </w:rPr>
            </w:pPr>
            <w:r w:rsidRPr="00AF7ABF">
              <w:rPr>
                <w:b w:val="0"/>
                <w:bCs w:val="0"/>
                <w:lang w:val="en-GB" w:eastAsia="en-IE"/>
              </w:rPr>
              <w:t>AWSSecurityAuditPowerUsers</w:t>
            </w:r>
          </w:p>
        </w:tc>
        <w:tc>
          <w:tcPr>
            <w:tcW w:w="4671" w:type="dxa"/>
          </w:tcPr>
          <w:p w14:paraId="2E232AC6" w14:textId="3D80D145" w:rsidR="00464FF2" w:rsidRPr="00AF7ABF" w:rsidRDefault="00096C16">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eastAsia="en-IE"/>
              </w:rPr>
              <w:t>Power user access across accounts for auditing</w:t>
            </w:r>
          </w:p>
        </w:tc>
      </w:tr>
      <w:tr w:rsidR="002374F9" w:rsidRPr="00AF7ABF" w14:paraId="5D53CE93" w14:textId="77777777">
        <w:tc>
          <w:tcPr>
            <w:cnfStyle w:val="001000000000" w:firstRow="0" w:lastRow="0" w:firstColumn="1" w:lastColumn="0" w:oddVBand="0" w:evenVBand="0" w:oddHBand="0" w:evenHBand="0" w:firstRowFirstColumn="0" w:firstRowLastColumn="0" w:lastRowFirstColumn="0" w:lastRowLastColumn="0"/>
            <w:tcW w:w="4390" w:type="dxa"/>
          </w:tcPr>
          <w:p w14:paraId="4C8116A6" w14:textId="0A269DB3" w:rsidR="002374F9" w:rsidRPr="00AF7ABF" w:rsidRDefault="008C4606">
            <w:pPr>
              <w:pStyle w:val="BodyTextVersion1"/>
              <w:rPr>
                <w:b w:val="0"/>
                <w:lang w:val="en-GB"/>
              </w:rPr>
            </w:pPr>
            <w:r w:rsidRPr="00AF7ABF">
              <w:rPr>
                <w:b w:val="0"/>
                <w:bCs w:val="0"/>
                <w:lang w:val="en-GB" w:eastAsia="en-IE"/>
              </w:rPr>
              <w:t>AWSLogArchiveViewers</w:t>
            </w:r>
          </w:p>
        </w:tc>
        <w:tc>
          <w:tcPr>
            <w:tcW w:w="4671" w:type="dxa"/>
          </w:tcPr>
          <w:p w14:paraId="0F4ECE7A" w14:textId="730DF96E" w:rsidR="002374F9" w:rsidRPr="00AF7ABF" w:rsidRDefault="008C460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eastAsia="en-IE"/>
              </w:rPr>
              <w:t>Read-only access to the LogArchive account</w:t>
            </w:r>
          </w:p>
        </w:tc>
      </w:tr>
      <w:tr w:rsidR="00464FF2" w:rsidRPr="00AF7ABF" w14:paraId="2B565E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0C878BF" w14:textId="6BB435B1" w:rsidR="00464FF2" w:rsidRPr="00AF7ABF" w:rsidRDefault="008C4606">
            <w:pPr>
              <w:pStyle w:val="BodyTextVersion1"/>
              <w:rPr>
                <w:b w:val="0"/>
                <w:lang w:val="en-GB"/>
              </w:rPr>
            </w:pPr>
            <w:r w:rsidRPr="00AF7ABF">
              <w:rPr>
                <w:b w:val="0"/>
                <w:bCs w:val="0"/>
                <w:lang w:val="en-GB" w:eastAsia="en-IE"/>
              </w:rPr>
              <w:t>AWSAuditAccountAdmins</w:t>
            </w:r>
          </w:p>
        </w:tc>
        <w:tc>
          <w:tcPr>
            <w:tcW w:w="4671" w:type="dxa"/>
          </w:tcPr>
          <w:p w14:paraId="05CD2D7A" w14:textId="232F9258" w:rsidR="00464FF2" w:rsidRPr="00AF7ABF" w:rsidRDefault="008C4606">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eastAsia="en-IE"/>
              </w:rPr>
              <w:t>Admin access to the Audit account</w:t>
            </w:r>
          </w:p>
        </w:tc>
      </w:tr>
      <w:tr w:rsidR="002374F9" w:rsidRPr="00AF7ABF" w14:paraId="6A117589" w14:textId="77777777">
        <w:tc>
          <w:tcPr>
            <w:cnfStyle w:val="001000000000" w:firstRow="0" w:lastRow="0" w:firstColumn="1" w:lastColumn="0" w:oddVBand="0" w:evenVBand="0" w:oddHBand="0" w:evenHBand="0" w:firstRowFirstColumn="0" w:firstRowLastColumn="0" w:lastRowFirstColumn="0" w:lastRowLastColumn="0"/>
            <w:tcW w:w="4390" w:type="dxa"/>
          </w:tcPr>
          <w:p w14:paraId="120A3C05" w14:textId="365175C9" w:rsidR="002374F9" w:rsidRPr="00AF7ABF" w:rsidRDefault="008C4606">
            <w:pPr>
              <w:pStyle w:val="BodyTextVersion1"/>
              <w:rPr>
                <w:b w:val="0"/>
                <w:lang w:val="en-GB"/>
              </w:rPr>
            </w:pPr>
            <w:r w:rsidRPr="00AF7ABF">
              <w:rPr>
                <w:b w:val="0"/>
                <w:bCs w:val="0"/>
                <w:lang w:val="en-GB" w:eastAsia="en-IE"/>
              </w:rPr>
              <w:t>AWSServiceCatalogAdmins</w:t>
            </w:r>
          </w:p>
        </w:tc>
        <w:tc>
          <w:tcPr>
            <w:tcW w:w="4671" w:type="dxa"/>
          </w:tcPr>
          <w:p w14:paraId="2DAD3D32" w14:textId="41925576" w:rsidR="002374F9" w:rsidRPr="00AF7ABF" w:rsidRDefault="008C460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eastAsia="en-IE"/>
              </w:rPr>
              <w:t>Admin access to AWS Service Catalog</w:t>
            </w:r>
          </w:p>
        </w:tc>
      </w:tr>
      <w:tr w:rsidR="00464FF2" w:rsidRPr="00AF7ABF" w14:paraId="1A13DE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6E4D4F4" w14:textId="5E5380C4" w:rsidR="00464FF2" w:rsidRPr="00AF7ABF" w:rsidRDefault="008C4606">
            <w:pPr>
              <w:pStyle w:val="BodyTextVersion1"/>
              <w:rPr>
                <w:b w:val="0"/>
                <w:lang w:val="en-GB"/>
              </w:rPr>
            </w:pPr>
            <w:r w:rsidRPr="00AF7ABF">
              <w:rPr>
                <w:b w:val="0"/>
                <w:bCs w:val="0"/>
                <w:lang w:val="en-GB" w:eastAsia="en-IE"/>
              </w:rPr>
              <w:t>AWSSecurityAuditors</w:t>
            </w:r>
          </w:p>
        </w:tc>
        <w:tc>
          <w:tcPr>
            <w:tcW w:w="4671" w:type="dxa"/>
          </w:tcPr>
          <w:p w14:paraId="53CA7C6A" w14:textId="46E3BB47" w:rsidR="00464FF2" w:rsidRPr="00AF7ABF" w:rsidRDefault="008C4606">
            <w:pPr>
              <w:pStyle w:val="BodyTextVersion1"/>
              <w:cnfStyle w:val="000000100000" w:firstRow="0" w:lastRow="0" w:firstColumn="0" w:lastColumn="0" w:oddVBand="0" w:evenVBand="0" w:oddHBand="1" w:evenHBand="0" w:firstRowFirstColumn="0" w:firstRowLastColumn="0" w:lastRowFirstColumn="0" w:lastRowLastColumn="0"/>
              <w:rPr>
                <w:lang w:val="en-GB"/>
              </w:rPr>
            </w:pPr>
            <w:r w:rsidRPr="00AF7ABF">
              <w:rPr>
                <w:lang w:val="en-GB" w:eastAsia="en-IE"/>
              </w:rPr>
              <w:t>Read-only access across accounts for security reviews</w:t>
            </w:r>
          </w:p>
        </w:tc>
      </w:tr>
      <w:tr w:rsidR="002374F9" w:rsidRPr="00AF7ABF" w14:paraId="716BF36A" w14:textId="77777777">
        <w:tc>
          <w:tcPr>
            <w:cnfStyle w:val="001000000000" w:firstRow="0" w:lastRow="0" w:firstColumn="1" w:lastColumn="0" w:oddVBand="0" w:evenVBand="0" w:oddHBand="0" w:evenHBand="0" w:firstRowFirstColumn="0" w:firstRowLastColumn="0" w:lastRowFirstColumn="0" w:lastRowLastColumn="0"/>
            <w:tcW w:w="4390" w:type="dxa"/>
          </w:tcPr>
          <w:p w14:paraId="57520764" w14:textId="3828889B" w:rsidR="002374F9" w:rsidRPr="00AF7ABF" w:rsidRDefault="008C4606" w:rsidP="008C4606">
            <w:pPr>
              <w:pStyle w:val="BodyTextVersion1"/>
              <w:tabs>
                <w:tab w:val="left" w:pos="1548"/>
              </w:tabs>
              <w:rPr>
                <w:b w:val="0"/>
                <w:lang w:val="en-GB"/>
              </w:rPr>
            </w:pPr>
            <w:r w:rsidRPr="00AF7ABF">
              <w:rPr>
                <w:b w:val="0"/>
                <w:bCs w:val="0"/>
                <w:lang w:val="en-GB" w:eastAsia="en-IE"/>
              </w:rPr>
              <w:t>AWSControlTowerAdmins</w:t>
            </w:r>
          </w:p>
        </w:tc>
        <w:tc>
          <w:tcPr>
            <w:tcW w:w="4671" w:type="dxa"/>
          </w:tcPr>
          <w:p w14:paraId="00F27B2C" w14:textId="6FFC7E31" w:rsidR="002374F9" w:rsidRPr="00AF7ABF" w:rsidRDefault="008C4606">
            <w:pPr>
              <w:pStyle w:val="BodyTextVersion1"/>
              <w:cnfStyle w:val="000000000000" w:firstRow="0" w:lastRow="0" w:firstColumn="0" w:lastColumn="0" w:oddVBand="0" w:evenVBand="0" w:oddHBand="0" w:evenHBand="0" w:firstRowFirstColumn="0" w:firstRowLastColumn="0" w:lastRowFirstColumn="0" w:lastRowLastColumn="0"/>
              <w:rPr>
                <w:lang w:val="en-GB"/>
              </w:rPr>
            </w:pPr>
            <w:r w:rsidRPr="00AF7ABF">
              <w:rPr>
                <w:lang w:val="en-GB" w:eastAsia="en-IE"/>
              </w:rPr>
              <w:t>Admin rights for Control Tower core and provisioned accounts</w:t>
            </w:r>
          </w:p>
        </w:tc>
      </w:tr>
    </w:tbl>
    <w:p w14:paraId="49FE0192" w14:textId="77777777" w:rsidR="00464FF2" w:rsidRPr="00AF7ABF" w:rsidRDefault="00464FF2" w:rsidP="00236B01">
      <w:pPr>
        <w:pStyle w:val="BodyTextVersion1"/>
        <w:rPr>
          <w:lang w:val="en-GB" w:eastAsia="en-IE"/>
        </w:rPr>
      </w:pPr>
    </w:p>
    <w:p w14:paraId="03E0CBD3" w14:textId="373D3AC0" w:rsidR="001B1AF6" w:rsidRPr="00AF7ABF" w:rsidRDefault="001B1AF6" w:rsidP="001B1AF6">
      <w:pPr>
        <w:pStyle w:val="BodyTextVersion1"/>
        <w:rPr>
          <w:lang w:val="en-GB" w:eastAsia="en-IE"/>
        </w:rPr>
      </w:pPr>
      <w:r w:rsidRPr="00AF7ABF">
        <w:rPr>
          <w:lang w:val="en-GB" w:eastAsia="en-IE"/>
        </w:rPr>
        <w:t>The LZA also provisions the following six permission sets, which are mapped to relevant AWS managed policies: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4390"/>
        <w:gridCol w:w="4671"/>
      </w:tblGrid>
      <w:tr w:rsidR="008C4606" w:rsidRPr="00AF7ABF" w14:paraId="338E0D6E" w14:textId="77777777" w:rsidTr="00EB54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0" w:type="dxa"/>
          </w:tcPr>
          <w:p w14:paraId="0E008AB3" w14:textId="72B908E1" w:rsidR="008C4606" w:rsidRPr="00AF7ABF" w:rsidRDefault="008C4606" w:rsidP="00EB5404">
            <w:pPr>
              <w:pStyle w:val="BodyTextVersion1"/>
              <w:rPr>
                <w:b w:val="0"/>
                <w:bCs w:val="0"/>
                <w:color w:val="FFFFFF" w:themeColor="background1"/>
                <w:lang w:val="en-GB"/>
              </w:rPr>
            </w:pPr>
            <w:r w:rsidRPr="00AF7ABF">
              <w:rPr>
                <w:b w:val="0"/>
                <w:bCs w:val="0"/>
                <w:color w:val="FFFFFF" w:themeColor="background1"/>
                <w:lang w:val="en-GB"/>
              </w:rPr>
              <w:lastRenderedPageBreak/>
              <w:t>Policy Name</w:t>
            </w:r>
          </w:p>
        </w:tc>
        <w:tc>
          <w:tcPr>
            <w:tcW w:w="4671" w:type="dxa"/>
          </w:tcPr>
          <w:p w14:paraId="45D5BBAF" w14:textId="77777777" w:rsidR="008C4606" w:rsidRPr="00AF7ABF" w:rsidRDefault="008C4606" w:rsidP="00EB5404">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Description</w:t>
            </w:r>
            <w:commentRangeStart w:id="35"/>
            <w:commentRangeStart w:id="36"/>
            <w:commentRangeEnd w:id="35"/>
            <w:r w:rsidRPr="00AF7ABF">
              <w:rPr>
                <w:rStyle w:val="CommentReference"/>
                <w:b w:val="0"/>
                <w:color w:val="FFFFFF" w:themeColor="background1"/>
                <w:sz w:val="22"/>
                <w:szCs w:val="22"/>
                <w:lang w:val="en-GB"/>
              </w:rPr>
              <w:commentReference w:id="35"/>
            </w:r>
            <w:commentRangeEnd w:id="36"/>
            <w:r w:rsidRPr="00AF7ABF">
              <w:rPr>
                <w:rStyle w:val="CommentReference"/>
                <w:b w:val="0"/>
                <w:color w:val="FFFFFF" w:themeColor="background1"/>
                <w:sz w:val="22"/>
                <w:szCs w:val="22"/>
                <w:lang w:val="en-GB"/>
              </w:rPr>
              <w:commentReference w:id="36"/>
            </w:r>
          </w:p>
        </w:tc>
      </w:tr>
      <w:tr w:rsidR="008C4606" w:rsidRPr="00AF7ABF" w14:paraId="2406257B" w14:textId="77777777" w:rsidTr="00EB5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BA5FB2B" w14:textId="689203ED" w:rsidR="008C4606" w:rsidRPr="00AF7ABF" w:rsidRDefault="0082764D" w:rsidP="00EB5404">
            <w:pPr>
              <w:pStyle w:val="BodyTextVersion1"/>
              <w:rPr>
                <w:b w:val="0"/>
                <w:bCs w:val="0"/>
                <w:lang w:val="en-GB"/>
              </w:rPr>
            </w:pPr>
            <w:r w:rsidRPr="00AF7ABF">
              <w:rPr>
                <w:b w:val="0"/>
                <w:bCs w:val="0"/>
                <w:lang w:val="en-GB" w:eastAsia="en-IE"/>
              </w:rPr>
              <w:t>AWSAdministratorAccess</w:t>
            </w:r>
          </w:p>
        </w:tc>
        <w:tc>
          <w:tcPr>
            <w:tcW w:w="4671" w:type="dxa"/>
          </w:tcPr>
          <w:p w14:paraId="59A18207" w14:textId="7941AB93" w:rsidR="008C4606" w:rsidRPr="00AF7ABF" w:rsidRDefault="0082764D"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Full access to AWS services and resources</w:t>
            </w:r>
          </w:p>
        </w:tc>
      </w:tr>
      <w:tr w:rsidR="0082764D" w:rsidRPr="00AF7ABF" w14:paraId="067ED582" w14:textId="77777777" w:rsidTr="00EB5404">
        <w:tc>
          <w:tcPr>
            <w:cnfStyle w:val="001000000000" w:firstRow="0" w:lastRow="0" w:firstColumn="1" w:lastColumn="0" w:oddVBand="0" w:evenVBand="0" w:oddHBand="0" w:evenHBand="0" w:firstRowFirstColumn="0" w:firstRowLastColumn="0" w:lastRowFirstColumn="0" w:lastRowLastColumn="0"/>
            <w:tcW w:w="4390" w:type="dxa"/>
          </w:tcPr>
          <w:p w14:paraId="53ADB02A" w14:textId="46332296" w:rsidR="0082764D" w:rsidRPr="00AF7ABF" w:rsidRDefault="0082764D" w:rsidP="00EB5404">
            <w:pPr>
              <w:pStyle w:val="BodyTextVersion1"/>
              <w:rPr>
                <w:b w:val="0"/>
                <w:bCs w:val="0"/>
                <w:lang w:val="en-GB" w:eastAsia="en-IE"/>
              </w:rPr>
            </w:pPr>
            <w:r w:rsidRPr="00AF7ABF">
              <w:rPr>
                <w:b w:val="0"/>
                <w:bCs w:val="0"/>
                <w:lang w:val="en-GB" w:eastAsia="en-IE"/>
              </w:rPr>
              <w:t>AWSServiceCatalogEndUserAccess</w:t>
            </w:r>
          </w:p>
        </w:tc>
        <w:tc>
          <w:tcPr>
            <w:tcW w:w="4671" w:type="dxa"/>
          </w:tcPr>
          <w:p w14:paraId="494C12EC" w14:textId="4044CD17" w:rsidR="0082764D" w:rsidRPr="00AF7ABF" w:rsidRDefault="0082764D"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Access to the Service Catalog end user interface</w:t>
            </w:r>
          </w:p>
        </w:tc>
      </w:tr>
      <w:tr w:rsidR="0082764D" w:rsidRPr="00AF7ABF" w14:paraId="1608A336" w14:textId="77777777" w:rsidTr="00EB5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B563168" w14:textId="4276E247" w:rsidR="0082764D" w:rsidRPr="00AF7ABF" w:rsidRDefault="0082764D" w:rsidP="00EB5404">
            <w:pPr>
              <w:pStyle w:val="BodyTextVersion1"/>
              <w:rPr>
                <w:b w:val="0"/>
                <w:bCs w:val="0"/>
                <w:lang w:val="en-GB" w:eastAsia="en-IE"/>
              </w:rPr>
            </w:pPr>
            <w:r w:rsidRPr="00AF7ABF">
              <w:rPr>
                <w:b w:val="0"/>
                <w:bCs w:val="0"/>
                <w:lang w:val="en-GB" w:eastAsia="en-IE"/>
              </w:rPr>
              <w:t>AWSReadOnlyAccess</w:t>
            </w:r>
          </w:p>
        </w:tc>
        <w:tc>
          <w:tcPr>
            <w:tcW w:w="4671" w:type="dxa"/>
          </w:tcPr>
          <w:p w14:paraId="14B244DE" w14:textId="46D5332B" w:rsidR="0082764D" w:rsidRPr="00AF7ABF" w:rsidRDefault="0082764D"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View-only access across all services</w:t>
            </w:r>
          </w:p>
        </w:tc>
      </w:tr>
      <w:tr w:rsidR="0082764D" w:rsidRPr="00AF7ABF" w14:paraId="1801B4C4" w14:textId="77777777" w:rsidTr="00EB5404">
        <w:tc>
          <w:tcPr>
            <w:cnfStyle w:val="001000000000" w:firstRow="0" w:lastRow="0" w:firstColumn="1" w:lastColumn="0" w:oddVBand="0" w:evenVBand="0" w:oddHBand="0" w:evenHBand="0" w:firstRowFirstColumn="0" w:firstRowLastColumn="0" w:lastRowFirstColumn="0" w:lastRowLastColumn="0"/>
            <w:tcW w:w="4390" w:type="dxa"/>
          </w:tcPr>
          <w:p w14:paraId="60B85018" w14:textId="1F4CC821" w:rsidR="0082764D" w:rsidRPr="00AF7ABF" w:rsidRDefault="0082764D" w:rsidP="00EB5404">
            <w:pPr>
              <w:pStyle w:val="BodyTextVersion1"/>
              <w:rPr>
                <w:b w:val="0"/>
                <w:bCs w:val="0"/>
                <w:lang w:val="en-GB" w:eastAsia="en-IE"/>
              </w:rPr>
            </w:pPr>
            <w:r w:rsidRPr="00AF7ABF">
              <w:rPr>
                <w:b w:val="0"/>
                <w:bCs w:val="0"/>
                <w:lang w:val="en-GB" w:eastAsia="en-IE"/>
              </w:rPr>
              <w:t>AWSServiceCatalogAdminFullAccess</w:t>
            </w:r>
          </w:p>
        </w:tc>
        <w:tc>
          <w:tcPr>
            <w:tcW w:w="4671" w:type="dxa"/>
          </w:tcPr>
          <w:p w14:paraId="19E597EA" w14:textId="32EE6110" w:rsidR="0082764D" w:rsidRPr="00AF7ABF" w:rsidRDefault="0082764D"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Full administrative control over Service Catalog</w:t>
            </w:r>
          </w:p>
        </w:tc>
      </w:tr>
      <w:tr w:rsidR="0082764D" w:rsidRPr="00AF7ABF" w14:paraId="614609C0" w14:textId="77777777" w:rsidTr="00EB5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61DAFEF" w14:textId="780C0752" w:rsidR="0082764D" w:rsidRPr="00AF7ABF" w:rsidRDefault="0082764D" w:rsidP="00EB5404">
            <w:pPr>
              <w:pStyle w:val="BodyTextVersion1"/>
              <w:rPr>
                <w:b w:val="0"/>
                <w:bCs w:val="0"/>
                <w:lang w:val="en-GB" w:eastAsia="en-IE"/>
              </w:rPr>
            </w:pPr>
            <w:r w:rsidRPr="00AF7ABF">
              <w:rPr>
                <w:b w:val="0"/>
                <w:bCs w:val="0"/>
                <w:lang w:val="en-GB" w:eastAsia="en-IE"/>
              </w:rPr>
              <w:t>AWSPowerUserAccess</w:t>
            </w:r>
          </w:p>
        </w:tc>
        <w:tc>
          <w:tcPr>
            <w:tcW w:w="4671" w:type="dxa"/>
          </w:tcPr>
          <w:p w14:paraId="1BF35664" w14:textId="3E60E6CA" w:rsidR="0082764D" w:rsidRPr="00AF7ABF" w:rsidRDefault="00E76581" w:rsidP="0082764D">
            <w:pPr>
              <w:pStyle w:val="BodyTextVersion1"/>
              <w:jc w:val="left"/>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Full-service</w:t>
            </w:r>
            <w:r w:rsidR="0082764D" w:rsidRPr="00AF7ABF">
              <w:rPr>
                <w:lang w:val="en-GB" w:eastAsia="en-IE"/>
              </w:rPr>
              <w:t xml:space="preserve"> access, excluding identity/permission management</w:t>
            </w:r>
          </w:p>
        </w:tc>
      </w:tr>
      <w:tr w:rsidR="0082764D" w:rsidRPr="00AF7ABF" w14:paraId="7BB5E44D" w14:textId="77777777" w:rsidTr="00EB5404">
        <w:tc>
          <w:tcPr>
            <w:cnfStyle w:val="001000000000" w:firstRow="0" w:lastRow="0" w:firstColumn="1" w:lastColumn="0" w:oddVBand="0" w:evenVBand="0" w:oddHBand="0" w:evenHBand="0" w:firstRowFirstColumn="0" w:firstRowLastColumn="0" w:lastRowFirstColumn="0" w:lastRowLastColumn="0"/>
            <w:tcW w:w="4390" w:type="dxa"/>
          </w:tcPr>
          <w:p w14:paraId="7EAB329B" w14:textId="08B72CC4" w:rsidR="0082764D" w:rsidRPr="00AF7ABF" w:rsidRDefault="0082764D" w:rsidP="00EB5404">
            <w:pPr>
              <w:pStyle w:val="BodyTextVersion1"/>
              <w:rPr>
                <w:b w:val="0"/>
                <w:bCs w:val="0"/>
                <w:lang w:val="en-GB" w:eastAsia="en-IE"/>
              </w:rPr>
            </w:pPr>
            <w:r w:rsidRPr="00AF7ABF">
              <w:rPr>
                <w:b w:val="0"/>
                <w:bCs w:val="0"/>
                <w:lang w:val="en-GB" w:eastAsia="en-IE"/>
              </w:rPr>
              <w:t>AWSOrganisationsFullAccess</w:t>
            </w:r>
          </w:p>
        </w:tc>
        <w:tc>
          <w:tcPr>
            <w:tcW w:w="4671" w:type="dxa"/>
          </w:tcPr>
          <w:p w14:paraId="08C153BB" w14:textId="53E6A405" w:rsidR="0082764D" w:rsidRPr="00AF7ABF" w:rsidRDefault="0082764D"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Full access to AWS Organisations features</w:t>
            </w:r>
          </w:p>
        </w:tc>
      </w:tr>
    </w:tbl>
    <w:p w14:paraId="15898A42" w14:textId="77777777" w:rsidR="0082764D" w:rsidRPr="00AF7ABF" w:rsidRDefault="0082764D" w:rsidP="001B1AF6">
      <w:pPr>
        <w:pStyle w:val="BodyTextVersion1"/>
        <w:rPr>
          <w:lang w:val="en-GB" w:eastAsia="en-IE"/>
        </w:rPr>
      </w:pPr>
    </w:p>
    <w:p w14:paraId="20626217" w14:textId="1E77A7AE" w:rsidR="000B44A1" w:rsidRPr="00AF7ABF" w:rsidRDefault="001B1AF6" w:rsidP="001B1AF6">
      <w:pPr>
        <w:pStyle w:val="BodyTextVersion1"/>
        <w:rPr>
          <w:lang w:val="en-GB" w:eastAsia="en-IE"/>
        </w:rPr>
      </w:pPr>
      <w:r w:rsidRPr="00AF7ABF">
        <w:rPr>
          <w:lang w:val="en-GB" w:eastAsia="en-IE"/>
        </w:rPr>
        <w:t xml:space="preserve">Each </w:t>
      </w:r>
      <w:r w:rsidR="00E7438E" w:rsidRPr="00AF7ABF">
        <w:rPr>
          <w:lang w:val="en-GB" w:eastAsia="en-IE"/>
        </w:rPr>
        <w:t>P</w:t>
      </w:r>
      <w:r w:rsidRPr="00AF7ABF">
        <w:rPr>
          <w:lang w:val="en-GB" w:eastAsia="en-IE"/>
        </w:rPr>
        <w:t>ermission set may be applied to one or more accounts, and optionally customi</w:t>
      </w:r>
      <w:r w:rsidR="000C43AE" w:rsidRPr="00AF7ABF">
        <w:rPr>
          <w:lang w:val="en-GB" w:eastAsia="en-IE"/>
        </w:rPr>
        <w:t>s</w:t>
      </w:r>
      <w:r w:rsidRPr="00AF7ABF">
        <w:rPr>
          <w:lang w:val="en-GB" w:eastAsia="en-IE"/>
        </w:rPr>
        <w:t xml:space="preserve">ed with customer-managed policies, inline policies, or permission boundaries. When a new account is created via LZA, </w:t>
      </w:r>
      <w:r w:rsidR="00B96329" w:rsidRPr="00AF7ABF">
        <w:rPr>
          <w:lang w:val="en-GB" w:eastAsia="en-IE"/>
        </w:rPr>
        <w:t>the AWS accounts</w:t>
      </w:r>
      <w:r w:rsidRPr="00AF7ABF">
        <w:rPr>
          <w:lang w:val="en-GB" w:eastAsia="en-IE"/>
        </w:rPr>
        <w:t xml:space="preserve"> are automatically</w:t>
      </w:r>
      <w:r w:rsidR="00B96329" w:rsidRPr="00AF7ABF">
        <w:rPr>
          <w:lang w:val="en-GB" w:eastAsia="en-IE"/>
        </w:rPr>
        <w:t xml:space="preserve"> assigned to certain Permission sets</w:t>
      </w:r>
      <w:r w:rsidRPr="00AF7ABF">
        <w:rPr>
          <w:lang w:val="en-GB" w:eastAsia="en-IE"/>
        </w:rPr>
        <w:t>.</w:t>
      </w:r>
    </w:p>
    <w:p w14:paraId="5D996D5D" w14:textId="559BE464" w:rsidR="001B1AF6" w:rsidRPr="00AF7ABF" w:rsidRDefault="006A58B0" w:rsidP="001B1AF6">
      <w:pPr>
        <w:pStyle w:val="BodyTextVersion1"/>
        <w:rPr>
          <w:lang w:val="en-GB" w:eastAsia="en-IE"/>
        </w:rPr>
      </w:pPr>
      <w:r w:rsidRPr="00AF7ABF">
        <w:rPr>
          <w:lang w:val="en-GB" w:eastAsia="en-IE"/>
        </w:rPr>
        <w:t>The</w:t>
      </w:r>
      <w:r w:rsidR="001B1AF6" w:rsidRPr="00AF7ABF">
        <w:rPr>
          <w:lang w:val="en-GB" w:eastAsia="en-IE"/>
        </w:rPr>
        <w:t xml:space="preserve"> LZA assigns the following IAM Identity Center </w:t>
      </w:r>
      <w:r w:rsidRPr="00AF7ABF">
        <w:rPr>
          <w:lang w:val="en-GB" w:eastAsia="en-IE"/>
        </w:rPr>
        <w:t>G</w:t>
      </w:r>
      <w:r w:rsidR="001B1AF6" w:rsidRPr="00AF7ABF">
        <w:rPr>
          <w:lang w:val="en-GB" w:eastAsia="en-IE"/>
        </w:rPr>
        <w:t>roups access to each newly created account</w:t>
      </w:r>
      <w:r w:rsidR="001B444B" w:rsidRPr="00AF7ABF">
        <w:rPr>
          <w:lang w:val="en-GB" w:eastAsia="en-IE"/>
        </w:rPr>
        <w:t xml:space="preserve"> </w:t>
      </w:r>
      <w:r w:rsidRPr="00AF7ABF">
        <w:rPr>
          <w:lang w:val="en-GB" w:eastAsia="en-IE"/>
        </w:rPr>
        <w:t>via</w:t>
      </w:r>
      <w:r w:rsidR="001B444B" w:rsidRPr="00AF7ABF">
        <w:rPr>
          <w:lang w:val="en-GB" w:eastAsia="en-IE"/>
        </w:rPr>
        <w:t xml:space="preserve"> these groups</w:t>
      </w:r>
      <w:r w:rsidR="001B1AF6" w:rsidRPr="00AF7ABF">
        <w:rPr>
          <w:lang w:val="en-GB" w:eastAsia="en-IE"/>
        </w:rPr>
        <w:t>:</w:t>
      </w:r>
    </w:p>
    <w:p w14:paraId="03D92379" w14:textId="36F12251" w:rsidR="001B1AF6" w:rsidRPr="00AF7ABF" w:rsidRDefault="001B1AF6" w:rsidP="00E42EFC">
      <w:pPr>
        <w:pStyle w:val="BodyTextVersion1"/>
        <w:numPr>
          <w:ilvl w:val="0"/>
          <w:numId w:val="10"/>
        </w:numPr>
        <w:rPr>
          <w:lang w:val="en-GB" w:eastAsia="en-IE"/>
        </w:rPr>
      </w:pPr>
      <w:r w:rsidRPr="00AF7ABF">
        <w:rPr>
          <w:lang w:val="en-GB" w:eastAsia="en-IE"/>
        </w:rPr>
        <w:t>AWSSecurityAuditPowerUsers</w:t>
      </w:r>
    </w:p>
    <w:p w14:paraId="7A92CC5F" w14:textId="5B581C9D" w:rsidR="001B1AF6" w:rsidRPr="00AF7ABF" w:rsidRDefault="001B1AF6" w:rsidP="00E42EFC">
      <w:pPr>
        <w:pStyle w:val="BodyTextVersion1"/>
        <w:numPr>
          <w:ilvl w:val="0"/>
          <w:numId w:val="10"/>
        </w:numPr>
        <w:rPr>
          <w:lang w:val="en-GB" w:eastAsia="en-IE"/>
        </w:rPr>
      </w:pPr>
      <w:r w:rsidRPr="00AF7ABF">
        <w:rPr>
          <w:lang w:val="en-GB" w:eastAsia="en-IE"/>
        </w:rPr>
        <w:t>AWSControlTowerAdmins</w:t>
      </w:r>
    </w:p>
    <w:p w14:paraId="50B67785" w14:textId="478F01D5" w:rsidR="001B1AF6" w:rsidRPr="00AF7ABF" w:rsidRDefault="001B1AF6" w:rsidP="00E42EFC">
      <w:pPr>
        <w:pStyle w:val="BodyTextVersion1"/>
        <w:numPr>
          <w:ilvl w:val="0"/>
          <w:numId w:val="10"/>
        </w:numPr>
        <w:rPr>
          <w:lang w:val="en-GB" w:eastAsia="en-IE"/>
        </w:rPr>
      </w:pPr>
      <w:r w:rsidRPr="00AF7ABF">
        <w:rPr>
          <w:lang w:val="en-GB" w:eastAsia="en-IE"/>
        </w:rPr>
        <w:t>AWSSecurityAuditors</w:t>
      </w:r>
    </w:p>
    <w:p w14:paraId="45C9F241" w14:textId="3262ED99" w:rsidR="001B1AF6" w:rsidRPr="00AF7ABF" w:rsidRDefault="001B1AF6" w:rsidP="001B1AF6">
      <w:pPr>
        <w:pStyle w:val="BodyTextVersion1"/>
        <w:rPr>
          <w:lang w:val="en-GB" w:eastAsia="en-IE"/>
        </w:rPr>
      </w:pPr>
      <w:r w:rsidRPr="00AF7ABF">
        <w:rPr>
          <w:lang w:val="en-GB" w:eastAsia="en-IE"/>
        </w:rPr>
        <w:t xml:space="preserve">For Audit and LogArchive accounts, only IAM Identity Center </w:t>
      </w:r>
      <w:r w:rsidR="006A58B0" w:rsidRPr="00AF7ABF">
        <w:rPr>
          <w:lang w:val="en-GB" w:eastAsia="en-IE"/>
        </w:rPr>
        <w:t>G</w:t>
      </w:r>
      <w:r w:rsidRPr="00AF7ABF">
        <w:rPr>
          <w:lang w:val="en-GB" w:eastAsia="en-IE"/>
        </w:rPr>
        <w:t>roups are assigned</w:t>
      </w:r>
      <w:r w:rsidR="006A58B0" w:rsidRPr="00AF7ABF">
        <w:rPr>
          <w:lang w:val="en-GB" w:eastAsia="en-IE"/>
        </w:rPr>
        <w:t xml:space="preserve"> - </w:t>
      </w:r>
      <w:r w:rsidRPr="00AF7ABF">
        <w:rPr>
          <w:lang w:val="en-GB" w:eastAsia="en-IE"/>
        </w:rPr>
        <w:t>no individual user</w:t>
      </w:r>
      <w:r w:rsidR="006A58B0" w:rsidRPr="00AF7ABF">
        <w:rPr>
          <w:lang w:val="en-GB" w:eastAsia="en-IE"/>
        </w:rPr>
        <w:t xml:space="preserve"> account</w:t>
      </w:r>
      <w:r w:rsidRPr="00AF7ABF">
        <w:rPr>
          <w:lang w:val="en-GB" w:eastAsia="en-IE"/>
        </w:rPr>
        <w:t>s are created</w:t>
      </w:r>
      <w:r w:rsidR="006A58B0" w:rsidRPr="00AF7ABF">
        <w:rPr>
          <w:lang w:val="en-GB" w:eastAsia="en-IE"/>
        </w:rPr>
        <w:t xml:space="preserve"> for them</w:t>
      </w:r>
      <w:r w:rsidRPr="00AF7ABF">
        <w:rPr>
          <w:lang w:val="en-GB" w:eastAsia="en-IE"/>
        </w:rPr>
        <w:t>.</w:t>
      </w:r>
    </w:p>
    <w:p w14:paraId="7114EC17" w14:textId="77777777" w:rsidR="00965CE0" w:rsidRPr="00AF7ABF" w:rsidRDefault="00965CE0" w:rsidP="001B1AF6">
      <w:pPr>
        <w:pStyle w:val="BodyTextVersion1"/>
        <w:rPr>
          <w:lang w:val="en-GB" w:eastAsia="en-IE"/>
        </w:rPr>
      </w:pPr>
    </w:p>
    <w:p w14:paraId="65E82FCF" w14:textId="36D0C4C1" w:rsidR="0026583B" w:rsidRPr="00AF7ABF" w:rsidRDefault="00EB47BF">
      <w:pPr>
        <w:pStyle w:val="Heading2"/>
        <w:rPr>
          <w:rFonts w:asciiTheme="minorHAnsi" w:hAnsiTheme="minorHAnsi"/>
        </w:rPr>
      </w:pPr>
      <w:bookmarkStart w:id="37" w:name="_Toc205566971"/>
      <w:r w:rsidRPr="00AF7ABF">
        <w:rPr>
          <w:rFonts w:asciiTheme="minorHAnsi" w:hAnsiTheme="minorHAnsi"/>
        </w:rPr>
        <w:t xml:space="preserve">LZ </w:t>
      </w:r>
      <w:r w:rsidR="00D91C19" w:rsidRPr="00AF7ABF">
        <w:rPr>
          <w:rFonts w:asciiTheme="minorHAnsi" w:hAnsiTheme="minorHAnsi"/>
        </w:rPr>
        <w:t>Configuration File Updates</w:t>
      </w:r>
      <w:bookmarkEnd w:id="37"/>
    </w:p>
    <w:p w14:paraId="6491271C" w14:textId="20C6096B" w:rsidR="009E66D3" w:rsidRPr="00AF7ABF" w:rsidRDefault="00782F40" w:rsidP="004D3069">
      <w:pPr>
        <w:pStyle w:val="BodyTextVersion1"/>
        <w:rPr>
          <w:lang w:val="en-GB" w:eastAsia="en-IE"/>
        </w:rPr>
      </w:pPr>
      <w:r w:rsidRPr="00AF7ABF">
        <w:rPr>
          <w:lang w:val="en-GB" w:eastAsia="en-IE"/>
        </w:rPr>
        <w:t xml:space="preserve">By default, the AWS Landing Zone Accelerator (LZA) provisions the Audit, and LogArchive accounts. Additional manual configuration steps were performed across the relevant </w:t>
      </w:r>
      <w:r w:rsidR="001A5915" w:rsidRPr="00AF7ABF">
        <w:rPr>
          <w:lang w:val="en-GB" w:eastAsia="en-IE"/>
        </w:rPr>
        <w:t xml:space="preserve">configuration </w:t>
      </w:r>
      <w:r w:rsidRPr="00AF7ABF">
        <w:rPr>
          <w:lang w:val="en-GB" w:eastAsia="en-IE"/>
        </w:rPr>
        <w:t>files to fully implement the iSP Landing Zone.</w:t>
      </w:r>
      <w:r w:rsidR="009E66D3" w:rsidRPr="00AF7ABF">
        <w:rPr>
          <w:lang w:val="en-GB" w:eastAsia="en-IE"/>
        </w:rPr>
        <w:t xml:space="preserve"> </w:t>
      </w:r>
    </w:p>
    <w:p w14:paraId="4D1B041C" w14:textId="7F149FB9" w:rsidR="004D3069" w:rsidRPr="00AF7ABF" w:rsidRDefault="004D3069" w:rsidP="00E42EFC">
      <w:pPr>
        <w:pStyle w:val="BodyTextVersion1"/>
        <w:numPr>
          <w:ilvl w:val="0"/>
          <w:numId w:val="11"/>
        </w:numPr>
        <w:rPr>
          <w:lang w:val="en-GB" w:eastAsia="en-IE"/>
        </w:rPr>
      </w:pPr>
      <w:r w:rsidRPr="00AF7ABF">
        <w:rPr>
          <w:lang w:val="en-GB" w:eastAsia="en-IE"/>
        </w:rPr>
        <w:t xml:space="preserve">Create the Network account within the Infrastructure </w:t>
      </w:r>
      <w:r w:rsidR="00CF788A" w:rsidRPr="00AF7ABF">
        <w:rPr>
          <w:lang w:val="en-GB" w:eastAsia="en-IE"/>
        </w:rPr>
        <w:t>Organisation</w:t>
      </w:r>
      <w:r w:rsidRPr="00AF7ABF">
        <w:rPr>
          <w:lang w:val="en-GB" w:eastAsia="en-IE"/>
        </w:rPr>
        <w:t>al Unit (OU).</w:t>
      </w:r>
    </w:p>
    <w:p w14:paraId="725B8BCD" w14:textId="76613302" w:rsidR="004D3069" w:rsidRPr="00AF7ABF" w:rsidRDefault="00285A08" w:rsidP="00E42EFC">
      <w:pPr>
        <w:pStyle w:val="BodyTextVersion1"/>
        <w:numPr>
          <w:ilvl w:val="0"/>
          <w:numId w:val="11"/>
        </w:numPr>
        <w:rPr>
          <w:lang w:val="en-GB" w:eastAsia="en-IE"/>
        </w:rPr>
      </w:pPr>
      <w:r w:rsidRPr="00AF7ABF">
        <w:rPr>
          <w:lang w:val="en-GB" w:eastAsia="en-IE"/>
        </w:rPr>
        <w:t>Create</w:t>
      </w:r>
      <w:r w:rsidR="004D3069" w:rsidRPr="00AF7ABF">
        <w:rPr>
          <w:lang w:val="en-GB" w:eastAsia="en-IE"/>
        </w:rPr>
        <w:t xml:space="preserve"> a SuspendedAccounts OU</w:t>
      </w:r>
      <w:r w:rsidR="001A5915" w:rsidRPr="00AF7ABF">
        <w:rPr>
          <w:lang w:val="en-GB" w:eastAsia="en-IE"/>
        </w:rPr>
        <w:t>. This OU will</w:t>
      </w:r>
      <w:r w:rsidR="004D3069" w:rsidRPr="00AF7ABF">
        <w:rPr>
          <w:lang w:val="en-GB" w:eastAsia="en-IE"/>
        </w:rPr>
        <w:t xml:space="preserve"> temporarily hold accounts </w:t>
      </w:r>
      <w:r w:rsidR="0045359A" w:rsidRPr="00AF7ABF">
        <w:rPr>
          <w:lang w:val="en-GB" w:eastAsia="en-IE"/>
        </w:rPr>
        <w:t xml:space="preserve">that are </w:t>
      </w:r>
      <w:r w:rsidR="004D3069" w:rsidRPr="00AF7ABF">
        <w:rPr>
          <w:lang w:val="en-GB" w:eastAsia="en-IE"/>
        </w:rPr>
        <w:t>marked for removal. Accounts placed here will be excluded from future configuration</w:t>
      </w:r>
      <w:r w:rsidR="00A7021E" w:rsidRPr="00AF7ABF">
        <w:rPr>
          <w:lang w:val="en-GB" w:eastAsia="en-IE"/>
        </w:rPr>
        <w:t xml:space="preserve">, will be </w:t>
      </w:r>
      <w:r w:rsidR="004D3069" w:rsidRPr="00AF7ABF">
        <w:rPr>
          <w:lang w:val="en-GB" w:eastAsia="en-IE"/>
        </w:rPr>
        <w:t>deleted later</w:t>
      </w:r>
      <w:r w:rsidR="00A7021E" w:rsidRPr="00AF7ABF">
        <w:rPr>
          <w:lang w:val="en-GB" w:eastAsia="en-IE"/>
        </w:rPr>
        <w:t xml:space="preserve"> by AWS</w:t>
      </w:r>
      <w:r w:rsidR="00CE29C8" w:rsidRPr="00AF7ABF">
        <w:rPr>
          <w:lang w:val="en-GB" w:eastAsia="en-IE"/>
        </w:rPr>
        <w:t>,</w:t>
      </w:r>
      <w:r w:rsidR="00A7021E" w:rsidRPr="00AF7ABF">
        <w:rPr>
          <w:lang w:val="en-GB" w:eastAsia="en-IE"/>
        </w:rPr>
        <w:t xml:space="preserve"> and </w:t>
      </w:r>
      <w:r w:rsidR="00CE29C8" w:rsidRPr="00AF7ABF">
        <w:rPr>
          <w:lang w:val="en-GB" w:eastAsia="en-IE"/>
        </w:rPr>
        <w:t>if required the</w:t>
      </w:r>
      <w:r w:rsidR="00A7021E" w:rsidRPr="00AF7ABF">
        <w:rPr>
          <w:lang w:val="en-GB" w:eastAsia="en-IE"/>
        </w:rPr>
        <w:t xml:space="preserve"> accounts can be recovered </w:t>
      </w:r>
      <w:r w:rsidR="002060BF" w:rsidRPr="00AF7ABF">
        <w:rPr>
          <w:lang w:val="en-GB" w:eastAsia="en-IE"/>
        </w:rPr>
        <w:t>whilst in the pending state</w:t>
      </w:r>
      <w:r w:rsidR="004D3069" w:rsidRPr="00AF7ABF">
        <w:rPr>
          <w:lang w:val="en-GB" w:eastAsia="en-IE"/>
        </w:rPr>
        <w:t>.</w:t>
      </w:r>
    </w:p>
    <w:p w14:paraId="07908AF2" w14:textId="454A3875" w:rsidR="004D3069" w:rsidRPr="00AF7ABF" w:rsidRDefault="002060BF" w:rsidP="00E42EFC">
      <w:pPr>
        <w:pStyle w:val="BodyTextVersion1"/>
        <w:numPr>
          <w:ilvl w:val="0"/>
          <w:numId w:val="11"/>
        </w:numPr>
        <w:rPr>
          <w:lang w:val="en-GB" w:eastAsia="en-IE"/>
        </w:rPr>
      </w:pPr>
      <w:r w:rsidRPr="00AF7ABF">
        <w:rPr>
          <w:lang w:val="en-GB" w:eastAsia="en-IE"/>
        </w:rPr>
        <w:t>Create</w:t>
      </w:r>
      <w:r w:rsidR="004D3069" w:rsidRPr="00AF7ABF">
        <w:rPr>
          <w:lang w:val="en-GB" w:eastAsia="en-IE"/>
        </w:rPr>
        <w:t xml:space="preserve"> the AFT-Management OU and create the associated AFT account.</w:t>
      </w:r>
    </w:p>
    <w:p w14:paraId="5E88F081" w14:textId="239FBF29" w:rsidR="004D3069" w:rsidRPr="00AF7ABF" w:rsidRDefault="004D3069" w:rsidP="00E42EFC">
      <w:pPr>
        <w:pStyle w:val="BodyTextVersion1"/>
        <w:numPr>
          <w:ilvl w:val="0"/>
          <w:numId w:val="11"/>
        </w:numPr>
        <w:rPr>
          <w:lang w:val="en-GB" w:eastAsia="en-IE"/>
        </w:rPr>
      </w:pPr>
      <w:r w:rsidRPr="00AF7ABF">
        <w:rPr>
          <w:lang w:val="en-GB" w:eastAsia="en-IE"/>
        </w:rPr>
        <w:t>Create the Identity account under the Security OU.</w:t>
      </w:r>
    </w:p>
    <w:p w14:paraId="22FBA78D" w14:textId="586C0F01" w:rsidR="004D3069" w:rsidRPr="00AF7ABF" w:rsidRDefault="002060BF" w:rsidP="00E42EFC">
      <w:pPr>
        <w:pStyle w:val="BodyTextVersion1"/>
        <w:numPr>
          <w:ilvl w:val="0"/>
          <w:numId w:val="11"/>
        </w:numPr>
        <w:rPr>
          <w:lang w:val="en-GB" w:eastAsia="en-IE"/>
        </w:rPr>
      </w:pPr>
      <w:r w:rsidRPr="00AF7ABF">
        <w:rPr>
          <w:lang w:val="en-GB" w:eastAsia="en-IE"/>
        </w:rPr>
        <w:t>Create</w:t>
      </w:r>
      <w:r w:rsidR="004D3069" w:rsidRPr="00AF7ABF">
        <w:rPr>
          <w:lang w:val="en-GB" w:eastAsia="en-IE"/>
        </w:rPr>
        <w:t xml:space="preserve"> the Workload OU and nest</w:t>
      </w:r>
      <w:r w:rsidRPr="00AF7ABF">
        <w:rPr>
          <w:lang w:val="en-GB" w:eastAsia="en-IE"/>
        </w:rPr>
        <w:t>ed</w:t>
      </w:r>
      <w:r w:rsidR="004D3069" w:rsidRPr="00AF7ABF">
        <w:rPr>
          <w:lang w:val="en-GB" w:eastAsia="en-IE"/>
        </w:rPr>
        <w:t xml:space="preserve"> following OUs within it:</w:t>
      </w:r>
    </w:p>
    <w:p w14:paraId="59B34634" w14:textId="1629E9FE" w:rsidR="004D3069" w:rsidRPr="00AF7ABF" w:rsidRDefault="004D3069" w:rsidP="00E42EFC">
      <w:pPr>
        <w:pStyle w:val="BodyTextVersion1"/>
        <w:numPr>
          <w:ilvl w:val="1"/>
          <w:numId w:val="11"/>
        </w:numPr>
        <w:rPr>
          <w:lang w:val="en-GB" w:eastAsia="en-IE"/>
        </w:rPr>
      </w:pPr>
      <w:r w:rsidRPr="00AF7ABF">
        <w:rPr>
          <w:lang w:val="en-GB" w:eastAsia="en-IE"/>
        </w:rPr>
        <w:t>Production</w:t>
      </w:r>
    </w:p>
    <w:p w14:paraId="0564B69E" w14:textId="6A268DF9" w:rsidR="004D3069" w:rsidRPr="00AF7ABF" w:rsidRDefault="004D3069" w:rsidP="00E42EFC">
      <w:pPr>
        <w:pStyle w:val="BodyTextVersion1"/>
        <w:numPr>
          <w:ilvl w:val="1"/>
          <w:numId w:val="11"/>
        </w:numPr>
        <w:rPr>
          <w:lang w:val="en-GB" w:eastAsia="en-IE"/>
        </w:rPr>
      </w:pPr>
      <w:r w:rsidRPr="00AF7ABF">
        <w:rPr>
          <w:lang w:val="en-GB" w:eastAsia="en-IE"/>
        </w:rPr>
        <w:t>Non-Production</w:t>
      </w:r>
    </w:p>
    <w:p w14:paraId="3D44527D" w14:textId="44E491B7" w:rsidR="004D3069" w:rsidRPr="00AF7ABF" w:rsidRDefault="004D3069" w:rsidP="00E42EFC">
      <w:pPr>
        <w:pStyle w:val="BodyTextVersion1"/>
        <w:numPr>
          <w:ilvl w:val="1"/>
          <w:numId w:val="11"/>
        </w:numPr>
        <w:rPr>
          <w:lang w:val="en-GB" w:eastAsia="en-IE"/>
        </w:rPr>
      </w:pPr>
      <w:r w:rsidRPr="00AF7ABF">
        <w:rPr>
          <w:lang w:val="en-GB" w:eastAsia="en-IE"/>
        </w:rPr>
        <w:t>Sandbox</w:t>
      </w:r>
    </w:p>
    <w:p w14:paraId="5DE1D72C" w14:textId="52811181" w:rsidR="004D3069" w:rsidRPr="00AF7ABF" w:rsidRDefault="004D3069" w:rsidP="00E42EFC">
      <w:pPr>
        <w:pStyle w:val="BodyTextVersion1"/>
        <w:numPr>
          <w:ilvl w:val="0"/>
          <w:numId w:val="11"/>
        </w:numPr>
        <w:rPr>
          <w:lang w:val="en-GB" w:eastAsia="en-IE"/>
        </w:rPr>
      </w:pPr>
      <w:r w:rsidRPr="00AF7ABF">
        <w:rPr>
          <w:lang w:val="en-GB" w:eastAsia="en-IE"/>
        </w:rPr>
        <w:t>Update security-config.yaml with security services and rules, enabling:</w:t>
      </w:r>
    </w:p>
    <w:p w14:paraId="30FAE1AD" w14:textId="61A3E90E" w:rsidR="004D3069" w:rsidRPr="00AF7ABF" w:rsidRDefault="004D3069" w:rsidP="00E42EFC">
      <w:pPr>
        <w:pStyle w:val="BodyTextVersion1"/>
        <w:numPr>
          <w:ilvl w:val="1"/>
          <w:numId w:val="11"/>
        </w:numPr>
        <w:rPr>
          <w:lang w:val="en-GB" w:eastAsia="en-IE"/>
        </w:rPr>
      </w:pPr>
      <w:r w:rsidRPr="00AF7ABF">
        <w:rPr>
          <w:lang w:val="en-GB" w:eastAsia="en-IE"/>
        </w:rPr>
        <w:lastRenderedPageBreak/>
        <w:t>Macie</w:t>
      </w:r>
    </w:p>
    <w:p w14:paraId="4254AFAA" w14:textId="42FF5A79" w:rsidR="004D3069" w:rsidRPr="00AF7ABF" w:rsidRDefault="004D3069" w:rsidP="00E42EFC">
      <w:pPr>
        <w:pStyle w:val="BodyTextVersion1"/>
        <w:numPr>
          <w:ilvl w:val="1"/>
          <w:numId w:val="11"/>
        </w:numPr>
        <w:rPr>
          <w:lang w:val="en-GB" w:eastAsia="en-IE"/>
        </w:rPr>
      </w:pPr>
      <w:r w:rsidRPr="00AF7ABF">
        <w:rPr>
          <w:lang w:val="en-GB" w:eastAsia="en-IE"/>
        </w:rPr>
        <w:t>AWS Config Rules</w:t>
      </w:r>
    </w:p>
    <w:p w14:paraId="558AB0CD" w14:textId="31BE1A82" w:rsidR="004D3069" w:rsidRPr="00AF7ABF" w:rsidRDefault="004D3069" w:rsidP="00E42EFC">
      <w:pPr>
        <w:pStyle w:val="BodyTextVersion1"/>
        <w:numPr>
          <w:ilvl w:val="1"/>
          <w:numId w:val="11"/>
        </w:numPr>
        <w:rPr>
          <w:lang w:val="en-GB" w:eastAsia="en-IE"/>
        </w:rPr>
      </w:pPr>
      <w:r w:rsidRPr="00AF7ABF">
        <w:rPr>
          <w:lang w:val="en-GB" w:eastAsia="en-IE"/>
        </w:rPr>
        <w:t>GuardDuty (some features managed by the Audit account)</w:t>
      </w:r>
    </w:p>
    <w:p w14:paraId="51783132" w14:textId="275E276F" w:rsidR="004D3069" w:rsidRPr="00AF7ABF" w:rsidRDefault="004D3069" w:rsidP="00E42EFC">
      <w:pPr>
        <w:pStyle w:val="BodyTextVersion1"/>
        <w:numPr>
          <w:ilvl w:val="1"/>
          <w:numId w:val="11"/>
        </w:numPr>
        <w:rPr>
          <w:lang w:val="en-GB" w:eastAsia="en-IE"/>
        </w:rPr>
      </w:pPr>
      <w:r w:rsidRPr="00AF7ABF">
        <w:rPr>
          <w:lang w:val="en-GB" w:eastAsia="en-IE"/>
        </w:rPr>
        <w:t>Security Hub</w:t>
      </w:r>
    </w:p>
    <w:p w14:paraId="3B904C11" w14:textId="508307E5" w:rsidR="004D3069" w:rsidRPr="00AF7ABF" w:rsidRDefault="004D3069" w:rsidP="00E42EFC">
      <w:pPr>
        <w:pStyle w:val="BodyTextVersion1"/>
        <w:numPr>
          <w:ilvl w:val="1"/>
          <w:numId w:val="11"/>
        </w:numPr>
        <w:rPr>
          <w:lang w:val="en-GB" w:eastAsia="en-IE"/>
        </w:rPr>
      </w:pPr>
      <w:r w:rsidRPr="00AF7ABF">
        <w:rPr>
          <w:lang w:val="en-GB" w:eastAsia="en-IE"/>
        </w:rPr>
        <w:t>CloudWatch Alarms</w:t>
      </w:r>
    </w:p>
    <w:p w14:paraId="38C3EA0A" w14:textId="37EC2956" w:rsidR="004D3069" w:rsidRPr="00AF7ABF" w:rsidRDefault="004D3069" w:rsidP="00E42EFC">
      <w:pPr>
        <w:pStyle w:val="BodyTextVersion1"/>
        <w:numPr>
          <w:ilvl w:val="1"/>
          <w:numId w:val="11"/>
        </w:numPr>
        <w:rPr>
          <w:lang w:val="en-GB" w:eastAsia="en-IE"/>
        </w:rPr>
      </w:pPr>
      <w:r w:rsidRPr="00AF7ABF">
        <w:rPr>
          <w:lang w:val="en-GB" w:eastAsia="en-IE"/>
        </w:rPr>
        <w:t>EBS volume encryption</w:t>
      </w:r>
    </w:p>
    <w:p w14:paraId="5C877DF9" w14:textId="0D6DAC56" w:rsidR="004D3069" w:rsidRPr="00AF7ABF" w:rsidRDefault="004D3069" w:rsidP="00E42EFC">
      <w:pPr>
        <w:pStyle w:val="BodyTextVersion1"/>
        <w:numPr>
          <w:ilvl w:val="1"/>
          <w:numId w:val="11"/>
        </w:numPr>
        <w:rPr>
          <w:lang w:val="en-GB" w:eastAsia="en-IE"/>
        </w:rPr>
      </w:pPr>
      <w:r w:rsidRPr="00AF7ABF">
        <w:rPr>
          <w:lang w:val="en-GB" w:eastAsia="en-IE"/>
        </w:rPr>
        <w:t>SNS Security Topic</w:t>
      </w:r>
    </w:p>
    <w:p w14:paraId="5FE9D443" w14:textId="57857594" w:rsidR="004D3069" w:rsidRPr="00AF7ABF" w:rsidRDefault="004D3069" w:rsidP="00E42EFC">
      <w:pPr>
        <w:pStyle w:val="BodyTextVersion1"/>
        <w:numPr>
          <w:ilvl w:val="1"/>
          <w:numId w:val="11"/>
        </w:numPr>
        <w:rPr>
          <w:lang w:val="en-GB" w:eastAsia="en-IE"/>
        </w:rPr>
      </w:pPr>
      <w:r w:rsidRPr="00AF7ABF">
        <w:rPr>
          <w:lang w:val="en-GB" w:eastAsia="en-IE"/>
        </w:rPr>
        <w:t>S3 block public access enforcement</w:t>
      </w:r>
    </w:p>
    <w:p w14:paraId="763AE8A7" w14:textId="3187B998" w:rsidR="004D3069" w:rsidRPr="00AF7ABF" w:rsidRDefault="004D3069" w:rsidP="00E42EFC">
      <w:pPr>
        <w:pStyle w:val="BodyTextVersion1"/>
        <w:numPr>
          <w:ilvl w:val="1"/>
          <w:numId w:val="11"/>
        </w:numPr>
        <w:rPr>
          <w:lang w:val="en-GB" w:eastAsia="en-IE"/>
        </w:rPr>
      </w:pPr>
      <w:r w:rsidRPr="00AF7ABF">
        <w:rPr>
          <w:lang w:val="en-GB" w:eastAsia="en-IE"/>
        </w:rPr>
        <w:t>Audit Manager</w:t>
      </w:r>
    </w:p>
    <w:p w14:paraId="061456A4" w14:textId="2322FA3A" w:rsidR="004D3069" w:rsidRPr="00AF7ABF" w:rsidRDefault="004D3069" w:rsidP="00E42EFC">
      <w:pPr>
        <w:pStyle w:val="BodyTextVersion1"/>
        <w:numPr>
          <w:ilvl w:val="0"/>
          <w:numId w:val="11"/>
        </w:numPr>
        <w:rPr>
          <w:lang w:val="en-GB" w:eastAsia="en-IE"/>
        </w:rPr>
      </w:pPr>
      <w:r w:rsidRPr="00AF7ABF">
        <w:rPr>
          <w:lang w:val="en-GB" w:eastAsia="en-IE"/>
        </w:rPr>
        <w:t xml:space="preserve">Apply Service Control Policies (SCPs) to relevant OUs using the </w:t>
      </w:r>
      <w:r w:rsidR="00CF788A" w:rsidRPr="00AF7ABF">
        <w:rPr>
          <w:lang w:val="en-GB" w:eastAsia="en-IE"/>
        </w:rPr>
        <w:t>Organisation</w:t>
      </w:r>
      <w:r w:rsidRPr="00AF7ABF">
        <w:rPr>
          <w:lang w:val="en-GB" w:eastAsia="en-IE"/>
        </w:rPr>
        <w:t>-config.yaml file.</w:t>
      </w:r>
    </w:p>
    <w:p w14:paraId="75DB01C3" w14:textId="2CDAFC36" w:rsidR="004D3069" w:rsidRPr="00AF7ABF" w:rsidRDefault="004D3069" w:rsidP="00E42EFC">
      <w:pPr>
        <w:pStyle w:val="BodyTextVersion1"/>
        <w:numPr>
          <w:ilvl w:val="0"/>
          <w:numId w:val="11"/>
        </w:numPr>
        <w:rPr>
          <w:lang w:val="en-GB" w:eastAsia="en-IE"/>
        </w:rPr>
      </w:pPr>
      <w:r w:rsidRPr="00AF7ABF">
        <w:rPr>
          <w:lang w:val="en-GB" w:eastAsia="en-IE"/>
        </w:rPr>
        <w:t xml:space="preserve">Incorporate additional configuration settings from the </w:t>
      </w:r>
      <w:hyperlink r:id="rId54" w:history="1">
        <w:r w:rsidRPr="00AF7ABF">
          <w:rPr>
            <w:rStyle w:val="Hyperlink"/>
            <w:lang w:val="en-GB" w:eastAsia="en-IE"/>
          </w:rPr>
          <w:t>AWS LZA GitHub</w:t>
        </w:r>
        <w:r w:rsidR="00FD2AFB" w:rsidRPr="00AF7ABF">
          <w:rPr>
            <w:rStyle w:val="Hyperlink"/>
            <w:lang w:val="en-GB" w:eastAsia="en-IE"/>
          </w:rPr>
          <w:t xml:space="preserve"> repository</w:t>
        </w:r>
      </w:hyperlink>
      <w:r w:rsidRPr="00AF7ABF">
        <w:rPr>
          <w:lang w:val="en-GB" w:eastAsia="en-IE"/>
        </w:rPr>
        <w:t xml:space="preserve"> example into:</w:t>
      </w:r>
    </w:p>
    <w:p w14:paraId="3213BDC8" w14:textId="301340E3" w:rsidR="004D3069" w:rsidRPr="00AF7ABF" w:rsidRDefault="004D3069" w:rsidP="00E42EFC">
      <w:pPr>
        <w:pStyle w:val="BodyTextVersion1"/>
        <w:numPr>
          <w:ilvl w:val="1"/>
          <w:numId w:val="11"/>
        </w:numPr>
        <w:rPr>
          <w:lang w:val="en-GB" w:eastAsia="en-IE"/>
        </w:rPr>
      </w:pPr>
      <w:r w:rsidRPr="00AF7ABF">
        <w:rPr>
          <w:lang w:val="en-GB" w:eastAsia="en-IE"/>
        </w:rPr>
        <w:t>global-config.yaml</w:t>
      </w:r>
    </w:p>
    <w:p w14:paraId="3947A6D0" w14:textId="5EDCC259" w:rsidR="004D3069" w:rsidRPr="00AF7ABF" w:rsidRDefault="004D3069" w:rsidP="00E42EFC">
      <w:pPr>
        <w:pStyle w:val="BodyTextVersion1"/>
        <w:numPr>
          <w:ilvl w:val="1"/>
          <w:numId w:val="11"/>
        </w:numPr>
        <w:rPr>
          <w:lang w:val="en-GB" w:eastAsia="en-IE"/>
        </w:rPr>
      </w:pPr>
      <w:r w:rsidRPr="00AF7ABF">
        <w:rPr>
          <w:lang w:val="en-GB" w:eastAsia="en-IE"/>
        </w:rPr>
        <w:t>iam-config.yaml</w:t>
      </w:r>
    </w:p>
    <w:p w14:paraId="3B232E0A" w14:textId="0DECC8DA" w:rsidR="004D3069" w:rsidRPr="00AF7ABF" w:rsidRDefault="004D3069" w:rsidP="00E42EFC">
      <w:pPr>
        <w:pStyle w:val="BodyTextVersion1"/>
        <w:numPr>
          <w:ilvl w:val="0"/>
          <w:numId w:val="11"/>
        </w:numPr>
        <w:rPr>
          <w:lang w:val="en-GB" w:eastAsia="en-IE"/>
        </w:rPr>
      </w:pPr>
      <w:r w:rsidRPr="00AF7ABF">
        <w:rPr>
          <w:lang w:val="en-GB" w:eastAsia="en-IE"/>
        </w:rPr>
        <w:t xml:space="preserve">Configure backup and tagging policies in the </w:t>
      </w:r>
      <w:r w:rsidR="00CF788A" w:rsidRPr="00AF7ABF">
        <w:rPr>
          <w:lang w:val="en-GB" w:eastAsia="en-IE"/>
        </w:rPr>
        <w:t>Organisation</w:t>
      </w:r>
      <w:r w:rsidRPr="00AF7ABF">
        <w:rPr>
          <w:lang w:val="en-GB" w:eastAsia="en-IE"/>
        </w:rPr>
        <w:t>-config.yaml file.</w:t>
      </w:r>
    </w:p>
    <w:p w14:paraId="1C0FB175" w14:textId="0C3652FF" w:rsidR="00D91C19" w:rsidRPr="00AF7ABF" w:rsidRDefault="004D3069" w:rsidP="00E42EFC">
      <w:pPr>
        <w:pStyle w:val="BodyTextVersion1"/>
        <w:numPr>
          <w:ilvl w:val="0"/>
          <w:numId w:val="11"/>
        </w:numPr>
        <w:rPr>
          <w:lang w:val="en-GB" w:eastAsia="en-IE"/>
        </w:rPr>
      </w:pPr>
      <w:r w:rsidRPr="00AF7ABF">
        <w:rPr>
          <w:lang w:val="en-GB" w:eastAsia="en-IE"/>
        </w:rPr>
        <w:t xml:space="preserve">Proceed with AFT setup by following the instructions in the AFT section below to configure the </w:t>
      </w:r>
      <w:r w:rsidR="00F1522D" w:rsidRPr="00AF7ABF">
        <w:rPr>
          <w:lang w:val="en-GB" w:eastAsia="en-IE"/>
        </w:rPr>
        <w:t>AFT to</w:t>
      </w:r>
      <w:r w:rsidRPr="00AF7ABF">
        <w:rPr>
          <w:lang w:val="en-GB" w:eastAsia="en-IE"/>
        </w:rPr>
        <w:t xml:space="preserve"> provision workload accounts.</w:t>
      </w:r>
    </w:p>
    <w:p w14:paraId="2DD6C97E" w14:textId="77777777" w:rsidR="00965CE0" w:rsidRPr="00AF7ABF" w:rsidRDefault="00965CE0" w:rsidP="00965CE0">
      <w:pPr>
        <w:pStyle w:val="BodyTextVersion1"/>
        <w:rPr>
          <w:lang w:val="en-GB" w:eastAsia="en-IE"/>
        </w:rPr>
      </w:pPr>
    </w:p>
    <w:p w14:paraId="352A279E" w14:textId="63D3708E" w:rsidR="004A4E14" w:rsidRPr="00AF7ABF" w:rsidRDefault="004A4E14" w:rsidP="004A4E14">
      <w:pPr>
        <w:pStyle w:val="Heading2"/>
        <w:rPr>
          <w:rFonts w:asciiTheme="minorHAnsi" w:hAnsiTheme="minorHAnsi"/>
        </w:rPr>
      </w:pPr>
      <w:bookmarkStart w:id="38" w:name="_Toc205566972"/>
      <w:bookmarkStart w:id="39" w:name="_Toc79596743"/>
      <w:bookmarkStart w:id="40" w:name="_Toc98244203"/>
      <w:commentRangeStart w:id="41"/>
      <w:commentRangeStart w:id="42"/>
      <w:r w:rsidRPr="00AF7ABF">
        <w:rPr>
          <w:rFonts w:asciiTheme="minorHAnsi" w:hAnsiTheme="minorHAnsi"/>
        </w:rPr>
        <w:t xml:space="preserve">AFT </w:t>
      </w:r>
      <w:commentRangeEnd w:id="41"/>
      <w:r w:rsidR="00B8532C" w:rsidRPr="00AF7ABF">
        <w:rPr>
          <w:rStyle w:val="CommentReference"/>
          <w:rFonts w:asciiTheme="minorHAnsi" w:hAnsiTheme="minorHAnsi"/>
          <w:sz w:val="24"/>
          <w:szCs w:val="20"/>
        </w:rPr>
        <w:commentReference w:id="41"/>
      </w:r>
      <w:commentRangeEnd w:id="42"/>
      <w:r w:rsidR="00BC07B5" w:rsidRPr="00AF7ABF">
        <w:rPr>
          <w:rStyle w:val="CommentReference"/>
          <w:rFonts w:asciiTheme="minorHAnsi" w:hAnsiTheme="minorHAnsi"/>
          <w:bCs/>
          <w:color w:val="4F4F4F"/>
        </w:rPr>
        <w:commentReference w:id="42"/>
      </w:r>
      <w:r w:rsidRPr="00AF7ABF">
        <w:rPr>
          <w:rFonts w:asciiTheme="minorHAnsi" w:hAnsiTheme="minorHAnsi"/>
        </w:rPr>
        <w:t>Deployment</w:t>
      </w:r>
      <w:bookmarkEnd w:id="38"/>
    </w:p>
    <w:bookmarkEnd w:id="39"/>
    <w:bookmarkEnd w:id="40"/>
    <w:p w14:paraId="309BCE0C" w14:textId="77777777" w:rsidR="00965CE0" w:rsidRPr="00AF7ABF" w:rsidRDefault="00965CE0" w:rsidP="00965CE0">
      <w:pPr>
        <w:pStyle w:val="BodyTextVersion1"/>
        <w:rPr>
          <w:lang w:val="en-GB"/>
        </w:rPr>
      </w:pPr>
    </w:p>
    <w:p w14:paraId="34FDCEBE" w14:textId="21A6BB29" w:rsidR="00D04893" w:rsidRPr="00AF7ABF" w:rsidRDefault="004A4E14" w:rsidP="00D04893">
      <w:pPr>
        <w:pStyle w:val="Heading3"/>
        <w:rPr>
          <w:rFonts w:asciiTheme="minorHAnsi" w:hAnsiTheme="minorHAnsi"/>
        </w:rPr>
      </w:pPr>
      <w:bookmarkStart w:id="43" w:name="_Toc205566973"/>
      <w:r w:rsidRPr="00AF7ABF">
        <w:rPr>
          <w:rFonts w:asciiTheme="minorHAnsi" w:hAnsiTheme="minorHAnsi"/>
        </w:rPr>
        <w:t>AFT Introduction</w:t>
      </w:r>
      <w:bookmarkEnd w:id="43"/>
    </w:p>
    <w:p w14:paraId="2E90F412" w14:textId="47A01A43" w:rsidR="00365AFA" w:rsidRPr="00AF7ABF" w:rsidRDefault="00365AFA" w:rsidP="00365AFA">
      <w:pPr>
        <w:pStyle w:val="BodyTextVersion1"/>
        <w:rPr>
          <w:lang w:val="en-GB" w:eastAsia="en-IE"/>
        </w:rPr>
      </w:pPr>
      <w:r w:rsidRPr="00AF7ABF">
        <w:rPr>
          <w:lang w:val="en-GB" w:eastAsia="en-IE"/>
        </w:rPr>
        <w:t xml:space="preserve">The </w:t>
      </w:r>
      <w:r w:rsidR="00597134" w:rsidRPr="00AF7ABF">
        <w:rPr>
          <w:lang w:val="en-GB" w:eastAsia="en-IE"/>
        </w:rPr>
        <w:t>AWS</w:t>
      </w:r>
      <w:r w:rsidRPr="00AF7ABF">
        <w:rPr>
          <w:lang w:val="en-GB" w:eastAsia="en-IE"/>
        </w:rPr>
        <w:t xml:space="preserve"> </w:t>
      </w:r>
      <w:hyperlink r:id="rId55" w:history="1">
        <w:r w:rsidR="00690D8D" w:rsidRPr="00AF7ABF">
          <w:rPr>
            <w:rStyle w:val="Hyperlink"/>
            <w:lang w:val="en-GB" w:eastAsia="en-IE"/>
          </w:rPr>
          <w:t>Account Factory for Terraform</w:t>
        </w:r>
      </w:hyperlink>
      <w:r w:rsidR="00690D8D" w:rsidRPr="00AF7ABF">
        <w:rPr>
          <w:lang w:val="en-GB" w:eastAsia="en-IE"/>
        </w:rPr>
        <w:t xml:space="preserve"> (</w:t>
      </w:r>
      <w:r w:rsidRPr="00AF7ABF">
        <w:rPr>
          <w:lang w:val="en-GB" w:eastAsia="en-IE"/>
        </w:rPr>
        <w:t>AFT</w:t>
      </w:r>
      <w:r w:rsidR="00690D8D" w:rsidRPr="00AF7ABF">
        <w:rPr>
          <w:lang w:val="en-GB" w:eastAsia="en-IE"/>
        </w:rPr>
        <w:t xml:space="preserve">) </w:t>
      </w:r>
      <w:r w:rsidR="00597134" w:rsidRPr="00AF7ABF">
        <w:rPr>
          <w:lang w:val="en-GB" w:eastAsia="en-IE"/>
        </w:rPr>
        <w:t>feature</w:t>
      </w:r>
      <w:r w:rsidRPr="00AF7ABF">
        <w:rPr>
          <w:lang w:val="en-GB" w:eastAsia="en-IE"/>
        </w:rPr>
        <w:t xml:space="preserve"> uses Terraform to provision and manage workload AWS accounts that exist outside the scope of the </w:t>
      </w:r>
      <w:r w:rsidR="005834E5" w:rsidRPr="00AF7ABF">
        <w:rPr>
          <w:lang w:val="en-GB" w:eastAsia="en-IE"/>
        </w:rPr>
        <w:t>LZ</w:t>
      </w:r>
      <w:r w:rsidRPr="00AF7ABF">
        <w:rPr>
          <w:lang w:val="en-GB" w:eastAsia="en-IE"/>
        </w:rPr>
        <w:t xml:space="preserve"> platform. This approach maintains a clean separation between platform-level configuration and CI/CD pipelines, and those specific to individual workload accounts.</w:t>
      </w:r>
    </w:p>
    <w:p w14:paraId="05E5F75C" w14:textId="308DBEF9" w:rsidR="00365AFA" w:rsidRPr="00AF7ABF" w:rsidRDefault="00365AFA" w:rsidP="00365AFA">
      <w:pPr>
        <w:pStyle w:val="BodyTextVersion1"/>
        <w:jc w:val="left"/>
        <w:rPr>
          <w:lang w:val="en-GB" w:eastAsia="en-IE"/>
        </w:rPr>
      </w:pPr>
      <w:r w:rsidRPr="00AF7ABF">
        <w:rPr>
          <w:lang w:val="en-GB" w:eastAsia="en-IE"/>
        </w:rPr>
        <w:t>To support this structure, five dedicated GitHub repositories</w:t>
      </w:r>
      <w:r w:rsidR="00E01E68" w:rsidRPr="00AF7ABF">
        <w:rPr>
          <w:lang w:val="en-GB" w:eastAsia="en-IE"/>
        </w:rPr>
        <w:t xml:space="preserve"> are required</w:t>
      </w:r>
      <w:r w:rsidRPr="00AF7ABF">
        <w:rPr>
          <w:lang w:val="en-GB" w:eastAsia="en-IE"/>
        </w:rPr>
        <w:t>, each designed to store Terraform code</w:t>
      </w:r>
      <w:r w:rsidR="00E01E68" w:rsidRPr="00AF7ABF">
        <w:rPr>
          <w:lang w:val="en-GB" w:eastAsia="en-IE"/>
        </w:rPr>
        <w:t>.</w:t>
      </w:r>
      <w:r w:rsidRPr="00AF7ABF">
        <w:rPr>
          <w:lang w:val="en-GB" w:eastAsia="en-IE"/>
        </w:rPr>
        <w:t xml:space="preserve"> </w:t>
      </w:r>
      <w:r w:rsidR="00A549CC" w:rsidRPr="00AF7ABF">
        <w:rPr>
          <w:lang w:val="en-GB" w:eastAsia="en-IE"/>
        </w:rPr>
        <w:t xml:space="preserve">One repository bootstraps the AFT into the AFT account and the other four </w:t>
      </w:r>
      <w:r w:rsidR="006A366E" w:rsidRPr="00AF7ABF">
        <w:rPr>
          <w:lang w:val="en-GB" w:eastAsia="en-IE"/>
        </w:rPr>
        <w:t>contain the configuration that will be applied to</w:t>
      </w:r>
      <w:r w:rsidRPr="00AF7ABF">
        <w:rPr>
          <w:lang w:val="en-GB" w:eastAsia="en-IE"/>
        </w:rPr>
        <w:t xml:space="preserve"> accounts </w:t>
      </w:r>
      <w:r w:rsidR="006A366E" w:rsidRPr="00AF7ABF">
        <w:rPr>
          <w:lang w:val="en-GB" w:eastAsia="en-IE"/>
        </w:rPr>
        <w:t>created</w:t>
      </w:r>
      <w:r w:rsidRPr="00AF7ABF">
        <w:rPr>
          <w:lang w:val="en-GB" w:eastAsia="en-IE"/>
        </w:rPr>
        <w:t xml:space="preserve"> in the Workload </w:t>
      </w:r>
      <w:r w:rsidR="00CF788A" w:rsidRPr="00AF7ABF">
        <w:rPr>
          <w:lang w:val="en-GB" w:eastAsia="en-IE"/>
        </w:rPr>
        <w:t>Organisation</w:t>
      </w:r>
      <w:r w:rsidRPr="00AF7ABF">
        <w:rPr>
          <w:lang w:val="en-GB" w:eastAsia="en-IE"/>
        </w:rPr>
        <w:t>al Unit (OU).</w:t>
      </w:r>
    </w:p>
    <w:p w14:paraId="57DC51DC" w14:textId="747218EF" w:rsidR="00CB151E" w:rsidRPr="00AF7ABF" w:rsidRDefault="00CB151E" w:rsidP="00CB151E">
      <w:pPr>
        <w:pStyle w:val="BodyTextVersion1"/>
        <w:rPr>
          <w:lang w:val="en-GB" w:eastAsia="en-IE"/>
        </w:rPr>
      </w:pPr>
      <w:r w:rsidRPr="00AF7ABF">
        <w:rPr>
          <w:lang w:val="en-GB" w:eastAsia="en-IE"/>
        </w:rPr>
        <w:t>The</w:t>
      </w:r>
      <w:r w:rsidR="00AE06EA" w:rsidRPr="00AF7ABF">
        <w:rPr>
          <w:lang w:val="en-GB" w:eastAsia="en-IE"/>
        </w:rPr>
        <w:t xml:space="preserve"> following </w:t>
      </w:r>
      <w:r w:rsidRPr="00AF7ABF">
        <w:rPr>
          <w:lang w:val="en-GB" w:eastAsia="en-IE"/>
        </w:rPr>
        <w:t xml:space="preserve">steps were </w:t>
      </w:r>
      <w:r w:rsidR="00AE06EA" w:rsidRPr="00AF7ABF">
        <w:rPr>
          <w:lang w:val="en-GB" w:eastAsia="en-IE"/>
        </w:rPr>
        <w:t xml:space="preserve">created based on this </w:t>
      </w:r>
      <w:hyperlink r:id="rId56" w:history="1">
        <w:r w:rsidRPr="00AF7ABF">
          <w:rPr>
            <w:rStyle w:val="Hyperlink"/>
            <w:lang w:val="en-GB" w:eastAsia="en-IE"/>
          </w:rPr>
          <w:t>guide</w:t>
        </w:r>
      </w:hyperlink>
      <w:r w:rsidRPr="00AF7ABF">
        <w:rPr>
          <w:lang w:val="en-GB" w:eastAsia="en-IE"/>
        </w:rPr>
        <w:t xml:space="preserve"> and have been translated into a Terraform configuration stored in </w:t>
      </w:r>
      <w:r w:rsidR="0052613D" w:rsidRPr="00AF7ABF">
        <w:rPr>
          <w:lang w:val="en-GB" w:eastAsia="en-IE"/>
        </w:rPr>
        <w:t>the</w:t>
      </w:r>
      <w:r w:rsidRPr="00AF7ABF">
        <w:rPr>
          <w:lang w:val="en-GB" w:eastAsia="en-IE"/>
        </w:rPr>
        <w:t xml:space="preserve"> dedicated bootstrap repository. Additionally, the four required GitHub repositories were created and configured with the appropriate iSP settings.</w:t>
      </w:r>
    </w:p>
    <w:p w14:paraId="42D1365F" w14:textId="2429241A" w:rsidR="006A366E" w:rsidRPr="00AF7ABF" w:rsidRDefault="00CB151E" w:rsidP="00CB151E">
      <w:pPr>
        <w:pStyle w:val="BodyTextVersion1"/>
        <w:jc w:val="left"/>
        <w:rPr>
          <w:lang w:val="en-GB" w:eastAsia="en-IE"/>
        </w:rPr>
      </w:pPr>
      <w:r w:rsidRPr="00AF7ABF">
        <w:rPr>
          <w:lang w:val="en-GB" w:eastAsia="en-IE"/>
        </w:rPr>
        <w:t xml:space="preserve">The bootstrap process for the AFT </w:t>
      </w:r>
      <w:r w:rsidR="00597134" w:rsidRPr="00AF7ABF">
        <w:rPr>
          <w:lang w:val="en-GB" w:eastAsia="en-IE"/>
        </w:rPr>
        <w:t>feature</w:t>
      </w:r>
      <w:r w:rsidRPr="00AF7ABF">
        <w:rPr>
          <w:lang w:val="en-GB" w:eastAsia="en-IE"/>
        </w:rPr>
        <w:t xml:space="preserve"> is executed only once. While not intended for repeat use, the process is fully documented to support future recovery or disaster scenarios if needed.</w:t>
      </w:r>
    </w:p>
    <w:p w14:paraId="5AF7C901" w14:textId="5131275C" w:rsidR="0080291A" w:rsidRPr="00AF7ABF" w:rsidRDefault="0080291A" w:rsidP="00CB151E">
      <w:pPr>
        <w:pStyle w:val="BodyTextVersion1"/>
        <w:jc w:val="left"/>
        <w:rPr>
          <w:lang w:val="en-GB" w:eastAsia="en-IE"/>
        </w:rPr>
      </w:pPr>
      <w:r w:rsidRPr="00AF7ABF">
        <w:rPr>
          <w:lang w:val="en-GB" w:eastAsia="en-IE"/>
        </w:rPr>
        <w:t xml:space="preserve">The AWS AFT GitHub repository is added </w:t>
      </w:r>
      <w:hyperlink r:id="rId57" w:history="1">
        <w:r w:rsidRPr="00AF7ABF">
          <w:rPr>
            <w:rStyle w:val="Hyperlink"/>
            <w:lang w:val="en-GB" w:eastAsia="en-IE"/>
          </w:rPr>
          <w:t>here</w:t>
        </w:r>
      </w:hyperlink>
      <w:r w:rsidRPr="00AF7ABF">
        <w:rPr>
          <w:lang w:val="en-GB" w:eastAsia="en-IE"/>
        </w:rPr>
        <w:t xml:space="preserve"> for reference only.</w:t>
      </w:r>
    </w:p>
    <w:p w14:paraId="1E9E81AE" w14:textId="064C8172" w:rsidR="009C7A23" w:rsidRPr="00AF7ABF" w:rsidRDefault="009C7A23" w:rsidP="009C7A23">
      <w:pPr>
        <w:pStyle w:val="BodyTextVersion1"/>
        <w:rPr>
          <w:rFonts w:cstheme="majorHAnsi"/>
          <w:iCs/>
          <w:lang w:val="en-GB" w:eastAsia="en-IE"/>
        </w:rPr>
      </w:pPr>
      <w:r w:rsidRPr="00AF7ABF">
        <w:rPr>
          <w:rFonts w:cstheme="majorHAnsi"/>
          <w:iCs/>
          <w:lang w:val="en-GB" w:eastAsia="en-IE"/>
        </w:rPr>
        <w:t xml:space="preserve">The AFT Pipeline </w:t>
      </w:r>
      <w:hyperlink r:id="rId58" w:history="1">
        <w:r w:rsidR="00FC04D0" w:rsidRPr="00AF7ABF">
          <w:rPr>
            <w:rStyle w:val="Hyperlink"/>
            <w:rFonts w:cstheme="majorHAnsi"/>
            <w:iCs/>
            <w:lang w:val="en-GB" w:eastAsia="en-IE"/>
          </w:rPr>
          <w:t>architecture diagram 1</w:t>
        </w:r>
      </w:hyperlink>
      <w:r w:rsidR="00FC04D0" w:rsidRPr="00AF7ABF">
        <w:rPr>
          <w:rFonts w:cstheme="majorHAnsi"/>
          <w:iCs/>
          <w:lang w:val="en-GB" w:eastAsia="en-IE"/>
        </w:rPr>
        <w:t xml:space="preserve"> </w:t>
      </w:r>
      <w:r w:rsidRPr="00AF7ABF">
        <w:rPr>
          <w:rFonts w:cstheme="majorHAnsi"/>
          <w:iCs/>
          <w:lang w:val="en-GB" w:eastAsia="en-IE"/>
        </w:rPr>
        <w:t>and</w:t>
      </w:r>
      <w:r w:rsidR="00FC04D0" w:rsidRPr="00AF7ABF">
        <w:rPr>
          <w:rFonts w:cstheme="majorHAnsi"/>
          <w:iCs/>
          <w:lang w:val="en-GB" w:eastAsia="en-IE"/>
        </w:rPr>
        <w:t xml:space="preserve"> </w:t>
      </w:r>
      <w:hyperlink r:id="rId59" w:history="1">
        <w:r w:rsidR="00FC04D0" w:rsidRPr="00AF7ABF">
          <w:rPr>
            <w:rStyle w:val="Hyperlink"/>
            <w:rFonts w:cstheme="majorHAnsi"/>
            <w:iCs/>
            <w:lang w:val="en-GB" w:eastAsia="en-IE"/>
          </w:rPr>
          <w:t>architecture diagram 2</w:t>
        </w:r>
      </w:hyperlink>
      <w:r w:rsidR="00FC04D0" w:rsidRPr="00AF7ABF">
        <w:rPr>
          <w:rFonts w:cstheme="majorHAnsi"/>
          <w:iCs/>
          <w:lang w:val="en-GB" w:eastAsia="en-IE"/>
        </w:rPr>
        <w:t xml:space="preserve"> visualise the steps taken by the AFT feature</w:t>
      </w:r>
      <w:r w:rsidRPr="00AF7ABF">
        <w:rPr>
          <w:rFonts w:cstheme="majorHAnsi"/>
          <w:iCs/>
          <w:lang w:val="en-GB" w:eastAsia="en-IE"/>
        </w:rPr>
        <w:t>.</w:t>
      </w:r>
    </w:p>
    <w:p w14:paraId="41E1C328" w14:textId="6C8CE7B0" w:rsidR="009C7A23" w:rsidRPr="00AF7ABF" w:rsidRDefault="009C7A23" w:rsidP="009C7A23">
      <w:pPr>
        <w:pStyle w:val="BodyTextVersion1"/>
        <w:rPr>
          <w:rFonts w:cstheme="majorHAnsi"/>
          <w:iCs/>
          <w:lang w:val="en-GB" w:eastAsia="en-IE"/>
        </w:rPr>
      </w:pPr>
      <w:r w:rsidRPr="00AF7ABF">
        <w:rPr>
          <w:rFonts w:cstheme="majorHAnsi"/>
          <w:iCs/>
          <w:lang w:val="en-GB" w:eastAsia="en-IE"/>
        </w:rPr>
        <w:lastRenderedPageBreak/>
        <w:t xml:space="preserve">The </w:t>
      </w:r>
      <w:r w:rsidR="00477466" w:rsidRPr="00AF7ABF">
        <w:rPr>
          <w:rFonts w:cstheme="majorHAnsi"/>
          <w:iCs/>
          <w:lang w:val="en-GB" w:eastAsia="en-IE"/>
        </w:rPr>
        <w:t xml:space="preserve">AWS Resources that the </w:t>
      </w:r>
      <w:r w:rsidRPr="00AF7ABF">
        <w:rPr>
          <w:rFonts w:cstheme="majorHAnsi"/>
          <w:iCs/>
          <w:lang w:val="en-GB" w:eastAsia="en-IE"/>
        </w:rPr>
        <w:t xml:space="preserve">AFT </w:t>
      </w:r>
      <w:r w:rsidR="00477466" w:rsidRPr="00AF7ABF">
        <w:rPr>
          <w:rFonts w:cstheme="majorHAnsi"/>
          <w:iCs/>
          <w:lang w:val="en-GB" w:eastAsia="en-IE"/>
        </w:rPr>
        <w:t xml:space="preserve">feature </w:t>
      </w:r>
      <w:r w:rsidR="00E52BD8" w:rsidRPr="00AF7ABF">
        <w:rPr>
          <w:rFonts w:cstheme="majorHAnsi"/>
          <w:iCs/>
          <w:lang w:val="en-GB" w:eastAsia="en-IE"/>
        </w:rPr>
        <w:t>utilises</w:t>
      </w:r>
      <w:r w:rsidR="00477466" w:rsidRPr="00AF7ABF">
        <w:rPr>
          <w:rFonts w:cstheme="majorHAnsi"/>
          <w:iCs/>
          <w:lang w:val="en-GB" w:eastAsia="en-IE"/>
        </w:rPr>
        <w:t xml:space="preserve"> are list</w:t>
      </w:r>
      <w:r w:rsidR="00EC4188" w:rsidRPr="00AF7ABF">
        <w:rPr>
          <w:rFonts w:cstheme="majorHAnsi"/>
          <w:iCs/>
          <w:lang w:val="en-GB" w:eastAsia="en-IE"/>
        </w:rPr>
        <w:t>ed</w:t>
      </w:r>
      <w:r w:rsidR="00477466" w:rsidRPr="00AF7ABF">
        <w:rPr>
          <w:rFonts w:cstheme="majorHAnsi"/>
          <w:iCs/>
          <w:lang w:val="en-GB" w:eastAsia="en-IE"/>
        </w:rPr>
        <w:t xml:space="preserve"> </w:t>
      </w:r>
      <w:hyperlink r:id="rId60" w:history="1">
        <w:r w:rsidR="00477466" w:rsidRPr="00AF7ABF">
          <w:rPr>
            <w:rStyle w:val="Hyperlink"/>
            <w:rFonts w:cstheme="majorHAnsi"/>
            <w:iCs/>
            <w:lang w:val="en-GB" w:eastAsia="en-IE"/>
          </w:rPr>
          <w:t>here</w:t>
        </w:r>
      </w:hyperlink>
      <w:r w:rsidR="00477466" w:rsidRPr="00AF7ABF">
        <w:rPr>
          <w:rFonts w:cstheme="majorHAnsi"/>
          <w:iCs/>
          <w:lang w:val="en-GB" w:eastAsia="en-IE"/>
        </w:rPr>
        <w:t xml:space="preserve"> and their </w:t>
      </w:r>
      <w:r w:rsidRPr="00AF7ABF">
        <w:rPr>
          <w:rFonts w:cstheme="majorHAnsi"/>
          <w:iCs/>
          <w:lang w:val="en-GB" w:eastAsia="en-IE"/>
        </w:rPr>
        <w:t>descriptions</w:t>
      </w:r>
      <w:r w:rsidR="00477466" w:rsidRPr="00AF7ABF">
        <w:rPr>
          <w:rFonts w:cstheme="majorHAnsi"/>
          <w:iCs/>
          <w:lang w:val="en-GB" w:eastAsia="en-IE"/>
        </w:rPr>
        <w:t xml:space="preserve"> are listed </w:t>
      </w:r>
      <w:hyperlink r:id="rId61" w:history="1">
        <w:r w:rsidR="00477466" w:rsidRPr="00AF7ABF">
          <w:rPr>
            <w:rStyle w:val="Hyperlink"/>
            <w:rFonts w:cstheme="majorHAnsi"/>
            <w:iCs/>
            <w:lang w:val="en-GB" w:eastAsia="en-IE"/>
          </w:rPr>
          <w:t>here</w:t>
        </w:r>
      </w:hyperlink>
      <w:r w:rsidR="00477466" w:rsidRPr="00AF7ABF">
        <w:rPr>
          <w:rFonts w:cstheme="majorHAnsi"/>
          <w:iCs/>
          <w:lang w:val="en-GB" w:eastAsia="en-IE"/>
        </w:rPr>
        <w:t>.</w:t>
      </w:r>
    </w:p>
    <w:p w14:paraId="42A62E44" w14:textId="72C51B69" w:rsidR="00965CE0" w:rsidRPr="00AF7ABF" w:rsidRDefault="009C7A23" w:rsidP="009C7A23">
      <w:pPr>
        <w:pStyle w:val="BodyTextVersion1"/>
        <w:jc w:val="left"/>
        <w:rPr>
          <w:rFonts w:cstheme="majorHAnsi"/>
          <w:iCs/>
          <w:lang w:val="en-GB" w:eastAsia="en-IE"/>
        </w:rPr>
      </w:pPr>
      <w:r w:rsidRPr="00AF7ABF">
        <w:rPr>
          <w:rFonts w:cstheme="majorHAnsi"/>
          <w:iCs/>
          <w:lang w:val="en-GB" w:eastAsia="en-IE"/>
        </w:rPr>
        <w:t>The AFT pipeline steps</w:t>
      </w:r>
      <w:r w:rsidR="00BF2FE4" w:rsidRPr="00AF7ABF">
        <w:rPr>
          <w:rFonts w:cstheme="majorHAnsi"/>
          <w:iCs/>
          <w:lang w:val="en-GB" w:eastAsia="en-IE"/>
        </w:rPr>
        <w:t xml:space="preserve"> are described </w:t>
      </w:r>
      <w:hyperlink r:id="rId62" w:history="1">
        <w:r w:rsidR="00BF2FE4" w:rsidRPr="00AF7ABF">
          <w:rPr>
            <w:rStyle w:val="Hyperlink"/>
            <w:rFonts w:cstheme="majorHAnsi"/>
            <w:iCs/>
            <w:lang w:val="en-GB" w:eastAsia="en-IE"/>
          </w:rPr>
          <w:t>here</w:t>
        </w:r>
      </w:hyperlink>
      <w:r w:rsidR="00BF2FE4" w:rsidRPr="00AF7ABF">
        <w:rPr>
          <w:rFonts w:cstheme="majorHAnsi"/>
          <w:iCs/>
          <w:lang w:val="en-GB" w:eastAsia="en-IE"/>
        </w:rPr>
        <w:t xml:space="preserve"> when creating a new AWS account and running the customisation</w:t>
      </w:r>
      <w:r w:rsidRPr="00AF7ABF">
        <w:rPr>
          <w:rFonts w:cstheme="majorHAnsi"/>
          <w:iCs/>
          <w:lang w:val="en-GB" w:eastAsia="en-IE"/>
        </w:rPr>
        <w:t>.</w:t>
      </w:r>
    </w:p>
    <w:p w14:paraId="7E46511C" w14:textId="77777777" w:rsidR="00965CE0" w:rsidRPr="00AF7ABF" w:rsidRDefault="00965CE0" w:rsidP="009C7A23">
      <w:pPr>
        <w:pStyle w:val="BodyTextVersion1"/>
        <w:jc w:val="left"/>
        <w:rPr>
          <w:rFonts w:cstheme="majorHAnsi"/>
          <w:iCs/>
          <w:lang w:val="en-GB" w:eastAsia="en-IE"/>
        </w:rPr>
      </w:pPr>
    </w:p>
    <w:p w14:paraId="3B77D058" w14:textId="2B631B34" w:rsidR="00430C9C" w:rsidRPr="00AF7ABF" w:rsidRDefault="00430C9C" w:rsidP="007822FA">
      <w:pPr>
        <w:pStyle w:val="Heading3"/>
        <w:rPr>
          <w:rFonts w:asciiTheme="minorHAnsi" w:hAnsiTheme="minorHAnsi"/>
        </w:rPr>
      </w:pPr>
      <w:bookmarkStart w:id="44" w:name="_Toc205566974"/>
      <w:commentRangeStart w:id="45"/>
      <w:commentRangeStart w:id="46"/>
      <w:r w:rsidRPr="00AF7ABF">
        <w:rPr>
          <w:rFonts w:asciiTheme="minorHAnsi" w:hAnsiTheme="minorHAnsi"/>
        </w:rPr>
        <w:t xml:space="preserve">AFT </w:t>
      </w:r>
      <w:commentRangeEnd w:id="45"/>
      <w:r w:rsidR="006E2F2D" w:rsidRPr="00AF7ABF">
        <w:rPr>
          <w:rStyle w:val="CommentReference"/>
          <w:rFonts w:asciiTheme="minorHAnsi" w:hAnsiTheme="minorHAnsi"/>
          <w:sz w:val="24"/>
          <w:szCs w:val="20"/>
        </w:rPr>
        <w:commentReference w:id="45"/>
      </w:r>
      <w:commentRangeEnd w:id="46"/>
      <w:r w:rsidR="009C058B" w:rsidRPr="00AF7ABF">
        <w:rPr>
          <w:rStyle w:val="CommentReference"/>
          <w:rFonts w:asciiTheme="minorHAnsi" w:hAnsiTheme="minorHAnsi"/>
          <w:i w:val="0"/>
          <w:color w:val="4F4F4F"/>
        </w:rPr>
        <w:commentReference w:id="46"/>
      </w:r>
      <w:r w:rsidR="00765A44" w:rsidRPr="00AF7ABF">
        <w:rPr>
          <w:rFonts w:asciiTheme="minorHAnsi" w:hAnsiTheme="minorHAnsi"/>
        </w:rPr>
        <w:t xml:space="preserve">Bootstrap </w:t>
      </w:r>
      <w:r w:rsidRPr="00AF7ABF">
        <w:rPr>
          <w:rFonts w:asciiTheme="minorHAnsi" w:hAnsiTheme="minorHAnsi"/>
        </w:rPr>
        <w:t>Steps</w:t>
      </w:r>
      <w:bookmarkEnd w:id="44"/>
    </w:p>
    <w:p w14:paraId="1378893F" w14:textId="6879667D" w:rsidR="003D5546" w:rsidRPr="00AF7ABF" w:rsidRDefault="003D5546" w:rsidP="00E42EFC">
      <w:pPr>
        <w:pStyle w:val="ListParagraph"/>
        <w:numPr>
          <w:ilvl w:val="0"/>
          <w:numId w:val="12"/>
        </w:numPr>
        <w:rPr>
          <w:szCs w:val="22"/>
          <w:lang w:eastAsia="en-IE"/>
        </w:rPr>
      </w:pPr>
      <w:r w:rsidRPr="00AF7ABF">
        <w:rPr>
          <w:szCs w:val="22"/>
          <w:lang w:eastAsia="en-IE"/>
        </w:rPr>
        <w:t xml:space="preserve">Install </w:t>
      </w:r>
      <w:r w:rsidR="00161644" w:rsidRPr="00AF7ABF">
        <w:rPr>
          <w:szCs w:val="22"/>
          <w:lang w:eastAsia="en-IE"/>
        </w:rPr>
        <w:t>r</w:t>
      </w:r>
      <w:r w:rsidRPr="00AF7ABF">
        <w:rPr>
          <w:szCs w:val="22"/>
          <w:lang w:eastAsia="en-IE"/>
        </w:rPr>
        <w:t xml:space="preserve">equired </w:t>
      </w:r>
      <w:r w:rsidR="00161644" w:rsidRPr="00AF7ABF">
        <w:rPr>
          <w:szCs w:val="22"/>
          <w:lang w:eastAsia="en-IE"/>
        </w:rPr>
        <w:t>t</w:t>
      </w:r>
      <w:r w:rsidRPr="00AF7ABF">
        <w:rPr>
          <w:szCs w:val="22"/>
          <w:lang w:eastAsia="en-IE"/>
        </w:rPr>
        <w:t xml:space="preserve">ools </w:t>
      </w:r>
      <w:r w:rsidR="00EC4188" w:rsidRPr="00AF7ABF">
        <w:rPr>
          <w:szCs w:val="22"/>
          <w:lang w:eastAsia="en-IE"/>
        </w:rPr>
        <w:t>in</w:t>
      </w:r>
      <w:r w:rsidRPr="00AF7ABF">
        <w:rPr>
          <w:szCs w:val="22"/>
          <w:lang w:eastAsia="en-IE"/>
        </w:rPr>
        <w:t xml:space="preserve"> your terminal environment</w:t>
      </w:r>
      <w:r w:rsidR="00EC4188" w:rsidRPr="00AF7ABF">
        <w:rPr>
          <w:szCs w:val="22"/>
          <w:lang w:eastAsia="en-IE"/>
        </w:rPr>
        <w:t>:</w:t>
      </w:r>
      <w:r w:rsidRPr="00AF7ABF">
        <w:rPr>
          <w:szCs w:val="22"/>
          <w:lang w:eastAsia="en-IE"/>
        </w:rPr>
        <w:t xml:space="preserve"> Terraform, AWS CLI, and Git.</w:t>
      </w:r>
    </w:p>
    <w:p w14:paraId="26A4EB5B" w14:textId="0CB0BA49" w:rsidR="00430C9C" w:rsidRPr="00AF7ABF" w:rsidRDefault="008E2AE6" w:rsidP="00E42EFC">
      <w:pPr>
        <w:pStyle w:val="BodyTextVersion1"/>
        <w:numPr>
          <w:ilvl w:val="0"/>
          <w:numId w:val="12"/>
        </w:numPr>
        <w:rPr>
          <w:lang w:val="en-GB" w:eastAsia="en-IE"/>
        </w:rPr>
      </w:pPr>
      <w:r w:rsidRPr="00AF7ABF">
        <w:rPr>
          <w:lang w:val="en-GB" w:eastAsia="en-IE"/>
        </w:rPr>
        <w:t xml:space="preserve">Confirm that the AFT OU exists and that the AFT account is located within it. Both must be enrolled in AWS Control Tower </w:t>
      </w:r>
      <w:r w:rsidR="003300EE" w:rsidRPr="00AF7ABF">
        <w:rPr>
          <w:lang w:val="en-GB" w:eastAsia="en-IE"/>
        </w:rPr>
        <w:t>within</w:t>
      </w:r>
      <w:r w:rsidRPr="00AF7ABF">
        <w:rPr>
          <w:lang w:val="en-GB" w:eastAsia="en-IE"/>
        </w:rPr>
        <w:t xml:space="preserve"> the </w:t>
      </w:r>
      <w:r w:rsidR="00C93B6D" w:rsidRPr="00AF7ABF">
        <w:rPr>
          <w:lang w:val="en-GB" w:eastAsia="en-IE"/>
        </w:rPr>
        <w:t>Root account</w:t>
      </w:r>
      <w:r w:rsidRPr="00AF7ABF">
        <w:rPr>
          <w:lang w:val="en-GB" w:eastAsia="en-IE"/>
        </w:rPr>
        <w:t>.</w:t>
      </w:r>
    </w:p>
    <w:p w14:paraId="68F916AA" w14:textId="738CF3D3" w:rsidR="001F6738" w:rsidRPr="00AF7ABF" w:rsidRDefault="001F6738" w:rsidP="00E42EFC">
      <w:pPr>
        <w:pStyle w:val="BodyTextVersion1"/>
        <w:numPr>
          <w:ilvl w:val="0"/>
          <w:numId w:val="12"/>
        </w:numPr>
        <w:rPr>
          <w:lang w:val="en-GB" w:eastAsia="en-IE"/>
        </w:rPr>
      </w:pPr>
      <w:r w:rsidRPr="00AF7ABF">
        <w:rPr>
          <w:lang w:val="en-GB" w:eastAsia="en-IE"/>
        </w:rPr>
        <w:t xml:space="preserve">Set up the following </w:t>
      </w:r>
      <w:r w:rsidR="00287D95" w:rsidRPr="00AF7ABF">
        <w:rPr>
          <w:lang w:val="en-GB" w:eastAsia="en-IE"/>
        </w:rPr>
        <w:t>GitHub</w:t>
      </w:r>
      <w:r w:rsidR="00B6271F" w:rsidRPr="00AF7ABF">
        <w:rPr>
          <w:lang w:val="en-GB" w:eastAsia="en-IE"/>
        </w:rPr>
        <w:t xml:space="preserve"> </w:t>
      </w:r>
      <w:r w:rsidRPr="00AF7ABF">
        <w:rPr>
          <w:lang w:val="en-GB" w:eastAsia="en-IE"/>
        </w:rPr>
        <w:t>repositories for AFT operations</w:t>
      </w:r>
      <w:r w:rsidR="002807C0" w:rsidRPr="00AF7ABF">
        <w:rPr>
          <w:lang w:val="en-GB" w:eastAsia="en-IE"/>
        </w:rPr>
        <w:t xml:space="preserve"> (this step can be skipped if the repositories already exist)</w:t>
      </w:r>
      <w:r w:rsidRPr="00AF7ABF">
        <w:rPr>
          <w:lang w:val="en-GB" w:eastAsia="en-IE"/>
        </w:rPr>
        <w:t>:</w:t>
      </w:r>
    </w:p>
    <w:p w14:paraId="65AA8FCD" w14:textId="2A206142" w:rsidR="001F6738" w:rsidRPr="00AF7ABF" w:rsidRDefault="001F6738" w:rsidP="00E42EFC">
      <w:pPr>
        <w:pStyle w:val="BodyTextVersion1"/>
        <w:numPr>
          <w:ilvl w:val="1"/>
          <w:numId w:val="12"/>
        </w:numPr>
        <w:rPr>
          <w:lang w:val="en-GB" w:eastAsia="en-IE"/>
        </w:rPr>
      </w:pPr>
      <w:r w:rsidRPr="00AF7ABF">
        <w:rPr>
          <w:lang w:val="en-GB" w:eastAsia="en-IE"/>
        </w:rPr>
        <w:t>isp_aws_lz_aft_account_customizations</w:t>
      </w:r>
    </w:p>
    <w:p w14:paraId="63214832" w14:textId="2CC38D84" w:rsidR="001F6738" w:rsidRPr="00AF7ABF" w:rsidRDefault="001F6738" w:rsidP="00E42EFC">
      <w:pPr>
        <w:pStyle w:val="BodyTextVersion1"/>
        <w:numPr>
          <w:ilvl w:val="1"/>
          <w:numId w:val="12"/>
        </w:numPr>
        <w:rPr>
          <w:lang w:val="en-GB" w:eastAsia="en-IE"/>
        </w:rPr>
      </w:pPr>
      <w:r w:rsidRPr="00AF7ABF">
        <w:rPr>
          <w:lang w:val="en-GB" w:eastAsia="en-IE"/>
        </w:rPr>
        <w:t>isp_aws_lz_aft_account_provisioning_customizations</w:t>
      </w:r>
    </w:p>
    <w:p w14:paraId="184E5B12" w14:textId="313F2F17" w:rsidR="001F6738" w:rsidRPr="00AF7ABF" w:rsidRDefault="001F6738" w:rsidP="00E42EFC">
      <w:pPr>
        <w:pStyle w:val="BodyTextVersion1"/>
        <w:numPr>
          <w:ilvl w:val="1"/>
          <w:numId w:val="12"/>
        </w:numPr>
        <w:rPr>
          <w:lang w:val="en-GB" w:eastAsia="en-IE"/>
        </w:rPr>
      </w:pPr>
      <w:r w:rsidRPr="00AF7ABF">
        <w:rPr>
          <w:lang w:val="en-GB" w:eastAsia="en-IE"/>
        </w:rPr>
        <w:t>isp_aws_lz_aft_account_request</w:t>
      </w:r>
    </w:p>
    <w:p w14:paraId="44BFEDE0" w14:textId="1108722C" w:rsidR="005334AB" w:rsidRPr="00AF7ABF" w:rsidRDefault="001F6738" w:rsidP="00E42EFC">
      <w:pPr>
        <w:pStyle w:val="BodyTextVersion1"/>
        <w:numPr>
          <w:ilvl w:val="1"/>
          <w:numId w:val="12"/>
        </w:numPr>
        <w:rPr>
          <w:lang w:val="en-GB" w:eastAsia="en-IE"/>
        </w:rPr>
      </w:pPr>
      <w:r w:rsidRPr="00AF7ABF">
        <w:rPr>
          <w:lang w:val="en-GB" w:eastAsia="en-IE"/>
        </w:rPr>
        <w:t>isp_aws_lz_aft_global_customizations</w:t>
      </w:r>
    </w:p>
    <w:p w14:paraId="728FC560" w14:textId="70207580" w:rsidR="00B6271F" w:rsidRPr="00AF7ABF" w:rsidRDefault="00B6271F" w:rsidP="00E42EFC">
      <w:pPr>
        <w:pStyle w:val="BodyTextVersion1"/>
        <w:numPr>
          <w:ilvl w:val="1"/>
          <w:numId w:val="12"/>
        </w:numPr>
        <w:rPr>
          <w:lang w:val="en-GB" w:eastAsia="en-IE"/>
        </w:rPr>
      </w:pPr>
      <w:r w:rsidRPr="00AF7ABF">
        <w:rPr>
          <w:lang w:val="en-GB" w:eastAsia="en-IE"/>
        </w:rPr>
        <w:t>isp_aws_account_factory_vending</w:t>
      </w:r>
    </w:p>
    <w:p w14:paraId="717D444D" w14:textId="61F543E7" w:rsidR="00C67C36" w:rsidRPr="00AF7ABF" w:rsidRDefault="00C67C36" w:rsidP="00E42EFC">
      <w:pPr>
        <w:pStyle w:val="BodyTextVersion1"/>
        <w:numPr>
          <w:ilvl w:val="0"/>
          <w:numId w:val="12"/>
        </w:numPr>
        <w:rPr>
          <w:lang w:val="en-GB" w:eastAsia="en-IE"/>
        </w:rPr>
      </w:pPr>
      <w:r w:rsidRPr="00AF7ABF">
        <w:rPr>
          <w:lang w:val="en-GB" w:eastAsia="en-IE"/>
        </w:rPr>
        <w:t>Copy relevant example files from the official AWS sample repositories into the new iSP repositories and update configurations as needed</w:t>
      </w:r>
      <w:r w:rsidR="00CE4E59" w:rsidRPr="00AF7ABF">
        <w:rPr>
          <w:lang w:val="en-GB" w:eastAsia="en-IE"/>
        </w:rPr>
        <w:t xml:space="preserve"> (this step can be skipped if the repositories have already been updated in the past with iSP specific confi</w:t>
      </w:r>
      <w:r w:rsidR="00F413A2" w:rsidRPr="00AF7ABF">
        <w:rPr>
          <w:lang w:val="en-GB" w:eastAsia="en-IE"/>
        </w:rPr>
        <w:t>guration</w:t>
      </w:r>
      <w:r w:rsidR="00CE4E59" w:rsidRPr="00AF7ABF">
        <w:rPr>
          <w:lang w:val="en-GB" w:eastAsia="en-IE"/>
        </w:rPr>
        <w:t>):</w:t>
      </w:r>
    </w:p>
    <w:p w14:paraId="65CC66EC" w14:textId="0EF5AF36" w:rsidR="00C67C36" w:rsidRPr="00AF7ABF" w:rsidRDefault="00C67C36" w:rsidP="00E42EFC">
      <w:pPr>
        <w:pStyle w:val="BodyTextVersion1"/>
        <w:numPr>
          <w:ilvl w:val="1"/>
          <w:numId w:val="12"/>
        </w:numPr>
        <w:rPr>
          <w:lang w:val="en-GB" w:eastAsia="en-IE"/>
        </w:rPr>
      </w:pPr>
      <w:hyperlink r:id="rId63" w:history="1">
        <w:r w:rsidRPr="00AF7ABF">
          <w:rPr>
            <w:rStyle w:val="Hyperlink"/>
            <w:lang w:val="en-GB" w:eastAsia="en-IE"/>
          </w:rPr>
          <w:t>AFT Sample Account Customizations</w:t>
        </w:r>
      </w:hyperlink>
    </w:p>
    <w:p w14:paraId="178031B1" w14:textId="34F1AFC5" w:rsidR="00C67C36" w:rsidRPr="00AF7ABF" w:rsidRDefault="00C67C36" w:rsidP="00E42EFC">
      <w:pPr>
        <w:pStyle w:val="BodyTextVersion1"/>
        <w:numPr>
          <w:ilvl w:val="1"/>
          <w:numId w:val="12"/>
        </w:numPr>
        <w:rPr>
          <w:lang w:val="en-GB" w:eastAsia="en-IE"/>
        </w:rPr>
      </w:pPr>
      <w:hyperlink r:id="rId64" w:history="1">
        <w:r w:rsidRPr="00AF7ABF">
          <w:rPr>
            <w:rStyle w:val="Hyperlink"/>
            <w:lang w:val="en-GB" w:eastAsia="en-IE"/>
          </w:rPr>
          <w:t>AFT Sample Account Provisioning Customizations</w:t>
        </w:r>
      </w:hyperlink>
    </w:p>
    <w:p w14:paraId="7299C79E" w14:textId="0B6B27F0" w:rsidR="00C67C36" w:rsidRPr="00AF7ABF" w:rsidRDefault="00C67C36" w:rsidP="00E42EFC">
      <w:pPr>
        <w:pStyle w:val="BodyTextVersion1"/>
        <w:numPr>
          <w:ilvl w:val="1"/>
          <w:numId w:val="12"/>
        </w:numPr>
        <w:rPr>
          <w:lang w:val="en-GB" w:eastAsia="en-IE"/>
        </w:rPr>
      </w:pPr>
      <w:hyperlink r:id="rId65" w:history="1">
        <w:r w:rsidRPr="00AF7ABF">
          <w:rPr>
            <w:rStyle w:val="Hyperlink"/>
            <w:lang w:val="en-GB" w:eastAsia="en-IE"/>
          </w:rPr>
          <w:t>AFT Sample Account Request</w:t>
        </w:r>
      </w:hyperlink>
    </w:p>
    <w:p w14:paraId="6301531A" w14:textId="2EEF7BF9" w:rsidR="001F6738" w:rsidRPr="00AF7ABF" w:rsidRDefault="00C67C36" w:rsidP="00E42EFC">
      <w:pPr>
        <w:pStyle w:val="BodyTextVersion1"/>
        <w:numPr>
          <w:ilvl w:val="1"/>
          <w:numId w:val="12"/>
        </w:numPr>
        <w:rPr>
          <w:lang w:val="en-GB" w:eastAsia="en-IE"/>
        </w:rPr>
      </w:pPr>
      <w:hyperlink r:id="rId66" w:history="1">
        <w:r w:rsidRPr="00AF7ABF">
          <w:rPr>
            <w:rStyle w:val="Hyperlink"/>
            <w:lang w:val="en-GB" w:eastAsia="en-IE"/>
          </w:rPr>
          <w:t>AFT Sample Global Customizations</w:t>
        </w:r>
      </w:hyperlink>
    </w:p>
    <w:p w14:paraId="77261318" w14:textId="5466D192" w:rsidR="001A7615" w:rsidRPr="00AF7ABF" w:rsidRDefault="001A7615" w:rsidP="00E42EFC">
      <w:pPr>
        <w:pStyle w:val="BodyTextVersion1"/>
        <w:numPr>
          <w:ilvl w:val="0"/>
          <w:numId w:val="12"/>
        </w:numPr>
        <w:rPr>
          <w:lang w:val="en-GB" w:eastAsia="en-IE"/>
        </w:rPr>
      </w:pPr>
      <w:r w:rsidRPr="00AF7ABF">
        <w:rPr>
          <w:lang w:val="en-GB" w:eastAsia="en-IE"/>
        </w:rPr>
        <w:t xml:space="preserve">Configure the AWS CLI locally by adding credentials for the </w:t>
      </w:r>
      <w:r w:rsidR="007840BA" w:rsidRPr="00AF7ABF">
        <w:rPr>
          <w:lang w:val="en-GB" w:eastAsia="en-IE"/>
        </w:rPr>
        <w:t>R</w:t>
      </w:r>
      <w:r w:rsidRPr="00AF7ABF">
        <w:rPr>
          <w:lang w:val="en-GB" w:eastAsia="en-IE"/>
        </w:rPr>
        <w:t>oot account to your local AWS config. Ensure the user has AdministratorAccess. Use aws configure to set up credentials</w:t>
      </w:r>
      <w:r w:rsidR="007840BA" w:rsidRPr="00AF7ABF">
        <w:rPr>
          <w:lang w:val="en-GB" w:eastAsia="en-IE"/>
        </w:rPr>
        <w:t xml:space="preserve"> or export the AWS credentials to the Terminal</w:t>
      </w:r>
      <w:r w:rsidRPr="00AF7ABF">
        <w:rPr>
          <w:lang w:val="en-GB" w:eastAsia="en-IE"/>
        </w:rPr>
        <w:t xml:space="preserve">. In the </w:t>
      </w:r>
      <w:r w:rsidR="0005339C" w:rsidRPr="00AF7ABF">
        <w:rPr>
          <w:lang w:val="en-GB" w:eastAsia="en-IE"/>
        </w:rPr>
        <w:t xml:space="preserve">LZ </w:t>
      </w:r>
      <w:r w:rsidRPr="00AF7ABF">
        <w:rPr>
          <w:lang w:val="en-GB" w:eastAsia="en-IE"/>
        </w:rPr>
        <w:t xml:space="preserve">SSO </w:t>
      </w:r>
      <w:r w:rsidR="00AB7894" w:rsidRPr="00AF7ABF">
        <w:rPr>
          <w:lang w:val="en-GB" w:eastAsia="en-IE"/>
        </w:rPr>
        <w:t>portal</w:t>
      </w:r>
      <w:r w:rsidR="007F0D8B" w:rsidRPr="00AF7ABF">
        <w:rPr>
          <w:lang w:val="en-GB" w:eastAsia="en-IE"/>
        </w:rPr>
        <w:t>,</w:t>
      </w:r>
      <w:r w:rsidRPr="00AF7ABF">
        <w:rPr>
          <w:lang w:val="en-GB" w:eastAsia="en-IE"/>
        </w:rPr>
        <w:t xml:space="preserve"> there is a link </w:t>
      </w:r>
      <w:r w:rsidR="003C71EB" w:rsidRPr="00AF7ABF">
        <w:rPr>
          <w:lang w:val="en-GB" w:eastAsia="en-IE"/>
        </w:rPr>
        <w:t>called A</w:t>
      </w:r>
      <w:r w:rsidRPr="00AF7ABF">
        <w:rPr>
          <w:lang w:val="en-GB" w:eastAsia="en-IE"/>
        </w:rPr>
        <w:t xml:space="preserve">ccess keys to obtain the </w:t>
      </w:r>
      <w:r w:rsidR="003C71EB" w:rsidRPr="00AF7ABF">
        <w:rPr>
          <w:lang w:val="en-GB" w:eastAsia="en-IE"/>
        </w:rPr>
        <w:t xml:space="preserve">AWS </w:t>
      </w:r>
      <w:r w:rsidRPr="00AF7ABF">
        <w:rPr>
          <w:lang w:val="en-GB" w:eastAsia="en-IE"/>
        </w:rPr>
        <w:t>credentials.</w:t>
      </w:r>
    </w:p>
    <w:p w14:paraId="010C472E" w14:textId="18E241BC" w:rsidR="009A7D92" w:rsidRPr="00AF7ABF" w:rsidRDefault="009A7D92" w:rsidP="00E42EFC">
      <w:pPr>
        <w:pStyle w:val="BodyTextVersion1"/>
        <w:numPr>
          <w:ilvl w:val="0"/>
          <w:numId w:val="12"/>
        </w:numPr>
        <w:rPr>
          <w:lang w:val="en-GB" w:eastAsia="en-IE"/>
        </w:rPr>
      </w:pPr>
      <w:r w:rsidRPr="00AF7ABF">
        <w:rPr>
          <w:lang w:val="en-GB" w:eastAsia="en-IE"/>
        </w:rPr>
        <w:t xml:space="preserve">Create </w:t>
      </w:r>
      <w:r w:rsidR="00262C1D" w:rsidRPr="00AF7ABF">
        <w:rPr>
          <w:lang w:val="en-GB" w:eastAsia="en-IE"/>
        </w:rPr>
        <w:t xml:space="preserve">the AFT Terraform statefile </w:t>
      </w:r>
      <w:r w:rsidRPr="00AF7ABF">
        <w:rPr>
          <w:lang w:val="en-GB" w:eastAsia="en-IE"/>
        </w:rPr>
        <w:t>AWS S3 Bucket and AWS DynamoDB table in the AFT accounts using these commands:</w:t>
      </w:r>
    </w:p>
    <w:p w14:paraId="6FAB55A1" w14:textId="7C7EA55F" w:rsidR="009A7D92" w:rsidRPr="00AF7ABF" w:rsidRDefault="001714CC" w:rsidP="00E42EFC">
      <w:pPr>
        <w:pStyle w:val="BodyTextVersion1"/>
        <w:numPr>
          <w:ilvl w:val="1"/>
          <w:numId w:val="12"/>
        </w:numPr>
        <w:rPr>
          <w:lang w:val="en-GB" w:eastAsia="en-IE"/>
        </w:rPr>
      </w:pPr>
      <w:r w:rsidRPr="00AF7ABF">
        <w:rPr>
          <w:lang w:val="en-GB" w:eastAsia="en-IE"/>
        </w:rPr>
        <w:t>aws s3api create-bucket --bucket isp-aws-lz-aftbootstrap-tfstate --create-bucket-configuration LocationConstraint=eu-west-2</w:t>
      </w:r>
    </w:p>
    <w:p w14:paraId="578F0A29" w14:textId="627B7D4A" w:rsidR="001714CC" w:rsidRPr="00AF7ABF" w:rsidRDefault="001714CC" w:rsidP="00E42EFC">
      <w:pPr>
        <w:pStyle w:val="BodyTextVersion1"/>
        <w:numPr>
          <w:ilvl w:val="1"/>
          <w:numId w:val="12"/>
        </w:numPr>
        <w:rPr>
          <w:lang w:val="en-GB" w:eastAsia="en-IE"/>
        </w:rPr>
      </w:pPr>
      <w:r w:rsidRPr="00AF7ABF">
        <w:rPr>
          <w:lang w:val="en-GB" w:eastAsia="en-IE"/>
        </w:rPr>
        <w:t>aws s3api put-bucket-versioning --bucket isp-aws-lz-aftbootstrap-tfstate --versioning-configuration Status=Enabled</w:t>
      </w:r>
    </w:p>
    <w:p w14:paraId="58E1481E" w14:textId="2EB59C66" w:rsidR="001714CC" w:rsidRPr="00AF7ABF" w:rsidRDefault="001714CC" w:rsidP="00E42EFC">
      <w:pPr>
        <w:pStyle w:val="BodyTextVersion1"/>
        <w:numPr>
          <w:ilvl w:val="1"/>
          <w:numId w:val="12"/>
        </w:numPr>
        <w:rPr>
          <w:lang w:val="en-GB" w:eastAsia="en-IE"/>
        </w:rPr>
      </w:pPr>
      <w:r w:rsidRPr="00AF7ABF">
        <w:rPr>
          <w:lang w:val="en-GB" w:eastAsia="en-IE"/>
        </w:rPr>
        <w:t>aws dynamodb create-table --table-name ddb-aftbootstrap-state --attribute-definitions AttributeName=LockID,AttributeType=S --key-schema AttributeName=LockID,KeyType=HASH --provisioned-throughput ReadCapacityUnits=1,WriteCapacityUnits=1</w:t>
      </w:r>
    </w:p>
    <w:p w14:paraId="47322D2B" w14:textId="77BB9144" w:rsidR="00E84B5F" w:rsidRPr="00AF7ABF" w:rsidRDefault="00E47D29" w:rsidP="00E42EFC">
      <w:pPr>
        <w:pStyle w:val="BodyTextVersion1"/>
        <w:numPr>
          <w:ilvl w:val="0"/>
          <w:numId w:val="12"/>
        </w:numPr>
        <w:rPr>
          <w:lang w:val="en-GB" w:eastAsia="en-IE"/>
        </w:rPr>
      </w:pPr>
      <w:r w:rsidRPr="00AF7ABF">
        <w:rPr>
          <w:lang w:val="en-GB" w:eastAsia="en-IE"/>
        </w:rPr>
        <w:t>Create</w:t>
      </w:r>
      <w:r w:rsidR="001D5AAC" w:rsidRPr="00AF7ABF">
        <w:rPr>
          <w:lang w:val="en-GB" w:eastAsia="en-IE"/>
        </w:rPr>
        <w:t xml:space="preserve"> th</w:t>
      </w:r>
      <w:r w:rsidR="00E84B5F" w:rsidRPr="00AF7ABF">
        <w:rPr>
          <w:lang w:val="en-GB" w:eastAsia="en-IE"/>
        </w:rPr>
        <w:t>e</w:t>
      </w:r>
      <w:r w:rsidR="00A15716" w:rsidRPr="00AF7ABF">
        <w:rPr>
          <w:lang w:val="en-GB" w:eastAsia="en-IE"/>
        </w:rPr>
        <w:t xml:space="preserve"> </w:t>
      </w:r>
      <w:r w:rsidR="00E84B5F" w:rsidRPr="00AF7ABF">
        <w:rPr>
          <w:lang w:val="en-GB" w:eastAsia="en-IE"/>
        </w:rPr>
        <w:t xml:space="preserve"> AFT deployment Terraform </w:t>
      </w:r>
      <w:hyperlink r:id="rId67" w:history="1">
        <w:r w:rsidR="00E84B5F" w:rsidRPr="00AF7ABF">
          <w:rPr>
            <w:rStyle w:val="Hyperlink"/>
            <w:lang w:val="en-GB" w:eastAsia="en-IE"/>
          </w:rPr>
          <w:t>file</w:t>
        </w:r>
      </w:hyperlink>
      <w:r w:rsidR="00E84B5F" w:rsidRPr="00AF7ABF">
        <w:rPr>
          <w:lang w:val="en-GB" w:eastAsia="en-IE"/>
        </w:rPr>
        <w:t xml:space="preserve"> (</w:t>
      </w:r>
      <w:r w:rsidRPr="00AF7ABF">
        <w:rPr>
          <w:lang w:val="en-GB" w:eastAsia="en-IE"/>
        </w:rPr>
        <w:t>taken from</w:t>
      </w:r>
      <w:r w:rsidR="00E84B5F" w:rsidRPr="00AF7ABF">
        <w:rPr>
          <w:lang w:val="en-GB" w:eastAsia="en-IE"/>
        </w:rPr>
        <w:t xml:space="preserve"> the "Deploy AFT - Local IDE" </w:t>
      </w:r>
      <w:hyperlink r:id="rId68" w:anchor="deploy-the-aft" w:history="1">
        <w:r w:rsidR="00E84B5F" w:rsidRPr="00AF7ABF">
          <w:rPr>
            <w:rStyle w:val="Hyperlink"/>
            <w:lang w:val="en-GB" w:eastAsia="en-IE"/>
          </w:rPr>
          <w:t>guide</w:t>
        </w:r>
      </w:hyperlink>
      <w:r w:rsidR="00E84B5F" w:rsidRPr="00AF7ABF">
        <w:rPr>
          <w:lang w:val="en-GB" w:eastAsia="en-IE"/>
        </w:rPr>
        <w:t xml:space="preserve">) </w:t>
      </w:r>
      <w:r w:rsidR="0069261B" w:rsidRPr="00AF7ABF">
        <w:rPr>
          <w:lang w:val="en-GB" w:eastAsia="en-IE"/>
        </w:rPr>
        <w:t>i</w:t>
      </w:r>
      <w:r w:rsidR="003A7B19" w:rsidRPr="00AF7ABF">
        <w:rPr>
          <w:lang w:val="en-GB" w:eastAsia="en-IE"/>
        </w:rPr>
        <w:t>n</w:t>
      </w:r>
      <w:r w:rsidR="00E84B5F" w:rsidRPr="00AF7ABF">
        <w:rPr>
          <w:lang w:val="en-GB" w:eastAsia="en-IE"/>
        </w:rPr>
        <w:t xml:space="preserve"> the isp_aws_account_factory_vending repo</w:t>
      </w:r>
      <w:r w:rsidR="003F5842" w:rsidRPr="00AF7ABF">
        <w:rPr>
          <w:lang w:val="en-GB" w:eastAsia="en-IE"/>
        </w:rPr>
        <w:t>sitory</w:t>
      </w:r>
      <w:r w:rsidR="00E84B5F" w:rsidRPr="00AF7ABF">
        <w:rPr>
          <w:lang w:val="en-GB" w:eastAsia="en-IE"/>
        </w:rPr>
        <w:t>. Modify it to reference:</w:t>
      </w:r>
    </w:p>
    <w:p w14:paraId="50DBABD1" w14:textId="153F3EE3" w:rsidR="00E84B5F" w:rsidRPr="00AF7ABF" w:rsidRDefault="00E84B5F" w:rsidP="00E42EFC">
      <w:pPr>
        <w:pStyle w:val="BodyTextVersion1"/>
        <w:numPr>
          <w:ilvl w:val="1"/>
          <w:numId w:val="12"/>
        </w:numPr>
        <w:rPr>
          <w:lang w:val="en-GB" w:eastAsia="en-IE"/>
        </w:rPr>
      </w:pPr>
      <w:r w:rsidRPr="00AF7ABF">
        <w:rPr>
          <w:lang w:val="en-GB" w:eastAsia="en-IE"/>
        </w:rPr>
        <w:t xml:space="preserve">The AFT state file </w:t>
      </w:r>
      <w:r w:rsidR="0069261B" w:rsidRPr="00AF7ABF">
        <w:rPr>
          <w:lang w:val="en-GB" w:eastAsia="en-IE"/>
        </w:rPr>
        <w:t>AWS S3</w:t>
      </w:r>
      <w:r w:rsidRPr="00AF7ABF">
        <w:rPr>
          <w:lang w:val="en-GB" w:eastAsia="en-IE"/>
        </w:rPr>
        <w:t xml:space="preserve"> bucket</w:t>
      </w:r>
      <w:r w:rsidR="00490831" w:rsidRPr="00AF7ABF">
        <w:rPr>
          <w:lang w:val="en-GB" w:eastAsia="en-IE"/>
        </w:rPr>
        <w:t xml:space="preserve"> name.</w:t>
      </w:r>
    </w:p>
    <w:p w14:paraId="4932FD26" w14:textId="0FD03F32" w:rsidR="00E84B5F" w:rsidRPr="00AF7ABF" w:rsidRDefault="00490831" w:rsidP="00E42EFC">
      <w:pPr>
        <w:pStyle w:val="BodyTextVersion1"/>
        <w:numPr>
          <w:ilvl w:val="1"/>
          <w:numId w:val="12"/>
        </w:numPr>
        <w:rPr>
          <w:lang w:val="en-GB" w:eastAsia="en-IE"/>
        </w:rPr>
      </w:pPr>
      <w:r w:rsidRPr="00AF7ABF">
        <w:rPr>
          <w:lang w:val="en-GB" w:eastAsia="en-IE"/>
        </w:rPr>
        <w:lastRenderedPageBreak/>
        <w:t xml:space="preserve">The </w:t>
      </w:r>
      <w:r w:rsidR="009531C1" w:rsidRPr="00AF7ABF">
        <w:rPr>
          <w:lang w:val="en-GB" w:eastAsia="en-IE"/>
        </w:rPr>
        <w:t>LZ already</w:t>
      </w:r>
      <w:r w:rsidRPr="00AF7ABF">
        <w:rPr>
          <w:lang w:val="en-GB" w:eastAsia="en-IE"/>
        </w:rPr>
        <w:t xml:space="preserve"> d</w:t>
      </w:r>
      <w:r w:rsidR="00E84B5F" w:rsidRPr="00AF7ABF">
        <w:rPr>
          <w:lang w:val="en-GB" w:eastAsia="en-IE"/>
        </w:rPr>
        <w:t>eployed AWS account IDs</w:t>
      </w:r>
      <w:r w:rsidRPr="00AF7ABF">
        <w:rPr>
          <w:lang w:val="en-GB" w:eastAsia="en-IE"/>
        </w:rPr>
        <w:t>.</w:t>
      </w:r>
    </w:p>
    <w:p w14:paraId="4DADF532" w14:textId="4503BEB1" w:rsidR="00D53656" w:rsidRPr="00AF7ABF" w:rsidRDefault="00490831" w:rsidP="00E42EFC">
      <w:pPr>
        <w:pStyle w:val="BodyTextVersion1"/>
        <w:numPr>
          <w:ilvl w:val="1"/>
          <w:numId w:val="12"/>
        </w:numPr>
        <w:rPr>
          <w:lang w:val="en-GB" w:eastAsia="en-IE"/>
        </w:rPr>
      </w:pPr>
      <w:r w:rsidRPr="00AF7ABF">
        <w:rPr>
          <w:lang w:val="en-GB" w:eastAsia="en-IE"/>
        </w:rPr>
        <w:t xml:space="preserve">The </w:t>
      </w:r>
      <w:r w:rsidR="00E84B5F" w:rsidRPr="00AF7ABF">
        <w:rPr>
          <w:lang w:val="en-GB" w:eastAsia="en-IE"/>
        </w:rPr>
        <w:t>iSP GitHub Org</w:t>
      </w:r>
      <w:r w:rsidR="009531C1" w:rsidRPr="00AF7ABF">
        <w:rPr>
          <w:lang w:val="en-GB" w:eastAsia="en-IE"/>
        </w:rPr>
        <w:t>anisation name</w:t>
      </w:r>
      <w:r w:rsidR="00E84B5F" w:rsidRPr="00AF7ABF">
        <w:rPr>
          <w:lang w:val="en-GB" w:eastAsia="en-IE"/>
        </w:rPr>
        <w:t xml:space="preserve"> and repo</w:t>
      </w:r>
      <w:r w:rsidRPr="00AF7ABF">
        <w:rPr>
          <w:lang w:val="en-GB" w:eastAsia="en-IE"/>
        </w:rPr>
        <w:t>sitory</w:t>
      </w:r>
      <w:r w:rsidR="00E84B5F" w:rsidRPr="00AF7ABF">
        <w:rPr>
          <w:lang w:val="en-GB" w:eastAsia="en-IE"/>
        </w:rPr>
        <w:t xml:space="preserve"> names</w:t>
      </w:r>
      <w:r w:rsidR="00511B8D" w:rsidRPr="00AF7ABF">
        <w:rPr>
          <w:lang w:val="en-GB" w:eastAsia="en-IE"/>
        </w:rPr>
        <w:t>.</w:t>
      </w:r>
    </w:p>
    <w:p w14:paraId="5F169198" w14:textId="5DB9E3AA" w:rsidR="00A121FE" w:rsidRPr="00AF7ABF" w:rsidRDefault="008F7F13" w:rsidP="00E42EFC">
      <w:pPr>
        <w:pStyle w:val="BodyTextVersion1"/>
        <w:numPr>
          <w:ilvl w:val="0"/>
          <w:numId w:val="12"/>
        </w:numPr>
        <w:rPr>
          <w:lang w:val="en-GB" w:eastAsia="en-IE"/>
        </w:rPr>
      </w:pPr>
      <w:commentRangeStart w:id="47"/>
      <w:commentRangeStart w:id="48"/>
      <w:r w:rsidRPr="00AF7ABF">
        <w:rPr>
          <w:lang w:val="en-GB" w:eastAsia="en-IE"/>
        </w:rPr>
        <w:t xml:space="preserve">Deploy </w:t>
      </w:r>
      <w:r w:rsidR="00A121FE" w:rsidRPr="00AF7ABF">
        <w:rPr>
          <w:lang w:val="en-GB" w:eastAsia="en-IE"/>
        </w:rPr>
        <w:t>the Terraform using the following commands</w:t>
      </w:r>
      <w:commentRangeEnd w:id="47"/>
      <w:r w:rsidR="005A247F" w:rsidRPr="00AF7ABF">
        <w:rPr>
          <w:rStyle w:val="CommentReference"/>
          <w:sz w:val="22"/>
          <w:szCs w:val="22"/>
          <w:lang w:val="en-GB" w:eastAsia="en-IE"/>
        </w:rPr>
        <w:commentReference w:id="47"/>
      </w:r>
      <w:commentRangeEnd w:id="48"/>
      <w:r w:rsidR="00B32A08" w:rsidRPr="00AF7ABF">
        <w:rPr>
          <w:rStyle w:val="CommentReference"/>
          <w:sz w:val="22"/>
          <w:szCs w:val="22"/>
          <w:lang w:val="en-GB" w:eastAsia="en-IE"/>
        </w:rPr>
        <w:commentReference w:id="48"/>
      </w:r>
      <w:r w:rsidR="004B0F04" w:rsidRPr="00AF7ABF">
        <w:rPr>
          <w:lang w:val="en-GB" w:eastAsia="en-IE"/>
        </w:rPr>
        <w:t>. This will create the AFT</w:t>
      </w:r>
      <w:r w:rsidR="001E2CAA" w:rsidRPr="00AF7ABF">
        <w:rPr>
          <w:lang w:val="en-GB" w:eastAsia="en-IE"/>
        </w:rPr>
        <w:t xml:space="preserve"> feature</w:t>
      </w:r>
      <w:r w:rsidR="00845C67" w:rsidRPr="00AF7ABF">
        <w:rPr>
          <w:lang w:val="en-GB" w:eastAsia="en-IE"/>
        </w:rPr>
        <w:t xml:space="preserve"> </w:t>
      </w:r>
      <w:r w:rsidR="001E2CAA" w:rsidRPr="00AF7ABF">
        <w:rPr>
          <w:lang w:val="en-GB" w:eastAsia="en-IE"/>
        </w:rPr>
        <w:t>in the AFT account.</w:t>
      </w:r>
      <w:r w:rsidR="007446DD" w:rsidRPr="00AF7ABF">
        <w:rPr>
          <w:lang w:val="en-GB" w:eastAsia="en-IE"/>
        </w:rPr>
        <w:t xml:space="preserve"> (</w:t>
      </w:r>
      <w:r w:rsidR="007446DD" w:rsidRPr="00AF7ABF">
        <w:t>re-run Terraform apply if</w:t>
      </w:r>
      <w:r w:rsidR="0054376B" w:rsidRPr="00AF7ABF">
        <w:t xml:space="preserve"> </w:t>
      </w:r>
      <w:r w:rsidR="007446DD" w:rsidRPr="00AF7ABF">
        <w:t>Lambda related error</w:t>
      </w:r>
      <w:r w:rsidR="0054376B" w:rsidRPr="00AF7ABF">
        <w:t xml:space="preserve"> occur</w:t>
      </w:r>
      <w:r w:rsidR="007446DD" w:rsidRPr="00AF7ABF">
        <w:t xml:space="preserve"> </w:t>
      </w:r>
      <w:r w:rsidR="00495F69" w:rsidRPr="00AF7ABF">
        <w:t>in AWS CodePipeline</w:t>
      </w:r>
      <w:r w:rsidR="007446DD" w:rsidRPr="00AF7ABF">
        <w:t xml:space="preserve"> as there might be a race condition</w:t>
      </w:r>
      <w:r w:rsidR="007446DD" w:rsidRPr="00AF7ABF">
        <w:rPr>
          <w:lang w:val="en-GB" w:eastAsia="en-IE"/>
        </w:rPr>
        <w:t>)</w:t>
      </w:r>
      <w:r w:rsidR="00A121FE" w:rsidRPr="00AF7ABF">
        <w:rPr>
          <w:lang w:val="en-GB" w:eastAsia="en-IE"/>
        </w:rPr>
        <w:t>:</w:t>
      </w:r>
    </w:p>
    <w:p w14:paraId="47C58A14" w14:textId="77777777" w:rsidR="00A121FE" w:rsidRPr="00AF7ABF" w:rsidRDefault="008F7F13" w:rsidP="00E42EFC">
      <w:pPr>
        <w:pStyle w:val="BodyTextVersion1"/>
        <w:numPr>
          <w:ilvl w:val="1"/>
          <w:numId w:val="12"/>
        </w:numPr>
        <w:rPr>
          <w:lang w:val="en-GB" w:eastAsia="en-IE"/>
        </w:rPr>
      </w:pPr>
      <w:r w:rsidRPr="00AF7ABF">
        <w:rPr>
          <w:lang w:val="en-GB" w:eastAsia="en-IE"/>
        </w:rPr>
        <w:t>terraform ini</w:t>
      </w:r>
      <w:r w:rsidR="00A121FE" w:rsidRPr="00AF7ABF">
        <w:rPr>
          <w:lang w:val="en-GB" w:eastAsia="en-IE"/>
        </w:rPr>
        <w:t>t</w:t>
      </w:r>
    </w:p>
    <w:p w14:paraId="68216B9D" w14:textId="77777777" w:rsidR="00A121FE" w:rsidRPr="00AF7ABF" w:rsidRDefault="008F7F13" w:rsidP="00E42EFC">
      <w:pPr>
        <w:pStyle w:val="BodyTextVersion1"/>
        <w:numPr>
          <w:ilvl w:val="1"/>
          <w:numId w:val="12"/>
        </w:numPr>
        <w:rPr>
          <w:lang w:val="en-GB" w:eastAsia="en-IE"/>
        </w:rPr>
      </w:pPr>
      <w:r w:rsidRPr="00AF7ABF">
        <w:rPr>
          <w:lang w:val="en-GB" w:eastAsia="en-IE"/>
        </w:rPr>
        <w:t>terraform plan</w:t>
      </w:r>
    </w:p>
    <w:p w14:paraId="47A41EAD" w14:textId="1901BD74" w:rsidR="008F7F13" w:rsidRPr="00AF7ABF" w:rsidRDefault="008F7F13" w:rsidP="00E42EFC">
      <w:pPr>
        <w:pStyle w:val="BodyTextVersion1"/>
        <w:numPr>
          <w:ilvl w:val="1"/>
          <w:numId w:val="12"/>
        </w:numPr>
        <w:rPr>
          <w:lang w:val="en-GB" w:eastAsia="en-IE"/>
        </w:rPr>
      </w:pPr>
      <w:r w:rsidRPr="00AF7ABF">
        <w:rPr>
          <w:lang w:val="en-GB" w:eastAsia="en-IE"/>
        </w:rPr>
        <w:t>terraform apply</w:t>
      </w:r>
    </w:p>
    <w:p w14:paraId="5CF663F6" w14:textId="77777777" w:rsidR="00965CE0" w:rsidRPr="00AF7ABF" w:rsidRDefault="00965CE0" w:rsidP="00965CE0">
      <w:pPr>
        <w:pStyle w:val="BodyTextVersion1"/>
        <w:rPr>
          <w:lang w:val="en-GB" w:eastAsia="en-IE"/>
        </w:rPr>
      </w:pPr>
    </w:p>
    <w:p w14:paraId="7C225638" w14:textId="158CD4EA" w:rsidR="009B526E" w:rsidRPr="00AF7ABF" w:rsidRDefault="009B526E" w:rsidP="009B526E">
      <w:pPr>
        <w:pStyle w:val="Heading3"/>
        <w:rPr>
          <w:rFonts w:asciiTheme="minorHAnsi" w:hAnsiTheme="minorHAnsi"/>
        </w:rPr>
      </w:pPr>
      <w:bookmarkStart w:id="49" w:name="_Toc205566975"/>
      <w:r w:rsidRPr="00AF7ABF">
        <w:rPr>
          <w:rFonts w:asciiTheme="minorHAnsi" w:hAnsiTheme="minorHAnsi"/>
        </w:rPr>
        <w:t>AFT Post Deployment</w:t>
      </w:r>
      <w:r w:rsidR="00A04FDA" w:rsidRPr="00AF7ABF">
        <w:rPr>
          <w:rFonts w:asciiTheme="minorHAnsi" w:hAnsiTheme="minorHAnsi"/>
        </w:rPr>
        <w:t xml:space="preserve"> Information</w:t>
      </w:r>
      <w:bookmarkEnd w:id="49"/>
    </w:p>
    <w:p w14:paraId="0169ECA2" w14:textId="509562C3" w:rsidR="001B2D5B" w:rsidRPr="00AF7ABF" w:rsidRDefault="000E4B72" w:rsidP="00CD5928">
      <w:pPr>
        <w:pStyle w:val="BodyTextVersion1"/>
        <w:rPr>
          <w:lang w:val="en-GB"/>
        </w:rPr>
      </w:pPr>
      <w:r w:rsidRPr="00AF7ABF">
        <w:rPr>
          <w:lang w:val="en-GB"/>
        </w:rPr>
        <w:t xml:space="preserve">Once </w:t>
      </w:r>
      <w:r w:rsidR="005130AA" w:rsidRPr="00AF7ABF">
        <w:rPr>
          <w:lang w:val="en-GB"/>
        </w:rPr>
        <w:t>T</w:t>
      </w:r>
      <w:r w:rsidRPr="00AF7ABF">
        <w:rPr>
          <w:lang w:val="en-GB"/>
        </w:rPr>
        <w:t>erraform apply has completed successfully</w:t>
      </w:r>
      <w:r w:rsidR="00CD5928" w:rsidRPr="00AF7ABF">
        <w:rPr>
          <w:lang w:val="en-GB"/>
        </w:rPr>
        <w:t xml:space="preserve"> the above Terraform file is no longer needed and is stored in the repository</w:t>
      </w:r>
      <w:r w:rsidR="001B2D5B" w:rsidRPr="00AF7ABF">
        <w:rPr>
          <w:lang w:val="en-GB"/>
        </w:rPr>
        <w:t xml:space="preserve"> in case </w:t>
      </w:r>
      <w:r w:rsidR="00D92C8B" w:rsidRPr="00AF7ABF">
        <w:rPr>
          <w:lang w:val="en-GB"/>
        </w:rPr>
        <w:t xml:space="preserve">there is a </w:t>
      </w:r>
      <w:r w:rsidR="001B2D5B" w:rsidRPr="00AF7ABF">
        <w:rPr>
          <w:lang w:val="en-GB"/>
        </w:rPr>
        <w:t>need to re-deploy the AFT to the AFT account</w:t>
      </w:r>
      <w:r w:rsidR="00CD5928" w:rsidRPr="00AF7ABF">
        <w:rPr>
          <w:lang w:val="en-GB"/>
        </w:rPr>
        <w:t>.</w:t>
      </w:r>
    </w:p>
    <w:p w14:paraId="399FF8BF" w14:textId="05C85EB0" w:rsidR="009B526E" w:rsidRPr="00AF7ABF" w:rsidRDefault="00416D7B" w:rsidP="00CD5928">
      <w:pPr>
        <w:pStyle w:val="BodyTextVersion1"/>
        <w:rPr>
          <w:lang w:val="en-GB"/>
        </w:rPr>
      </w:pPr>
      <w:r w:rsidRPr="00AF7ABF">
        <w:rPr>
          <w:lang w:val="en-GB"/>
        </w:rPr>
        <w:t xml:space="preserve">When AFT creates a </w:t>
      </w:r>
      <w:r w:rsidR="003956CC" w:rsidRPr="00AF7ABF">
        <w:rPr>
          <w:lang w:val="en-GB"/>
        </w:rPr>
        <w:t xml:space="preserve">new </w:t>
      </w:r>
      <w:r w:rsidRPr="00AF7ABF">
        <w:rPr>
          <w:lang w:val="en-GB"/>
        </w:rPr>
        <w:t xml:space="preserve">AWS account it </w:t>
      </w:r>
      <w:r w:rsidR="003956CC" w:rsidRPr="00AF7ABF">
        <w:rPr>
          <w:lang w:val="en-GB"/>
        </w:rPr>
        <w:t xml:space="preserve">automatically </w:t>
      </w:r>
      <w:r w:rsidRPr="00AF7ABF">
        <w:rPr>
          <w:lang w:val="en-GB"/>
        </w:rPr>
        <w:t>create</w:t>
      </w:r>
      <w:r w:rsidR="00D92C8B" w:rsidRPr="00AF7ABF">
        <w:rPr>
          <w:lang w:val="en-GB"/>
        </w:rPr>
        <w:t>s</w:t>
      </w:r>
      <w:r w:rsidRPr="00AF7ABF">
        <w:rPr>
          <w:lang w:val="en-GB"/>
        </w:rPr>
        <w:t xml:space="preserve"> an IAM Identity Center</w:t>
      </w:r>
      <w:r w:rsidR="009C35B8" w:rsidRPr="00AF7ABF">
        <w:rPr>
          <w:lang w:val="en-GB"/>
        </w:rPr>
        <w:t xml:space="preserve"> (in the </w:t>
      </w:r>
      <w:r w:rsidR="00C93B6D" w:rsidRPr="00AF7ABF">
        <w:rPr>
          <w:lang w:val="en-GB"/>
        </w:rPr>
        <w:t>Root account</w:t>
      </w:r>
      <w:r w:rsidR="009C35B8" w:rsidRPr="00AF7ABF">
        <w:rPr>
          <w:lang w:val="en-GB"/>
        </w:rPr>
        <w:t>)</w:t>
      </w:r>
      <w:r w:rsidRPr="00AF7ABF">
        <w:rPr>
          <w:lang w:val="en-GB"/>
        </w:rPr>
        <w:t xml:space="preserve"> SSO user with administrator access to the </w:t>
      </w:r>
      <w:r w:rsidR="009C35B8" w:rsidRPr="00AF7ABF">
        <w:rPr>
          <w:lang w:val="en-GB"/>
        </w:rPr>
        <w:t xml:space="preserve">new </w:t>
      </w:r>
      <w:r w:rsidRPr="00AF7ABF">
        <w:rPr>
          <w:lang w:val="en-GB"/>
        </w:rPr>
        <w:t>account.</w:t>
      </w:r>
      <w:r w:rsidR="00CD5928" w:rsidRPr="00AF7ABF">
        <w:rPr>
          <w:lang w:val="en-GB"/>
        </w:rPr>
        <w:t xml:space="preserve"> </w:t>
      </w:r>
      <w:r w:rsidR="0091014E" w:rsidRPr="00AF7ABF">
        <w:rPr>
          <w:lang w:val="en-GB"/>
        </w:rPr>
        <w:t xml:space="preserve">This account should be used to access the new </w:t>
      </w:r>
      <w:r w:rsidR="007E462E" w:rsidRPr="00AF7ABF">
        <w:rPr>
          <w:lang w:val="en-GB"/>
        </w:rPr>
        <w:t>account,</w:t>
      </w:r>
      <w:r w:rsidR="0091014E" w:rsidRPr="00AF7ABF">
        <w:rPr>
          <w:lang w:val="en-GB"/>
        </w:rPr>
        <w:t xml:space="preserve"> </w:t>
      </w:r>
      <w:r w:rsidR="00672BEA" w:rsidRPr="00AF7ABF">
        <w:rPr>
          <w:lang w:val="en-GB"/>
        </w:rPr>
        <w:t>and the root user should be avoided.</w:t>
      </w:r>
    </w:p>
    <w:p w14:paraId="357EE5E4" w14:textId="241C888F" w:rsidR="00430C9C" w:rsidRPr="00AF7ABF" w:rsidRDefault="0041521A" w:rsidP="00D04893">
      <w:pPr>
        <w:pStyle w:val="BodyTextVersion1"/>
        <w:rPr>
          <w:lang w:val="en-GB"/>
        </w:rPr>
      </w:pPr>
      <w:r w:rsidRPr="00AF7ABF">
        <w:rPr>
          <w:lang w:val="en-GB"/>
        </w:rPr>
        <w:t>Out of</w:t>
      </w:r>
      <w:r w:rsidR="0031641C" w:rsidRPr="00AF7ABF">
        <w:rPr>
          <w:lang w:val="en-GB"/>
        </w:rPr>
        <w:t xml:space="preserve"> the </w:t>
      </w:r>
      <w:r w:rsidR="00761AE8" w:rsidRPr="00AF7ABF">
        <w:rPr>
          <w:lang w:val="en-GB"/>
        </w:rPr>
        <w:t xml:space="preserve">four GitHub repositories </w:t>
      </w:r>
      <w:r w:rsidRPr="00AF7ABF">
        <w:rPr>
          <w:lang w:val="en-GB"/>
        </w:rPr>
        <w:t>containing the Terraform</w:t>
      </w:r>
      <w:r w:rsidR="00CB0934" w:rsidRPr="00AF7ABF">
        <w:rPr>
          <w:lang w:val="en-GB"/>
        </w:rPr>
        <w:t xml:space="preserve"> code,</w:t>
      </w:r>
      <w:r w:rsidRPr="00AF7ABF">
        <w:rPr>
          <w:lang w:val="en-GB"/>
        </w:rPr>
        <w:t xml:space="preserve"> two of the repositories </w:t>
      </w:r>
      <w:r w:rsidR="00BA4AD6" w:rsidRPr="00AF7ABF">
        <w:rPr>
          <w:lang w:val="en-GB"/>
        </w:rPr>
        <w:t>will start AWS Code</w:t>
      </w:r>
      <w:r w:rsidR="00897B23" w:rsidRPr="00AF7ABF">
        <w:rPr>
          <w:lang w:val="en-GB"/>
        </w:rPr>
        <w:t>Pipeline runs in the AFT account.</w:t>
      </w:r>
      <w:r w:rsidR="00B64BA3" w:rsidRPr="00AF7ABF">
        <w:rPr>
          <w:lang w:val="en-GB"/>
        </w:rPr>
        <w:t xml:space="preserve"> A GitHub Organisation App connection to AWS is needed to support this</w:t>
      </w:r>
      <w:r w:rsidR="00C323E4" w:rsidRPr="00AF7ABF">
        <w:rPr>
          <w:lang w:val="en-GB"/>
        </w:rPr>
        <w:t xml:space="preserve"> functionality,</w:t>
      </w:r>
      <w:r w:rsidR="00897B23" w:rsidRPr="00AF7ABF">
        <w:rPr>
          <w:lang w:val="en-GB"/>
        </w:rPr>
        <w:t xml:space="preserve"> </w:t>
      </w:r>
      <w:r w:rsidR="00C323E4" w:rsidRPr="00AF7ABF">
        <w:rPr>
          <w:lang w:val="en-GB"/>
        </w:rPr>
        <w:t>s</w:t>
      </w:r>
      <w:r w:rsidR="008B370E" w:rsidRPr="00AF7ABF">
        <w:rPr>
          <w:lang w:val="en-GB"/>
        </w:rPr>
        <w:t>ee section 1.4 for more information.</w:t>
      </w:r>
    </w:p>
    <w:p w14:paraId="034D35A8" w14:textId="2CB768F2" w:rsidR="006C3E34" w:rsidRPr="00AF7ABF" w:rsidRDefault="006C3E34" w:rsidP="006C3E34">
      <w:pPr>
        <w:pStyle w:val="BodyTextVersion1"/>
        <w:rPr>
          <w:lang w:val="en-GB" w:eastAsia="en-IE"/>
        </w:rPr>
      </w:pPr>
      <w:r w:rsidRPr="00AF7ABF">
        <w:rPr>
          <w:lang w:val="en-GB" w:eastAsia="en-IE"/>
        </w:rPr>
        <w:t>Two pipelines should be visible in AWS CodePipeline within the AFT account:</w:t>
      </w:r>
    </w:p>
    <w:p w14:paraId="3B1E7BAD" w14:textId="75AF8946" w:rsidR="006C3E34" w:rsidRPr="00AF7ABF" w:rsidRDefault="006C3E34" w:rsidP="00E42EFC">
      <w:pPr>
        <w:pStyle w:val="BodyTextVersion1"/>
        <w:numPr>
          <w:ilvl w:val="0"/>
          <w:numId w:val="13"/>
        </w:numPr>
        <w:rPr>
          <w:lang w:val="en-GB" w:eastAsia="en-IE"/>
        </w:rPr>
      </w:pPr>
      <w:r w:rsidRPr="00AF7ABF">
        <w:rPr>
          <w:lang w:val="en-GB" w:eastAsia="en-IE"/>
        </w:rPr>
        <w:t>One linked to the Request Account GitHub repository.</w:t>
      </w:r>
    </w:p>
    <w:p w14:paraId="0587D074" w14:textId="77777777" w:rsidR="003E6834" w:rsidRPr="00AF7ABF" w:rsidRDefault="006C3E34" w:rsidP="00E42EFC">
      <w:pPr>
        <w:pStyle w:val="BodyTextVersion1"/>
        <w:numPr>
          <w:ilvl w:val="0"/>
          <w:numId w:val="13"/>
        </w:numPr>
        <w:rPr>
          <w:lang w:val="en-GB" w:eastAsia="en-IE"/>
        </w:rPr>
      </w:pPr>
      <w:r w:rsidRPr="00AF7ABF">
        <w:rPr>
          <w:lang w:val="en-GB" w:eastAsia="en-IE"/>
        </w:rPr>
        <w:t xml:space="preserve">One linked to the Global Customizations GitHub repository </w:t>
      </w:r>
    </w:p>
    <w:p w14:paraId="690E61BD" w14:textId="0BE6D255" w:rsidR="006C3E34" w:rsidRPr="00AF7ABF" w:rsidRDefault="003E6834" w:rsidP="003E6834">
      <w:pPr>
        <w:pStyle w:val="BodyTextVersion1"/>
        <w:rPr>
          <w:lang w:val="en-GB" w:eastAsia="en-IE"/>
        </w:rPr>
      </w:pPr>
      <w:r w:rsidRPr="00AF7ABF">
        <w:rPr>
          <w:lang w:val="en-GB" w:eastAsia="en-IE"/>
        </w:rPr>
        <w:t>The pipelines ma</w:t>
      </w:r>
      <w:r w:rsidR="006C3E34" w:rsidRPr="00AF7ABF">
        <w:rPr>
          <w:lang w:val="en-GB" w:eastAsia="en-IE"/>
        </w:rPr>
        <w:t>y</w:t>
      </w:r>
      <w:r w:rsidR="00DC269A" w:rsidRPr="00AF7ABF">
        <w:rPr>
          <w:lang w:val="en-GB" w:eastAsia="en-IE"/>
        </w:rPr>
        <w:t xml:space="preserve"> </w:t>
      </w:r>
      <w:r w:rsidR="006C3E34" w:rsidRPr="00AF7ABF">
        <w:rPr>
          <w:lang w:val="en-GB" w:eastAsia="en-IE"/>
        </w:rPr>
        <w:t xml:space="preserve">initially show a failed status due to the </w:t>
      </w:r>
      <w:r w:rsidR="00DC269A" w:rsidRPr="00AF7ABF">
        <w:rPr>
          <w:lang w:val="en-GB" w:eastAsia="en-IE"/>
        </w:rPr>
        <w:t xml:space="preserve">GitHub Organisation App connection </w:t>
      </w:r>
      <w:r w:rsidR="006C3E34" w:rsidRPr="00AF7ABF">
        <w:rPr>
          <w:lang w:val="en-GB" w:eastAsia="en-IE"/>
        </w:rPr>
        <w:t>setup</w:t>
      </w:r>
      <w:r w:rsidR="007E6A59" w:rsidRPr="00AF7ABF">
        <w:rPr>
          <w:lang w:val="en-GB" w:eastAsia="en-IE"/>
        </w:rPr>
        <w:t xml:space="preserve">, ensure that </w:t>
      </w:r>
      <w:r w:rsidR="0055714F" w:rsidRPr="00AF7ABF">
        <w:rPr>
          <w:lang w:val="en-GB" w:eastAsia="en-IE"/>
        </w:rPr>
        <w:t>connection is configured correctly then re-run the two AWS CodePipeline pipelines.</w:t>
      </w:r>
    </w:p>
    <w:p w14:paraId="2E09806B" w14:textId="6839D51D" w:rsidR="00894F2D" w:rsidRPr="00AF7ABF" w:rsidRDefault="00894F2D" w:rsidP="00894F2D">
      <w:pPr>
        <w:pStyle w:val="BodyTextVersion1"/>
        <w:rPr>
          <w:lang w:val="en-GB" w:eastAsia="en-IE"/>
        </w:rPr>
      </w:pPr>
      <w:r w:rsidRPr="00AF7ABF">
        <w:rPr>
          <w:lang w:val="en-GB" w:eastAsia="en-IE"/>
        </w:rPr>
        <w:t>These pipeline</w:t>
      </w:r>
      <w:r w:rsidR="00685123" w:rsidRPr="00AF7ABF">
        <w:rPr>
          <w:lang w:val="en-GB" w:eastAsia="en-IE"/>
        </w:rPr>
        <w:t>s should run in this order:</w:t>
      </w:r>
    </w:p>
    <w:p w14:paraId="11B76051" w14:textId="38CD1C18" w:rsidR="006C3E34" w:rsidRPr="00AF7ABF" w:rsidRDefault="00E558D1" w:rsidP="00E42EFC">
      <w:pPr>
        <w:pStyle w:val="BodyTextVersion1"/>
        <w:numPr>
          <w:ilvl w:val="0"/>
          <w:numId w:val="13"/>
        </w:numPr>
        <w:rPr>
          <w:lang w:val="en-GB" w:eastAsia="en-IE"/>
        </w:rPr>
      </w:pPr>
      <w:r w:rsidRPr="00AF7ABF">
        <w:rPr>
          <w:lang w:val="en-GB" w:eastAsia="en-IE"/>
        </w:rPr>
        <w:t xml:space="preserve">The </w:t>
      </w:r>
      <w:r w:rsidR="006C3E34" w:rsidRPr="00AF7ABF">
        <w:rPr>
          <w:lang w:val="en-GB" w:eastAsia="en-IE"/>
        </w:rPr>
        <w:t xml:space="preserve">Request Account pipeline </w:t>
      </w:r>
      <w:r w:rsidR="00EA7053" w:rsidRPr="00AF7ABF">
        <w:rPr>
          <w:lang w:val="en-GB" w:eastAsia="en-IE"/>
        </w:rPr>
        <w:t xml:space="preserve">will </w:t>
      </w:r>
      <w:r w:rsidR="006C3E34" w:rsidRPr="00AF7ABF">
        <w:rPr>
          <w:lang w:val="en-GB" w:eastAsia="en-IE"/>
        </w:rPr>
        <w:t xml:space="preserve">trigger </w:t>
      </w:r>
      <w:r w:rsidR="00EA7053" w:rsidRPr="00AF7ABF">
        <w:rPr>
          <w:lang w:val="en-GB" w:eastAsia="en-IE"/>
        </w:rPr>
        <w:t xml:space="preserve">the </w:t>
      </w:r>
      <w:r w:rsidR="006C3E34" w:rsidRPr="00AF7ABF">
        <w:rPr>
          <w:lang w:val="en-GB" w:eastAsia="en-IE"/>
        </w:rPr>
        <w:t>creation of a new AWS account</w:t>
      </w:r>
      <w:r w:rsidR="00EA7053" w:rsidRPr="00AF7ABF">
        <w:rPr>
          <w:lang w:val="en-GB" w:eastAsia="en-IE"/>
        </w:rPr>
        <w:t>.</w:t>
      </w:r>
    </w:p>
    <w:p w14:paraId="01EFE281" w14:textId="71590FA2" w:rsidR="00430C9C" w:rsidRPr="00AF7ABF" w:rsidRDefault="00E558D1" w:rsidP="00E42EFC">
      <w:pPr>
        <w:pStyle w:val="BodyTextVersion1"/>
        <w:numPr>
          <w:ilvl w:val="0"/>
          <w:numId w:val="13"/>
        </w:numPr>
        <w:rPr>
          <w:lang w:val="en-GB" w:eastAsia="en-IE"/>
        </w:rPr>
      </w:pPr>
      <w:r w:rsidRPr="00AF7ABF">
        <w:rPr>
          <w:lang w:val="en-GB" w:eastAsia="en-IE"/>
        </w:rPr>
        <w:t xml:space="preserve">The </w:t>
      </w:r>
      <w:r w:rsidR="006C3E34" w:rsidRPr="00AF7ABF">
        <w:rPr>
          <w:lang w:val="en-GB" w:eastAsia="en-IE"/>
        </w:rPr>
        <w:t xml:space="preserve">Global Customizations pipeline </w:t>
      </w:r>
      <w:r w:rsidR="00EA7053" w:rsidRPr="00AF7ABF">
        <w:rPr>
          <w:lang w:val="en-GB" w:eastAsia="en-IE"/>
        </w:rPr>
        <w:t>will</w:t>
      </w:r>
      <w:r w:rsidR="006C3E34" w:rsidRPr="00AF7ABF">
        <w:rPr>
          <w:lang w:val="en-GB" w:eastAsia="en-IE"/>
        </w:rPr>
        <w:t xml:space="preserve"> apply any relevant configurations</w:t>
      </w:r>
      <w:r w:rsidR="0053315A" w:rsidRPr="00AF7ABF">
        <w:rPr>
          <w:lang w:val="en-GB" w:eastAsia="en-IE"/>
        </w:rPr>
        <w:t>.</w:t>
      </w:r>
    </w:p>
    <w:p w14:paraId="71749F68" w14:textId="7EB9ACF5" w:rsidR="0053315A" w:rsidRPr="00AF7ABF" w:rsidRDefault="00865DAF" w:rsidP="0053315A">
      <w:pPr>
        <w:pStyle w:val="BodyTextVersion1"/>
        <w:rPr>
          <w:lang w:val="en-GB" w:eastAsia="en-IE"/>
        </w:rPr>
      </w:pPr>
      <w:r w:rsidRPr="00AF7ABF">
        <w:rPr>
          <w:lang w:val="en-GB" w:eastAsia="en-IE"/>
        </w:rPr>
        <w:t xml:space="preserve">The two </w:t>
      </w:r>
      <w:r w:rsidR="0053315A" w:rsidRPr="00AF7ABF">
        <w:rPr>
          <w:lang w:val="en-GB" w:eastAsia="en-IE"/>
        </w:rPr>
        <w:t xml:space="preserve">AWS CodePipeline </w:t>
      </w:r>
      <w:r w:rsidR="00255C8D" w:rsidRPr="00AF7ABF">
        <w:rPr>
          <w:lang w:val="en-GB" w:eastAsia="en-IE"/>
        </w:rPr>
        <w:t xml:space="preserve">pipelines </w:t>
      </w:r>
      <w:r w:rsidR="000B29A2" w:rsidRPr="00AF7ABF">
        <w:rPr>
          <w:lang w:val="en-GB" w:eastAsia="en-IE"/>
        </w:rPr>
        <w:t xml:space="preserve">run Terraform apply and execute </w:t>
      </w:r>
      <w:r w:rsidR="00D359C8" w:rsidRPr="00AF7ABF">
        <w:rPr>
          <w:lang w:val="en-GB" w:eastAsia="en-IE"/>
        </w:rPr>
        <w:t>AWS Step Function state machines.</w:t>
      </w:r>
    </w:p>
    <w:p w14:paraId="517E509E" w14:textId="63DCADE7" w:rsidR="001A0870" w:rsidRPr="00AF7ABF" w:rsidRDefault="001A0870" w:rsidP="0053315A">
      <w:pPr>
        <w:pStyle w:val="BodyTextVersion1"/>
        <w:rPr>
          <w:lang w:val="en-GB" w:eastAsia="en-IE"/>
        </w:rPr>
      </w:pPr>
      <w:r w:rsidRPr="00AF7ABF">
        <w:rPr>
          <w:lang w:val="en-GB" w:eastAsia="en-IE"/>
        </w:rPr>
        <w:t xml:space="preserve">The </w:t>
      </w:r>
      <w:r w:rsidR="006D6CE6" w:rsidRPr="00AF7ABF">
        <w:rPr>
          <w:lang w:val="en-GB" w:eastAsia="en-IE"/>
        </w:rPr>
        <w:t>AWS CodePipeline called</w:t>
      </w:r>
      <w:r w:rsidRPr="00AF7ABF">
        <w:rPr>
          <w:lang w:val="en-GB" w:eastAsia="en-IE"/>
        </w:rPr>
        <w:t xml:space="preserve"> aft-account-provisioning-framework reports back everything is okay even when there is a failure. Please log into the AFT account and check th</w:t>
      </w:r>
      <w:r w:rsidR="00FC7739" w:rsidRPr="00AF7ABF">
        <w:rPr>
          <w:lang w:val="en-GB" w:eastAsia="en-IE"/>
        </w:rPr>
        <w:t>e</w:t>
      </w:r>
      <w:r w:rsidR="00E34681" w:rsidRPr="00AF7ABF">
        <w:rPr>
          <w:lang w:val="en-GB" w:eastAsia="en-IE"/>
        </w:rPr>
        <w:t xml:space="preserve"> AWS CodePipeline and AWS Step Function state machines </w:t>
      </w:r>
      <w:r w:rsidRPr="00AF7ABF">
        <w:rPr>
          <w:lang w:val="en-GB" w:eastAsia="en-IE"/>
        </w:rPr>
        <w:t>ha</w:t>
      </w:r>
      <w:r w:rsidR="00E34681" w:rsidRPr="00AF7ABF">
        <w:rPr>
          <w:lang w:val="en-GB" w:eastAsia="en-IE"/>
        </w:rPr>
        <w:t>ve completed</w:t>
      </w:r>
      <w:r w:rsidRPr="00AF7ABF">
        <w:rPr>
          <w:lang w:val="en-GB" w:eastAsia="en-IE"/>
        </w:rPr>
        <w:t xml:space="preserve"> </w:t>
      </w:r>
      <w:r w:rsidR="00853C06" w:rsidRPr="00AF7ABF">
        <w:rPr>
          <w:lang w:val="en-GB" w:eastAsia="en-IE"/>
        </w:rPr>
        <w:t>successfully</w:t>
      </w:r>
      <w:r w:rsidRPr="00AF7ABF">
        <w:rPr>
          <w:lang w:val="en-GB" w:eastAsia="en-IE"/>
        </w:rPr>
        <w:t>.</w:t>
      </w:r>
    </w:p>
    <w:p w14:paraId="4B3A3E71" w14:textId="667D5070" w:rsidR="00D04893" w:rsidRPr="00AF7ABF" w:rsidRDefault="00B35B44" w:rsidP="00D04893">
      <w:pPr>
        <w:pStyle w:val="BodyTextVersion1"/>
        <w:rPr>
          <w:color w:val="052830" w:themeColor="text1"/>
          <w:lang w:val="en-GB"/>
        </w:rPr>
      </w:pPr>
      <w:r w:rsidRPr="00AF7ABF">
        <w:rPr>
          <w:lang w:val="en-GB"/>
        </w:rPr>
        <w:t xml:space="preserve">In AWS Step functions in the AFT account there </w:t>
      </w:r>
      <w:r w:rsidR="00397237" w:rsidRPr="00AF7ABF">
        <w:rPr>
          <w:lang w:val="en-GB"/>
        </w:rPr>
        <w:t>is</w:t>
      </w:r>
      <w:r w:rsidRPr="00AF7ABF">
        <w:rPr>
          <w:lang w:val="en-GB"/>
        </w:rPr>
        <w:t xml:space="preserve"> a state machine called “aft-account-provisioning-framework”. </w:t>
      </w:r>
      <w:r w:rsidR="00397237" w:rsidRPr="00AF7ABF">
        <w:rPr>
          <w:lang w:val="en-GB"/>
        </w:rPr>
        <w:t>Inside it is a</w:t>
      </w:r>
      <w:r w:rsidRPr="00AF7ABF">
        <w:rPr>
          <w:lang w:val="en-GB"/>
        </w:rPr>
        <w:t xml:space="preserve"> </w:t>
      </w:r>
      <w:r w:rsidR="00C610A4" w:rsidRPr="00AF7ABF">
        <w:rPr>
          <w:lang w:val="en-GB"/>
        </w:rPr>
        <w:t>AWS Step Function</w:t>
      </w:r>
      <w:r w:rsidRPr="00AF7ABF">
        <w:rPr>
          <w:lang w:val="en-GB"/>
        </w:rPr>
        <w:t xml:space="preserve"> state machine instance diagram </w:t>
      </w:r>
      <w:r w:rsidR="00397237" w:rsidRPr="00AF7ABF">
        <w:rPr>
          <w:color w:val="052830" w:themeColor="text1"/>
          <w:lang w:val="en-GB"/>
        </w:rPr>
        <w:t>which</w:t>
      </w:r>
      <w:r w:rsidRPr="00AF7ABF">
        <w:rPr>
          <w:color w:val="052830" w:themeColor="text1"/>
          <w:lang w:val="en-GB"/>
        </w:rPr>
        <w:t xml:space="preserve"> might </w:t>
      </w:r>
      <w:r w:rsidR="002F03A2" w:rsidRPr="00AF7ABF">
        <w:rPr>
          <w:color w:val="052830" w:themeColor="text1"/>
          <w:lang w:val="en-GB"/>
        </w:rPr>
        <w:t>be in the</w:t>
      </w:r>
      <w:r w:rsidRPr="00AF7ABF">
        <w:rPr>
          <w:color w:val="052830" w:themeColor="text1"/>
          <w:lang w:val="en-GB"/>
        </w:rPr>
        <w:t xml:space="preserve"> failed</w:t>
      </w:r>
      <w:r w:rsidR="002F03A2" w:rsidRPr="00AF7ABF">
        <w:rPr>
          <w:color w:val="052830" w:themeColor="text1"/>
          <w:lang w:val="en-GB"/>
        </w:rPr>
        <w:t xml:space="preserve"> state</w:t>
      </w:r>
      <w:r w:rsidRPr="00AF7ABF">
        <w:rPr>
          <w:color w:val="052830" w:themeColor="text1"/>
          <w:lang w:val="en-GB"/>
        </w:rPr>
        <w:t xml:space="preserve">. </w:t>
      </w:r>
      <w:r w:rsidR="002F03A2" w:rsidRPr="00AF7ABF">
        <w:rPr>
          <w:color w:val="052830" w:themeColor="text1"/>
          <w:lang w:val="en-GB"/>
        </w:rPr>
        <w:t>It</w:t>
      </w:r>
      <w:r w:rsidRPr="00AF7ABF">
        <w:rPr>
          <w:color w:val="052830" w:themeColor="text1"/>
          <w:lang w:val="en-GB"/>
        </w:rPr>
        <w:t xml:space="preserve"> might be a race condition in the first deployment, </w:t>
      </w:r>
      <w:r w:rsidR="002F03A2" w:rsidRPr="00AF7ABF">
        <w:rPr>
          <w:color w:val="052830" w:themeColor="text1"/>
          <w:lang w:val="en-GB"/>
        </w:rPr>
        <w:t xml:space="preserve">which can be solved by </w:t>
      </w:r>
      <w:r w:rsidRPr="00AF7ABF">
        <w:rPr>
          <w:color w:val="052830" w:themeColor="text1"/>
          <w:lang w:val="en-GB"/>
        </w:rPr>
        <w:t>re-run</w:t>
      </w:r>
      <w:r w:rsidR="002F03A2" w:rsidRPr="00AF7ABF">
        <w:rPr>
          <w:color w:val="052830" w:themeColor="text1"/>
          <w:lang w:val="en-GB"/>
        </w:rPr>
        <w:t>ning the state machine</w:t>
      </w:r>
      <w:r w:rsidRPr="00AF7ABF">
        <w:rPr>
          <w:color w:val="052830" w:themeColor="text1"/>
          <w:lang w:val="en-GB"/>
        </w:rPr>
        <w:t>. If it fails again</w:t>
      </w:r>
      <w:r w:rsidR="00C55321" w:rsidRPr="00AF7ABF">
        <w:rPr>
          <w:color w:val="052830" w:themeColor="text1"/>
          <w:lang w:val="en-GB"/>
        </w:rPr>
        <w:t xml:space="preserve"> go to the </w:t>
      </w:r>
      <w:r w:rsidR="00C610A4" w:rsidRPr="00AF7ABF">
        <w:rPr>
          <w:color w:val="052830" w:themeColor="text1"/>
          <w:lang w:val="en-GB"/>
        </w:rPr>
        <w:t xml:space="preserve">LZ </w:t>
      </w:r>
      <w:r w:rsidR="00C93B6D" w:rsidRPr="00AF7ABF">
        <w:rPr>
          <w:color w:val="052830" w:themeColor="text1"/>
          <w:lang w:val="en-GB"/>
        </w:rPr>
        <w:t>Root account</w:t>
      </w:r>
      <w:r w:rsidR="00C55321" w:rsidRPr="00AF7ABF">
        <w:rPr>
          <w:color w:val="052830" w:themeColor="text1"/>
          <w:lang w:val="en-GB"/>
        </w:rPr>
        <w:t xml:space="preserve"> a</w:t>
      </w:r>
      <w:r w:rsidR="00AB6B0D" w:rsidRPr="00AF7ABF">
        <w:rPr>
          <w:color w:val="052830" w:themeColor="text1"/>
          <w:lang w:val="en-GB"/>
        </w:rPr>
        <w:t>n</w:t>
      </w:r>
      <w:r w:rsidR="00C55321" w:rsidRPr="00AF7ABF">
        <w:rPr>
          <w:color w:val="052830" w:themeColor="text1"/>
          <w:lang w:val="en-GB"/>
        </w:rPr>
        <w:t xml:space="preserve">d </w:t>
      </w:r>
      <w:r w:rsidRPr="00AF7ABF">
        <w:rPr>
          <w:color w:val="052830" w:themeColor="text1"/>
          <w:lang w:val="en-GB"/>
        </w:rPr>
        <w:t xml:space="preserve">add the AWSAFTExecution IAM role to the </w:t>
      </w:r>
      <w:r w:rsidR="002F03A2" w:rsidRPr="00AF7ABF">
        <w:rPr>
          <w:color w:val="052830" w:themeColor="text1"/>
          <w:lang w:val="en-GB"/>
        </w:rPr>
        <w:t xml:space="preserve">AWS </w:t>
      </w:r>
      <w:r w:rsidRPr="00AF7ABF">
        <w:rPr>
          <w:color w:val="052830" w:themeColor="text1"/>
          <w:lang w:val="en-GB"/>
        </w:rPr>
        <w:t xml:space="preserve">Control Tower management account portfolio/product </w:t>
      </w:r>
      <w:r w:rsidR="00C55321" w:rsidRPr="00AF7ABF">
        <w:rPr>
          <w:color w:val="052830" w:themeColor="text1"/>
          <w:lang w:val="en-GB"/>
        </w:rPr>
        <w:t>with</w:t>
      </w:r>
      <w:r w:rsidRPr="00AF7ABF">
        <w:rPr>
          <w:color w:val="052830" w:themeColor="text1"/>
          <w:lang w:val="en-GB"/>
        </w:rPr>
        <w:t>in AWS Service Catalog</w:t>
      </w:r>
      <w:r w:rsidR="00C55321" w:rsidRPr="00AF7ABF">
        <w:rPr>
          <w:color w:val="052830" w:themeColor="text1"/>
          <w:lang w:val="en-GB"/>
        </w:rPr>
        <w:t xml:space="preserve">. </w:t>
      </w:r>
      <w:r w:rsidR="0046261C" w:rsidRPr="00AF7ABF">
        <w:rPr>
          <w:color w:val="052830" w:themeColor="text1"/>
          <w:lang w:val="en-GB"/>
        </w:rPr>
        <w:t>I</w:t>
      </w:r>
      <w:r w:rsidR="00C55321" w:rsidRPr="00AF7ABF">
        <w:rPr>
          <w:color w:val="052830" w:themeColor="text1"/>
          <w:lang w:val="en-GB"/>
        </w:rPr>
        <w:t>t</w:t>
      </w:r>
      <w:r w:rsidRPr="00AF7ABF">
        <w:rPr>
          <w:color w:val="052830" w:themeColor="text1"/>
          <w:lang w:val="en-GB"/>
        </w:rPr>
        <w:t xml:space="preserve"> should </w:t>
      </w:r>
      <w:r w:rsidR="0046261C" w:rsidRPr="00AF7ABF">
        <w:rPr>
          <w:color w:val="052830" w:themeColor="text1"/>
          <w:lang w:val="en-GB"/>
        </w:rPr>
        <w:t xml:space="preserve">already </w:t>
      </w:r>
      <w:r w:rsidRPr="00AF7ABF">
        <w:rPr>
          <w:color w:val="052830" w:themeColor="text1"/>
          <w:lang w:val="en-GB"/>
        </w:rPr>
        <w:t>have</w:t>
      </w:r>
      <w:r w:rsidR="0046261C" w:rsidRPr="00AF7ABF">
        <w:rPr>
          <w:color w:val="052830" w:themeColor="text1"/>
          <w:lang w:val="en-GB"/>
        </w:rPr>
        <w:t xml:space="preserve"> IAM Role</w:t>
      </w:r>
      <w:r w:rsidRPr="00AF7ABF">
        <w:rPr>
          <w:color w:val="052830" w:themeColor="text1"/>
          <w:lang w:val="en-GB"/>
        </w:rPr>
        <w:t xml:space="preserve"> </w:t>
      </w:r>
      <w:r w:rsidR="00B15189" w:rsidRPr="00AF7ABF">
        <w:rPr>
          <w:color w:val="052830" w:themeColor="text1"/>
          <w:lang w:val="en-GB"/>
        </w:rPr>
        <w:t xml:space="preserve">called </w:t>
      </w:r>
      <w:r w:rsidRPr="00AF7ABF">
        <w:rPr>
          <w:color w:val="052830" w:themeColor="text1"/>
          <w:lang w:val="en-GB"/>
        </w:rPr>
        <w:t>AWSAFTService</w:t>
      </w:r>
      <w:r w:rsidR="00B15189" w:rsidRPr="00AF7ABF">
        <w:rPr>
          <w:color w:val="052830" w:themeColor="text1"/>
          <w:lang w:val="en-GB"/>
        </w:rPr>
        <w:t xml:space="preserve"> but it needs to use AWSAFTExecution</w:t>
      </w:r>
      <w:r w:rsidRPr="00AF7ABF">
        <w:rPr>
          <w:color w:val="052830" w:themeColor="text1"/>
          <w:lang w:val="en-GB"/>
        </w:rPr>
        <w:t>.</w:t>
      </w:r>
      <w:r w:rsidR="0039407B" w:rsidRPr="00AF7ABF">
        <w:rPr>
          <w:color w:val="052830" w:themeColor="text1"/>
          <w:lang w:val="en-GB"/>
        </w:rPr>
        <w:t xml:space="preserve"> </w:t>
      </w:r>
    </w:p>
    <w:p w14:paraId="35942446" w14:textId="464C6B4C" w:rsidR="00A40A27" w:rsidRPr="00AF7ABF" w:rsidRDefault="00281B5F" w:rsidP="00D04893">
      <w:pPr>
        <w:pStyle w:val="BodyTextVersion1"/>
        <w:rPr>
          <w:color w:val="052830" w:themeColor="text1"/>
          <w:lang w:val="en-GB"/>
        </w:rPr>
      </w:pPr>
      <w:r w:rsidRPr="00AF7ABF">
        <w:rPr>
          <w:color w:val="052830" w:themeColor="text1"/>
          <w:lang w:val="en-GB"/>
        </w:rPr>
        <w:lastRenderedPageBreak/>
        <w:t xml:space="preserve">If the </w:t>
      </w:r>
      <w:r w:rsidR="007A6BBD" w:rsidRPr="00AF7ABF">
        <w:rPr>
          <w:color w:val="052830" w:themeColor="text1"/>
          <w:lang w:val="en-GB"/>
        </w:rPr>
        <w:t xml:space="preserve">failure </w:t>
      </w:r>
      <w:r w:rsidR="0088184E" w:rsidRPr="00AF7ABF">
        <w:rPr>
          <w:color w:val="052830" w:themeColor="text1"/>
          <w:lang w:val="en-GB"/>
        </w:rPr>
        <w:t xml:space="preserve">still </w:t>
      </w:r>
      <w:r w:rsidR="007A6BBD" w:rsidRPr="00AF7ABF">
        <w:rPr>
          <w:color w:val="052830" w:themeColor="text1"/>
          <w:lang w:val="en-GB"/>
        </w:rPr>
        <w:t>occurs after adding the AWSAFTExecution</w:t>
      </w:r>
      <w:r w:rsidR="0088184E" w:rsidRPr="00AF7ABF">
        <w:rPr>
          <w:color w:val="052830" w:themeColor="text1"/>
          <w:lang w:val="en-GB"/>
        </w:rPr>
        <w:t>,</w:t>
      </w:r>
      <w:r w:rsidR="007A6BBD" w:rsidRPr="00AF7ABF">
        <w:rPr>
          <w:color w:val="052830" w:themeColor="text1"/>
          <w:lang w:val="en-GB"/>
        </w:rPr>
        <w:t xml:space="preserve"> </w:t>
      </w:r>
      <w:r w:rsidR="00172DDB" w:rsidRPr="00AF7ABF">
        <w:rPr>
          <w:color w:val="052830" w:themeColor="text1"/>
          <w:lang w:val="en-GB"/>
        </w:rPr>
        <w:t xml:space="preserve">and can see the AWS is created in the LZ root account AWS Control Tower / AWS Organisation, </w:t>
      </w:r>
      <w:r w:rsidR="007A6BBD" w:rsidRPr="00AF7ABF">
        <w:rPr>
          <w:color w:val="052830" w:themeColor="text1"/>
          <w:lang w:val="en-GB"/>
        </w:rPr>
        <w:t xml:space="preserve">then move onto the LZ Config repository and add </w:t>
      </w:r>
      <w:r w:rsidR="00172DDB" w:rsidRPr="00AF7ABF">
        <w:rPr>
          <w:color w:val="052830" w:themeColor="text1"/>
          <w:lang w:val="en-GB"/>
        </w:rPr>
        <w:t>the</w:t>
      </w:r>
      <w:r w:rsidR="007A6BBD" w:rsidRPr="00AF7ABF">
        <w:rPr>
          <w:color w:val="052830" w:themeColor="text1"/>
          <w:lang w:val="en-GB"/>
        </w:rPr>
        <w:t xml:space="preserve"> new AWS account</w:t>
      </w:r>
      <w:r w:rsidR="00172DDB" w:rsidRPr="00AF7ABF">
        <w:rPr>
          <w:color w:val="052830" w:themeColor="text1"/>
          <w:lang w:val="en-GB"/>
        </w:rPr>
        <w:t xml:space="preserve"> information to the accounts-config.yaml file. Merge this change onto the main branch to deploy</w:t>
      </w:r>
      <w:r w:rsidR="00073D32" w:rsidRPr="00AF7ABF">
        <w:rPr>
          <w:color w:val="052830" w:themeColor="text1"/>
          <w:lang w:val="en-GB"/>
        </w:rPr>
        <w:t xml:space="preserve"> it</w:t>
      </w:r>
      <w:r w:rsidR="00172DDB" w:rsidRPr="00AF7ABF">
        <w:rPr>
          <w:color w:val="052830" w:themeColor="text1"/>
          <w:lang w:val="en-GB"/>
        </w:rPr>
        <w:t xml:space="preserve"> </w:t>
      </w:r>
      <w:r w:rsidR="001E7579" w:rsidRPr="00AF7ABF">
        <w:rPr>
          <w:color w:val="052830" w:themeColor="text1"/>
          <w:lang w:val="en-GB"/>
        </w:rPr>
        <w:t>via</w:t>
      </w:r>
      <w:r w:rsidR="00172DDB" w:rsidRPr="00AF7ABF">
        <w:rPr>
          <w:color w:val="052830" w:themeColor="text1"/>
          <w:lang w:val="en-GB"/>
        </w:rPr>
        <w:t xml:space="preserve"> </w:t>
      </w:r>
      <w:r w:rsidR="001E7579" w:rsidRPr="00AF7ABF">
        <w:rPr>
          <w:color w:val="052830" w:themeColor="text1"/>
          <w:lang w:val="en-GB"/>
        </w:rPr>
        <w:t>the root account AWS CodeP</w:t>
      </w:r>
      <w:r w:rsidR="00172DDB" w:rsidRPr="00AF7ABF">
        <w:rPr>
          <w:color w:val="052830" w:themeColor="text1"/>
          <w:lang w:val="en-GB"/>
        </w:rPr>
        <w:t>ipeline. Approve the manual step</w:t>
      </w:r>
      <w:r w:rsidR="008109EC" w:rsidRPr="00AF7ABF">
        <w:rPr>
          <w:color w:val="052830" w:themeColor="text1"/>
          <w:lang w:val="en-GB"/>
        </w:rPr>
        <w:t xml:space="preserve"> in AWS CodePipeline</w:t>
      </w:r>
      <w:r w:rsidR="00172DDB" w:rsidRPr="00AF7ABF">
        <w:rPr>
          <w:color w:val="052830" w:themeColor="text1"/>
          <w:lang w:val="en-GB"/>
        </w:rPr>
        <w:t xml:space="preserve">. This will add the new account </w:t>
      </w:r>
      <w:r w:rsidR="008109EC" w:rsidRPr="00AF7ABF">
        <w:rPr>
          <w:color w:val="052830" w:themeColor="text1"/>
          <w:lang w:val="en-GB"/>
        </w:rPr>
        <w:t>to the LZ / AWS Control Tower / AWS Organisation. If then re-run the failed AWS Step Machine it should now work.</w:t>
      </w:r>
      <w:r w:rsidR="0051636E" w:rsidRPr="00AF7ABF">
        <w:rPr>
          <w:color w:val="052830" w:themeColor="text1"/>
          <w:lang w:val="en-GB"/>
        </w:rPr>
        <w:t xml:space="preserve"> </w:t>
      </w:r>
      <w:r w:rsidR="003F0EEB" w:rsidRPr="00AF7ABF">
        <w:rPr>
          <w:color w:val="052830" w:themeColor="text1"/>
          <w:lang w:val="en-GB"/>
        </w:rPr>
        <w:t>Now go back to the AFT account, open the state machine called aft-account-provisioning-framework, copy the input used on the first Lambda, and start a new execution using the input data, it will run the steps again and should pass the failed stage. It will also run the other state machines as well.</w:t>
      </w:r>
    </w:p>
    <w:p w14:paraId="3C38AA3A" w14:textId="35FFB558" w:rsidR="0051636E" w:rsidRPr="00AF7ABF" w:rsidRDefault="0051636E" w:rsidP="00D04893">
      <w:pPr>
        <w:pStyle w:val="BodyTextVersion1"/>
        <w:rPr>
          <w:color w:val="052830" w:themeColor="text1"/>
          <w:lang w:val="en-GB"/>
        </w:rPr>
      </w:pPr>
      <w:r w:rsidRPr="00AF7ABF">
        <w:rPr>
          <w:color w:val="052830" w:themeColor="text1"/>
          <w:lang w:val="en-GB"/>
        </w:rPr>
        <w:t xml:space="preserve">The problem might be that when a new AWS account is created it will placed into the </w:t>
      </w:r>
      <w:r w:rsidR="00EF27EE" w:rsidRPr="00AF7ABF">
        <w:rPr>
          <w:color w:val="052830" w:themeColor="text1"/>
          <w:lang w:val="en-GB"/>
        </w:rPr>
        <w:t>Quarantine</w:t>
      </w:r>
      <w:r w:rsidRPr="00AF7ABF">
        <w:rPr>
          <w:color w:val="052830" w:themeColor="text1"/>
          <w:lang w:val="en-GB"/>
        </w:rPr>
        <w:t xml:space="preserve"> state</w:t>
      </w:r>
      <w:r w:rsidR="00EF27EE" w:rsidRPr="00AF7ABF">
        <w:rPr>
          <w:color w:val="052830" w:themeColor="text1"/>
          <w:lang w:val="en-GB"/>
        </w:rPr>
        <w:t>, which is a LZ or Control Tower concept, it stops any action within the account until Control Tower has completed adding the account. Being in t</w:t>
      </w:r>
      <w:r w:rsidRPr="00AF7ABF">
        <w:rPr>
          <w:color w:val="052830" w:themeColor="text1"/>
          <w:lang w:val="en-GB"/>
        </w:rPr>
        <w:t>his</w:t>
      </w:r>
      <w:r w:rsidR="00EF27EE" w:rsidRPr="00AF7ABF">
        <w:rPr>
          <w:color w:val="052830" w:themeColor="text1"/>
          <w:lang w:val="en-GB"/>
        </w:rPr>
        <w:t xml:space="preserve"> state</w:t>
      </w:r>
      <w:r w:rsidRPr="00AF7ABF">
        <w:rPr>
          <w:color w:val="052830" w:themeColor="text1"/>
          <w:lang w:val="en-GB"/>
        </w:rPr>
        <w:t xml:space="preserve"> will prevent the AFT</w:t>
      </w:r>
      <w:r w:rsidR="00EF27EE" w:rsidRPr="00AF7ABF">
        <w:rPr>
          <w:color w:val="052830" w:themeColor="text1"/>
          <w:lang w:val="en-GB"/>
        </w:rPr>
        <w:t xml:space="preserve"> account</w:t>
      </w:r>
      <w:r w:rsidRPr="00AF7ABF">
        <w:rPr>
          <w:color w:val="052830" w:themeColor="text1"/>
          <w:lang w:val="en-GB"/>
        </w:rPr>
        <w:t xml:space="preserve"> from completing</w:t>
      </w:r>
      <w:r w:rsidR="00EF27EE" w:rsidRPr="00AF7ABF">
        <w:rPr>
          <w:color w:val="052830" w:themeColor="text1"/>
          <w:lang w:val="en-GB"/>
        </w:rPr>
        <w:t xml:space="preserve"> the new account setup.</w:t>
      </w:r>
      <w:r w:rsidRPr="00AF7ABF">
        <w:rPr>
          <w:color w:val="052830" w:themeColor="text1"/>
          <w:lang w:val="en-GB"/>
        </w:rPr>
        <w:t xml:space="preserve"> </w:t>
      </w:r>
      <w:r w:rsidR="00EF27EE" w:rsidRPr="00AF7ABF">
        <w:rPr>
          <w:color w:val="052830" w:themeColor="text1"/>
          <w:lang w:val="en-GB"/>
        </w:rPr>
        <w:t xml:space="preserve">There is a Quarantine </w:t>
      </w:r>
      <w:r w:rsidRPr="00AF7ABF">
        <w:rPr>
          <w:color w:val="052830" w:themeColor="text1"/>
          <w:lang w:val="en-GB"/>
        </w:rPr>
        <w:t xml:space="preserve">SCP </w:t>
      </w:r>
      <w:r w:rsidR="00EF27EE" w:rsidRPr="00AF7ABF">
        <w:rPr>
          <w:color w:val="052830" w:themeColor="text1"/>
          <w:lang w:val="en-GB"/>
        </w:rPr>
        <w:t xml:space="preserve">which </w:t>
      </w:r>
      <w:r w:rsidRPr="00AF7ABF">
        <w:rPr>
          <w:color w:val="052830" w:themeColor="text1"/>
          <w:lang w:val="en-GB"/>
        </w:rPr>
        <w:t>will deny access by default</w:t>
      </w:r>
      <w:r w:rsidR="00EF27EE" w:rsidRPr="00AF7ABF">
        <w:rPr>
          <w:color w:val="052830" w:themeColor="text1"/>
          <w:lang w:val="en-GB"/>
        </w:rPr>
        <w:t xml:space="preserve"> and a Quarantine setting in the LZ </w:t>
      </w:r>
      <w:r w:rsidR="001E7579" w:rsidRPr="00AF7ABF">
        <w:rPr>
          <w:color w:val="052830" w:themeColor="text1"/>
          <w:lang w:val="en-GB"/>
        </w:rPr>
        <w:t>Config settings.</w:t>
      </w:r>
    </w:p>
    <w:p w14:paraId="1292B5EA" w14:textId="591A8125" w:rsidR="00C07973" w:rsidRPr="00AF7ABF" w:rsidRDefault="00C07973" w:rsidP="00C07973">
      <w:pPr>
        <w:pStyle w:val="BodyTextVersion1"/>
        <w:rPr>
          <w:color w:val="052830" w:themeColor="text1"/>
          <w:lang w:val="en-GB"/>
        </w:rPr>
      </w:pPr>
      <w:r w:rsidRPr="00AF7ABF">
        <w:rPr>
          <w:color w:val="052830" w:themeColor="text1"/>
          <w:lang w:val="en-GB"/>
        </w:rPr>
        <w:t xml:space="preserve">The aft-account-provisioning-framework </w:t>
      </w:r>
      <w:r w:rsidR="00B15189" w:rsidRPr="00AF7ABF">
        <w:rPr>
          <w:color w:val="052830" w:themeColor="text1"/>
          <w:lang w:val="en-GB" w:eastAsia="en-IE"/>
        </w:rPr>
        <w:t>AWS CodePipeline</w:t>
      </w:r>
      <w:r w:rsidR="00B15189" w:rsidRPr="00AF7ABF">
        <w:rPr>
          <w:color w:val="052830" w:themeColor="text1"/>
          <w:lang w:val="en-GB"/>
        </w:rPr>
        <w:t xml:space="preserve"> </w:t>
      </w:r>
      <w:r w:rsidRPr="00AF7ABF">
        <w:rPr>
          <w:color w:val="052830" w:themeColor="text1"/>
          <w:lang w:val="en-GB"/>
        </w:rPr>
        <w:t>triggers three downstream state machines in the AFT account. These perform tasks such as:</w:t>
      </w:r>
    </w:p>
    <w:p w14:paraId="035CCC79" w14:textId="4513A934" w:rsidR="00C07973" w:rsidRPr="00AF7ABF" w:rsidRDefault="00C07973" w:rsidP="00E42EFC">
      <w:pPr>
        <w:pStyle w:val="BodyTextVersion1"/>
        <w:numPr>
          <w:ilvl w:val="0"/>
          <w:numId w:val="14"/>
        </w:numPr>
        <w:rPr>
          <w:color w:val="052830" w:themeColor="text1"/>
          <w:lang w:val="en-GB"/>
        </w:rPr>
      </w:pPr>
      <w:r w:rsidRPr="00AF7ABF">
        <w:rPr>
          <w:color w:val="052830" w:themeColor="text1"/>
          <w:lang w:val="en-GB"/>
        </w:rPr>
        <w:t xml:space="preserve">Deleting default VPCs in </w:t>
      </w:r>
      <w:r w:rsidR="00B15189" w:rsidRPr="00AF7ABF">
        <w:rPr>
          <w:color w:val="052830" w:themeColor="text1"/>
          <w:lang w:val="en-GB"/>
        </w:rPr>
        <w:t xml:space="preserve">the </w:t>
      </w:r>
      <w:r w:rsidRPr="00AF7ABF">
        <w:rPr>
          <w:color w:val="052830" w:themeColor="text1"/>
          <w:lang w:val="en-GB"/>
        </w:rPr>
        <w:t>new accounts.</w:t>
      </w:r>
    </w:p>
    <w:p w14:paraId="6158F8A9" w14:textId="5ABF1CFF" w:rsidR="00C07973" w:rsidRPr="00AF7ABF" w:rsidRDefault="00C07973" w:rsidP="00E42EFC">
      <w:pPr>
        <w:pStyle w:val="BodyTextVersion1"/>
        <w:numPr>
          <w:ilvl w:val="0"/>
          <w:numId w:val="14"/>
        </w:numPr>
        <w:rPr>
          <w:color w:val="052830" w:themeColor="text1"/>
          <w:lang w:val="en-GB"/>
        </w:rPr>
      </w:pPr>
      <w:r w:rsidRPr="00AF7ABF">
        <w:rPr>
          <w:color w:val="052830" w:themeColor="text1"/>
          <w:lang w:val="en-GB"/>
        </w:rPr>
        <w:t>Enabling AWS CloudTrail.</w:t>
      </w:r>
    </w:p>
    <w:p w14:paraId="63336B9C" w14:textId="70C8459D" w:rsidR="00C07973" w:rsidRPr="00AF7ABF" w:rsidRDefault="00C07973" w:rsidP="00E42EFC">
      <w:pPr>
        <w:pStyle w:val="BodyTextVersion1"/>
        <w:numPr>
          <w:ilvl w:val="0"/>
          <w:numId w:val="14"/>
        </w:numPr>
        <w:rPr>
          <w:color w:val="052830" w:themeColor="text1"/>
          <w:lang w:val="en-GB"/>
        </w:rPr>
      </w:pPr>
      <w:r w:rsidRPr="00AF7ABF">
        <w:rPr>
          <w:color w:val="052830" w:themeColor="text1"/>
          <w:lang w:val="en-GB"/>
        </w:rPr>
        <w:t>Enrolling the new account into AWS Enterprise Support.</w:t>
      </w:r>
    </w:p>
    <w:p w14:paraId="5835481D" w14:textId="3341EE26" w:rsidR="00B15189" w:rsidRPr="00AF7ABF" w:rsidRDefault="00B15189" w:rsidP="00F17993">
      <w:pPr>
        <w:pStyle w:val="BodyTextVersion1"/>
        <w:rPr>
          <w:color w:val="052830" w:themeColor="text1"/>
          <w:lang w:val="en-GB"/>
        </w:rPr>
      </w:pPr>
      <w:r w:rsidRPr="00AF7ABF">
        <w:rPr>
          <w:color w:val="052830" w:themeColor="text1"/>
          <w:lang w:val="en-GB"/>
        </w:rPr>
        <w:t>After deployment it is worth checking that these tasks have been completed successfully.</w:t>
      </w:r>
    </w:p>
    <w:p w14:paraId="3C727B4F" w14:textId="742090B3" w:rsidR="00A10516" w:rsidRPr="00AF7ABF" w:rsidRDefault="00B63AE6" w:rsidP="00F17993">
      <w:pPr>
        <w:pStyle w:val="BodyTextVersion1"/>
        <w:rPr>
          <w:color w:val="052830" w:themeColor="text1"/>
          <w:lang w:val="en-GB"/>
        </w:rPr>
      </w:pPr>
      <w:r w:rsidRPr="00AF7ABF">
        <w:rPr>
          <w:color w:val="052830" w:themeColor="text1"/>
          <w:lang w:val="en-GB"/>
        </w:rPr>
        <w:t>When applying customi</w:t>
      </w:r>
      <w:r w:rsidR="00422D81" w:rsidRPr="00AF7ABF">
        <w:rPr>
          <w:color w:val="052830" w:themeColor="text1"/>
          <w:lang w:val="en-GB"/>
        </w:rPr>
        <w:t>s</w:t>
      </w:r>
      <w:r w:rsidRPr="00AF7ABF">
        <w:rPr>
          <w:color w:val="052830" w:themeColor="text1"/>
          <w:lang w:val="en-GB"/>
        </w:rPr>
        <w:t xml:space="preserve">ations </w:t>
      </w:r>
      <w:r w:rsidR="00A10516" w:rsidRPr="00AF7ABF">
        <w:rPr>
          <w:color w:val="052830" w:themeColor="text1"/>
          <w:lang w:val="en-GB"/>
        </w:rPr>
        <w:t>via Terraform to the workload accounts another AWS CodePipeline pipeline is created by the AFT feature.</w:t>
      </w:r>
      <w:r w:rsidR="003D4B82" w:rsidRPr="00AF7ABF">
        <w:rPr>
          <w:color w:val="052830" w:themeColor="text1"/>
          <w:lang w:val="en-GB"/>
        </w:rPr>
        <w:t xml:space="preserve"> </w:t>
      </w:r>
      <w:r w:rsidR="00A10516" w:rsidRPr="00AF7ABF">
        <w:rPr>
          <w:color w:val="052830" w:themeColor="text1"/>
          <w:lang w:val="en-GB"/>
        </w:rPr>
        <w:t>Ensure it completes successfully.</w:t>
      </w:r>
      <w:r w:rsidR="00FC57CA" w:rsidRPr="00AF7ABF">
        <w:rPr>
          <w:color w:val="052830" w:themeColor="text1"/>
          <w:lang w:val="en-GB"/>
        </w:rPr>
        <w:t xml:space="preserve"> </w:t>
      </w:r>
    </w:p>
    <w:p w14:paraId="52BC6545" w14:textId="092117F3" w:rsidR="00D04893" w:rsidRPr="00AF7ABF" w:rsidRDefault="005F0CE1" w:rsidP="00F17993">
      <w:pPr>
        <w:jc w:val="both"/>
        <w:rPr>
          <w:rFonts w:asciiTheme="minorHAnsi" w:hAnsiTheme="minorHAnsi"/>
          <w:color w:val="052830" w:themeColor="text1"/>
        </w:rPr>
      </w:pPr>
      <w:r w:rsidRPr="00AF7ABF">
        <w:rPr>
          <w:rFonts w:asciiTheme="minorHAnsi" w:hAnsiTheme="minorHAnsi"/>
          <w:color w:val="052830" w:themeColor="text1"/>
        </w:rPr>
        <w:t>At this point, a commit to the main branch of the Request Account GitHub repository or Global Customizations GitHub repository should start the AWS CodePipeline processes in the AFT account, which will start the AWS Step functions.</w:t>
      </w:r>
      <w:r w:rsidR="00F52E17" w:rsidRPr="00AF7ABF">
        <w:rPr>
          <w:rFonts w:asciiTheme="minorHAnsi" w:hAnsiTheme="minorHAnsi"/>
          <w:color w:val="052830" w:themeColor="text1"/>
        </w:rPr>
        <w:t xml:space="preserve"> Ensure branch protection is enabled on these repositories.</w:t>
      </w:r>
    </w:p>
    <w:p w14:paraId="2F864306" w14:textId="5DE0A4FE" w:rsidR="007704B8" w:rsidRPr="00AF7ABF" w:rsidRDefault="0018652B" w:rsidP="007704B8">
      <w:pPr>
        <w:jc w:val="both"/>
        <w:rPr>
          <w:rFonts w:asciiTheme="minorHAnsi" w:hAnsiTheme="minorHAnsi"/>
          <w:color w:val="052830" w:themeColor="text1"/>
        </w:rPr>
      </w:pPr>
      <w:r w:rsidRPr="00AF7ABF">
        <w:rPr>
          <w:rFonts w:asciiTheme="minorHAnsi" w:hAnsiTheme="minorHAnsi"/>
          <w:color w:val="052830" w:themeColor="text1"/>
        </w:rPr>
        <w:t xml:space="preserve"> </w:t>
      </w:r>
    </w:p>
    <w:p w14:paraId="4008856F" w14:textId="3186D068" w:rsidR="00596CD6" w:rsidRPr="00AF7ABF" w:rsidRDefault="007704B8" w:rsidP="00C053D4">
      <w:pPr>
        <w:jc w:val="both"/>
        <w:rPr>
          <w:rFonts w:asciiTheme="minorHAnsi" w:hAnsiTheme="minorHAnsi"/>
          <w:color w:val="052830" w:themeColor="text1"/>
        </w:rPr>
      </w:pPr>
      <w:r w:rsidRPr="00AF7ABF">
        <w:rPr>
          <w:rFonts w:asciiTheme="minorHAnsi" w:hAnsiTheme="minorHAnsi"/>
          <w:noProof/>
          <w:lang w:eastAsia="en-IE"/>
        </w:rPr>
        <w:drawing>
          <wp:anchor distT="0" distB="0" distL="114300" distR="114300" simplePos="0" relativeHeight="251660294" behindDoc="0" locked="0" layoutInCell="1" allowOverlap="1" wp14:anchorId="6320D282" wp14:editId="195E9E03">
            <wp:simplePos x="0" y="0"/>
            <wp:positionH relativeFrom="column">
              <wp:posOffset>2095</wp:posOffset>
            </wp:positionH>
            <wp:positionV relativeFrom="paragraph">
              <wp:posOffset>-1856</wp:posOffset>
            </wp:positionV>
            <wp:extent cx="353962" cy="353962"/>
            <wp:effectExtent l="0" t="0" r="8255" b="8255"/>
            <wp:wrapSquare wrapText="bothSides"/>
            <wp:docPr id="1401343829"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785" name="Graphic 198051785" descr="Warning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53962" cy="353962"/>
                    </a:xfrm>
                    <a:prstGeom prst="rect">
                      <a:avLst/>
                    </a:prstGeom>
                  </pic:spPr>
                </pic:pic>
              </a:graphicData>
            </a:graphic>
          </wp:anchor>
        </w:drawing>
      </w:r>
      <w:r w:rsidR="00596CD6" w:rsidRPr="00AF7ABF">
        <w:rPr>
          <w:rFonts w:asciiTheme="minorHAnsi" w:hAnsiTheme="minorHAnsi"/>
          <w:color w:val="052830" w:themeColor="text1"/>
        </w:rPr>
        <w:t>There is a</w:t>
      </w:r>
      <w:r w:rsidR="00F52E17" w:rsidRPr="00AF7ABF">
        <w:rPr>
          <w:rFonts w:asciiTheme="minorHAnsi" w:hAnsiTheme="minorHAnsi"/>
          <w:color w:val="052830" w:themeColor="text1"/>
        </w:rPr>
        <w:t>n</w:t>
      </w:r>
      <w:r w:rsidR="00596CD6" w:rsidRPr="00AF7ABF">
        <w:rPr>
          <w:rFonts w:asciiTheme="minorHAnsi" w:hAnsiTheme="minorHAnsi"/>
          <w:color w:val="052830" w:themeColor="text1"/>
        </w:rPr>
        <w:t xml:space="preserve"> </w:t>
      </w:r>
      <w:r w:rsidR="00435BF9" w:rsidRPr="00AF7ABF">
        <w:rPr>
          <w:rFonts w:asciiTheme="minorHAnsi" w:hAnsiTheme="minorHAnsi"/>
          <w:color w:val="052830" w:themeColor="text1"/>
        </w:rPr>
        <w:t>in</w:t>
      </w:r>
      <w:r w:rsidR="00C053D4" w:rsidRPr="00AF7ABF">
        <w:rPr>
          <w:rFonts w:asciiTheme="minorHAnsi" w:hAnsiTheme="minorHAnsi"/>
          <w:color w:val="052830" w:themeColor="text1"/>
        </w:rPr>
        <w:t>-</w:t>
      </w:r>
      <w:r w:rsidR="00435BF9" w:rsidRPr="00AF7ABF">
        <w:rPr>
          <w:rFonts w:asciiTheme="minorHAnsi" w:hAnsiTheme="minorHAnsi"/>
          <w:color w:val="052830" w:themeColor="text1"/>
        </w:rPr>
        <w:t xml:space="preserve">direct </w:t>
      </w:r>
      <w:r w:rsidR="00596CD6" w:rsidRPr="00AF7ABF">
        <w:rPr>
          <w:rFonts w:asciiTheme="minorHAnsi" w:hAnsiTheme="minorHAnsi"/>
          <w:color w:val="052830" w:themeColor="text1"/>
        </w:rPr>
        <w:t xml:space="preserve">connection between the </w:t>
      </w:r>
      <w:r w:rsidR="005469B9" w:rsidRPr="00AF7ABF">
        <w:rPr>
          <w:rFonts w:asciiTheme="minorHAnsi" w:hAnsiTheme="minorHAnsi"/>
          <w:i/>
          <w:iCs/>
          <w:color w:val="052830" w:themeColor="text1"/>
        </w:rPr>
        <w:t>isp_aws_lz_aft_account_request</w:t>
      </w:r>
      <w:r w:rsidR="005469B9" w:rsidRPr="00AF7ABF">
        <w:rPr>
          <w:rFonts w:asciiTheme="minorHAnsi" w:hAnsiTheme="minorHAnsi"/>
          <w:color w:val="052830" w:themeColor="text1"/>
        </w:rPr>
        <w:t xml:space="preserve"> repository and the </w:t>
      </w:r>
      <w:r w:rsidR="005469B9" w:rsidRPr="00AF7ABF">
        <w:rPr>
          <w:rFonts w:asciiTheme="minorHAnsi" w:hAnsiTheme="minorHAnsi"/>
          <w:i/>
          <w:iCs/>
          <w:color w:val="052830" w:themeColor="text1"/>
        </w:rPr>
        <w:t>isp_aws_lz_aft_account_customizations</w:t>
      </w:r>
      <w:r w:rsidR="00F52E17" w:rsidRPr="00AF7ABF">
        <w:rPr>
          <w:rFonts w:asciiTheme="minorHAnsi" w:hAnsiTheme="minorHAnsi"/>
          <w:color w:val="052830" w:themeColor="text1"/>
        </w:rPr>
        <w:t xml:space="preserve"> repository</w:t>
      </w:r>
      <w:r w:rsidR="005469B9" w:rsidRPr="00AF7ABF">
        <w:rPr>
          <w:rFonts w:asciiTheme="minorHAnsi" w:hAnsiTheme="minorHAnsi"/>
          <w:color w:val="052830" w:themeColor="text1"/>
        </w:rPr>
        <w:t xml:space="preserve">. </w:t>
      </w:r>
      <w:r w:rsidR="00435BF9" w:rsidRPr="00AF7ABF">
        <w:rPr>
          <w:rFonts w:asciiTheme="minorHAnsi" w:hAnsiTheme="minorHAnsi"/>
          <w:color w:val="052830" w:themeColor="text1"/>
        </w:rPr>
        <w:t xml:space="preserve">In the </w:t>
      </w:r>
      <w:r w:rsidR="00435BF9" w:rsidRPr="00AF7ABF">
        <w:rPr>
          <w:rFonts w:asciiTheme="minorHAnsi" w:hAnsiTheme="minorHAnsi"/>
          <w:i/>
          <w:iCs/>
          <w:color w:val="052830" w:themeColor="text1"/>
        </w:rPr>
        <w:t>isp_aws_lz_aft_account_request</w:t>
      </w:r>
      <w:r w:rsidR="00435BF9" w:rsidRPr="00AF7ABF">
        <w:rPr>
          <w:rFonts w:asciiTheme="minorHAnsi" w:hAnsiTheme="minorHAnsi"/>
          <w:color w:val="052830" w:themeColor="text1"/>
        </w:rPr>
        <w:t xml:space="preserve"> repository</w:t>
      </w:r>
      <w:r w:rsidR="00E033E5" w:rsidRPr="00AF7ABF">
        <w:rPr>
          <w:rFonts w:asciiTheme="minorHAnsi" w:hAnsiTheme="minorHAnsi"/>
          <w:color w:val="052830" w:themeColor="text1"/>
        </w:rPr>
        <w:t>,</w:t>
      </w:r>
      <w:r w:rsidR="00435BF9" w:rsidRPr="00AF7ABF">
        <w:rPr>
          <w:rFonts w:asciiTheme="minorHAnsi" w:hAnsiTheme="minorHAnsi"/>
          <w:color w:val="052830" w:themeColor="text1"/>
        </w:rPr>
        <w:t xml:space="preserve"> </w:t>
      </w:r>
      <w:r w:rsidR="00E033E5" w:rsidRPr="00AF7ABF">
        <w:rPr>
          <w:rFonts w:asciiTheme="minorHAnsi" w:hAnsiTheme="minorHAnsi"/>
          <w:color w:val="052830" w:themeColor="text1"/>
        </w:rPr>
        <w:t>there</w:t>
      </w:r>
      <w:r w:rsidR="00435BF9" w:rsidRPr="00AF7ABF">
        <w:rPr>
          <w:rFonts w:asciiTheme="minorHAnsi" w:hAnsiTheme="minorHAnsi"/>
          <w:color w:val="052830" w:themeColor="text1"/>
        </w:rPr>
        <w:t xml:space="preserve"> is a </w:t>
      </w:r>
      <w:r w:rsidR="005469B9" w:rsidRPr="00AF7ABF">
        <w:rPr>
          <w:rFonts w:asciiTheme="minorHAnsi" w:hAnsiTheme="minorHAnsi"/>
          <w:color w:val="052830" w:themeColor="text1"/>
        </w:rPr>
        <w:t xml:space="preserve">field </w:t>
      </w:r>
      <w:r w:rsidR="00435BF9" w:rsidRPr="00AF7ABF">
        <w:rPr>
          <w:rFonts w:asciiTheme="minorHAnsi" w:hAnsiTheme="minorHAnsi"/>
          <w:color w:val="052830" w:themeColor="text1"/>
        </w:rPr>
        <w:t>called `</w:t>
      </w:r>
      <w:r w:rsidR="005469B9" w:rsidRPr="00AF7ABF">
        <w:rPr>
          <w:rFonts w:asciiTheme="minorHAnsi" w:hAnsiTheme="minorHAnsi"/>
          <w:color w:val="052830" w:themeColor="text1"/>
        </w:rPr>
        <w:t>account_customizations_name</w:t>
      </w:r>
      <w:r w:rsidR="00435BF9" w:rsidRPr="00AF7ABF">
        <w:rPr>
          <w:rFonts w:asciiTheme="minorHAnsi" w:hAnsiTheme="minorHAnsi"/>
          <w:color w:val="052830" w:themeColor="text1"/>
        </w:rPr>
        <w:t>`</w:t>
      </w:r>
      <w:r w:rsidR="005469B9" w:rsidRPr="00AF7ABF">
        <w:rPr>
          <w:rFonts w:asciiTheme="minorHAnsi" w:hAnsiTheme="minorHAnsi"/>
          <w:color w:val="052830" w:themeColor="text1"/>
        </w:rPr>
        <w:t xml:space="preserve"> </w:t>
      </w:r>
      <w:r w:rsidR="00435BF9" w:rsidRPr="00AF7ABF">
        <w:rPr>
          <w:rFonts w:asciiTheme="minorHAnsi" w:hAnsiTheme="minorHAnsi"/>
          <w:color w:val="052830" w:themeColor="text1"/>
        </w:rPr>
        <w:t xml:space="preserve">which </w:t>
      </w:r>
      <w:r w:rsidR="005469B9" w:rsidRPr="00AF7ABF">
        <w:rPr>
          <w:rFonts w:asciiTheme="minorHAnsi" w:hAnsiTheme="minorHAnsi"/>
          <w:color w:val="052830" w:themeColor="text1"/>
        </w:rPr>
        <w:t xml:space="preserve">must match the name of a </w:t>
      </w:r>
      <w:r w:rsidR="00F17993" w:rsidRPr="00AF7ABF">
        <w:rPr>
          <w:rFonts w:asciiTheme="minorHAnsi" w:hAnsiTheme="minorHAnsi"/>
          <w:color w:val="052830" w:themeColor="text1"/>
        </w:rPr>
        <w:t>directory</w:t>
      </w:r>
      <w:r w:rsidR="005469B9" w:rsidRPr="00AF7ABF">
        <w:rPr>
          <w:rFonts w:asciiTheme="minorHAnsi" w:hAnsiTheme="minorHAnsi"/>
          <w:color w:val="052830" w:themeColor="text1"/>
        </w:rPr>
        <w:t xml:space="preserve"> in the </w:t>
      </w:r>
      <w:r w:rsidR="00435BF9" w:rsidRPr="00AF7ABF">
        <w:rPr>
          <w:rFonts w:asciiTheme="minorHAnsi" w:hAnsiTheme="minorHAnsi"/>
          <w:i/>
          <w:iCs/>
          <w:color w:val="052830" w:themeColor="text1"/>
        </w:rPr>
        <w:t>isp_aws_lz_aft_account_customizations</w:t>
      </w:r>
      <w:r w:rsidR="00435BF9" w:rsidRPr="00AF7ABF">
        <w:rPr>
          <w:rFonts w:asciiTheme="minorHAnsi" w:hAnsiTheme="minorHAnsi"/>
          <w:color w:val="052830" w:themeColor="text1"/>
        </w:rPr>
        <w:t xml:space="preserve"> </w:t>
      </w:r>
      <w:r w:rsidR="005469B9" w:rsidRPr="00AF7ABF">
        <w:rPr>
          <w:rFonts w:asciiTheme="minorHAnsi" w:hAnsiTheme="minorHAnsi"/>
          <w:color w:val="052830" w:themeColor="text1"/>
        </w:rPr>
        <w:t>repository</w:t>
      </w:r>
      <w:r w:rsidR="00435BF9" w:rsidRPr="00AF7ABF">
        <w:rPr>
          <w:rFonts w:asciiTheme="minorHAnsi" w:hAnsiTheme="minorHAnsi"/>
          <w:color w:val="052830" w:themeColor="text1"/>
        </w:rPr>
        <w:t xml:space="preserve">. This links the new account to the </w:t>
      </w:r>
      <w:r w:rsidR="0018652B" w:rsidRPr="00AF7ABF">
        <w:rPr>
          <w:rFonts w:asciiTheme="minorHAnsi" w:hAnsiTheme="minorHAnsi"/>
          <w:color w:val="052830" w:themeColor="text1"/>
        </w:rPr>
        <w:t>account customizations</w:t>
      </w:r>
      <w:r w:rsidR="005469B9" w:rsidRPr="00AF7ABF">
        <w:rPr>
          <w:rFonts w:asciiTheme="minorHAnsi" w:hAnsiTheme="minorHAnsi"/>
          <w:color w:val="052830" w:themeColor="text1"/>
        </w:rPr>
        <w:t xml:space="preserve"> when </w:t>
      </w:r>
      <w:r w:rsidR="0012209D" w:rsidRPr="00AF7ABF">
        <w:rPr>
          <w:rFonts w:asciiTheme="minorHAnsi" w:hAnsiTheme="minorHAnsi"/>
          <w:color w:val="052830" w:themeColor="text1"/>
        </w:rPr>
        <w:t>provisioning</w:t>
      </w:r>
      <w:r w:rsidR="005469B9" w:rsidRPr="00AF7ABF">
        <w:rPr>
          <w:rFonts w:asciiTheme="minorHAnsi" w:hAnsiTheme="minorHAnsi"/>
          <w:color w:val="052830" w:themeColor="text1"/>
        </w:rPr>
        <w:t xml:space="preserve"> a new AWS account.</w:t>
      </w:r>
    </w:p>
    <w:p w14:paraId="1022F34B" w14:textId="77777777" w:rsidR="000B6307" w:rsidRPr="00AF7ABF" w:rsidRDefault="000B6307" w:rsidP="00D04893">
      <w:pPr>
        <w:rPr>
          <w:rFonts w:asciiTheme="minorHAnsi" w:hAnsiTheme="minorHAnsi"/>
          <w:color w:val="112F36"/>
        </w:rPr>
      </w:pPr>
    </w:p>
    <w:p w14:paraId="70A14147" w14:textId="33C1DE10" w:rsidR="000B6307" w:rsidRDefault="00273ED9" w:rsidP="000B6307">
      <w:pPr>
        <w:pStyle w:val="Heading2"/>
        <w:rPr>
          <w:rFonts w:asciiTheme="minorHAnsi" w:hAnsiTheme="minorHAnsi"/>
        </w:rPr>
      </w:pPr>
      <w:bookmarkStart w:id="50" w:name="_Toc205566976"/>
      <w:r w:rsidRPr="00AF7ABF">
        <w:rPr>
          <w:rFonts w:asciiTheme="minorHAnsi" w:hAnsiTheme="minorHAnsi"/>
        </w:rPr>
        <w:t xml:space="preserve">Centralised Egress - </w:t>
      </w:r>
      <w:r w:rsidR="000B6307" w:rsidRPr="00AF7ABF">
        <w:rPr>
          <w:rFonts w:asciiTheme="minorHAnsi" w:hAnsiTheme="minorHAnsi"/>
        </w:rPr>
        <w:t>GitHub Repository</w:t>
      </w:r>
      <w:r w:rsidRPr="00AF7ABF">
        <w:rPr>
          <w:rFonts w:asciiTheme="minorHAnsi" w:hAnsiTheme="minorHAnsi"/>
        </w:rPr>
        <w:t xml:space="preserve"> &amp;</w:t>
      </w:r>
      <w:r w:rsidR="000B6307" w:rsidRPr="00AF7ABF">
        <w:rPr>
          <w:rFonts w:asciiTheme="minorHAnsi" w:hAnsiTheme="minorHAnsi"/>
        </w:rPr>
        <w:t xml:space="preserve"> CI/CD</w:t>
      </w:r>
      <w:bookmarkEnd w:id="50"/>
    </w:p>
    <w:p w14:paraId="310A6772" w14:textId="77777777" w:rsidR="00CC525C" w:rsidRPr="00CC525C" w:rsidRDefault="00CC525C" w:rsidP="00CC525C">
      <w:pPr>
        <w:pStyle w:val="BodyTextVersion1"/>
        <w:rPr>
          <w:lang w:val="en-GB"/>
        </w:rPr>
      </w:pPr>
    </w:p>
    <w:p w14:paraId="42ADAC32" w14:textId="6266A6BB" w:rsidR="00B14944" w:rsidRPr="00AF7ABF" w:rsidRDefault="00B14944" w:rsidP="007704B8">
      <w:pPr>
        <w:tabs>
          <w:tab w:val="left" w:pos="1771"/>
        </w:tabs>
        <w:jc w:val="both"/>
        <w:rPr>
          <w:rFonts w:asciiTheme="minorHAnsi" w:hAnsiTheme="minorHAnsi"/>
          <w:color w:val="auto"/>
          <w:szCs w:val="22"/>
        </w:rPr>
      </w:pPr>
      <w:r w:rsidRPr="00AF7ABF">
        <w:rPr>
          <w:rFonts w:asciiTheme="minorHAnsi" w:hAnsiTheme="minorHAnsi"/>
          <w:color w:val="auto"/>
          <w:szCs w:val="22"/>
        </w:rPr>
        <w:t xml:space="preserve">To facilitate a centralised egress network architecture, a dedicated GitHub repository, </w:t>
      </w:r>
      <w:hyperlink r:id="rId69" w:history="1">
        <w:r w:rsidRPr="00AF7ABF">
          <w:rPr>
            <w:rStyle w:val="Hyperlink"/>
            <w:rFonts w:asciiTheme="minorHAnsi" w:hAnsiTheme="minorHAnsi"/>
            <w:szCs w:val="22"/>
          </w:rPr>
          <w:t>isp-aws-lz-hub</w:t>
        </w:r>
      </w:hyperlink>
      <w:r w:rsidRPr="00AF7ABF">
        <w:rPr>
          <w:rFonts w:asciiTheme="minorHAnsi" w:hAnsiTheme="minorHAnsi"/>
          <w:color w:val="auto"/>
          <w:szCs w:val="22"/>
        </w:rPr>
        <w:t>, has been established. This repository contains the Terraform code responsible for provisioning and managing the AWS services essential for this architecture. Leveraging GitHub Actions, it deploys key AWS network resources—such as AWS Network Firewall, AWS NAT Gateway, and a Virtual Private Cloud (VPC)—directly into the designated Network account.</w:t>
      </w:r>
    </w:p>
    <w:p w14:paraId="6CAEA9BF" w14:textId="13FD16CB" w:rsidR="000B6307" w:rsidRDefault="000B6307" w:rsidP="007704B8">
      <w:pPr>
        <w:tabs>
          <w:tab w:val="left" w:pos="1771"/>
        </w:tabs>
        <w:jc w:val="both"/>
        <w:rPr>
          <w:rFonts w:asciiTheme="minorHAnsi" w:hAnsiTheme="minorHAnsi"/>
          <w:color w:val="auto"/>
          <w:szCs w:val="22"/>
        </w:rPr>
      </w:pPr>
      <w:r w:rsidRPr="00AF7ABF">
        <w:rPr>
          <w:rFonts w:asciiTheme="minorHAnsi" w:hAnsiTheme="minorHAnsi"/>
          <w:color w:val="auto"/>
          <w:szCs w:val="22"/>
        </w:rPr>
        <w:t xml:space="preserve">To enable GitHub Actions in the isp-aws-lz-hub repository to deploy </w:t>
      </w:r>
      <w:r w:rsidR="00163D16" w:rsidRPr="00AF7ABF">
        <w:rPr>
          <w:rFonts w:asciiTheme="minorHAnsi" w:hAnsiTheme="minorHAnsi"/>
          <w:color w:val="auto"/>
          <w:szCs w:val="22"/>
        </w:rPr>
        <w:t xml:space="preserve">the </w:t>
      </w:r>
      <w:r w:rsidRPr="00AF7ABF">
        <w:rPr>
          <w:rFonts w:asciiTheme="minorHAnsi" w:hAnsiTheme="minorHAnsi"/>
          <w:color w:val="auto"/>
          <w:szCs w:val="22"/>
        </w:rPr>
        <w:t>resources, the runner must assume an AWS IAM Role using OpenID Connect (OIDC)</w:t>
      </w:r>
      <w:r w:rsidR="00163D16" w:rsidRPr="00AF7ABF">
        <w:rPr>
          <w:rFonts w:asciiTheme="minorHAnsi" w:hAnsiTheme="minorHAnsi"/>
          <w:color w:val="auto"/>
          <w:szCs w:val="22"/>
        </w:rPr>
        <w:t xml:space="preserve"> from the Network </w:t>
      </w:r>
      <w:r w:rsidR="00163D16" w:rsidRPr="00AF7ABF">
        <w:rPr>
          <w:rFonts w:asciiTheme="minorHAnsi" w:hAnsiTheme="minorHAnsi"/>
          <w:color w:val="auto"/>
          <w:szCs w:val="22"/>
        </w:rPr>
        <w:lastRenderedPageBreak/>
        <w:t>account</w:t>
      </w:r>
      <w:r w:rsidRPr="00AF7ABF">
        <w:rPr>
          <w:rFonts w:asciiTheme="minorHAnsi" w:hAnsiTheme="minorHAnsi"/>
          <w:color w:val="auto"/>
          <w:szCs w:val="22"/>
        </w:rPr>
        <w:t>. Th</w:t>
      </w:r>
      <w:r w:rsidR="005C6086" w:rsidRPr="00AF7ABF">
        <w:rPr>
          <w:rFonts w:asciiTheme="minorHAnsi" w:hAnsiTheme="minorHAnsi"/>
          <w:color w:val="auto"/>
          <w:szCs w:val="22"/>
        </w:rPr>
        <w:t>e role</w:t>
      </w:r>
      <w:r w:rsidRPr="00AF7ABF">
        <w:rPr>
          <w:rFonts w:asciiTheme="minorHAnsi" w:hAnsiTheme="minorHAnsi"/>
          <w:color w:val="auto"/>
          <w:szCs w:val="22"/>
        </w:rPr>
        <w:t xml:space="preserve"> is </w:t>
      </w:r>
      <w:r w:rsidR="005C6086" w:rsidRPr="00AF7ABF">
        <w:rPr>
          <w:rFonts w:asciiTheme="minorHAnsi" w:hAnsiTheme="minorHAnsi"/>
          <w:color w:val="auto"/>
          <w:szCs w:val="22"/>
        </w:rPr>
        <w:t>assumed</w:t>
      </w:r>
      <w:r w:rsidRPr="00AF7ABF">
        <w:rPr>
          <w:rFonts w:asciiTheme="minorHAnsi" w:hAnsiTheme="minorHAnsi"/>
          <w:color w:val="auto"/>
          <w:szCs w:val="22"/>
        </w:rPr>
        <w:t xml:space="preserve"> through the official GitHub Action called aws-actions/configure-aws-credentials, which leverages a JWT token issued by </w:t>
      </w:r>
      <w:hyperlink r:id="rId70" w:history="1">
        <w:r w:rsidRPr="00AF7ABF">
          <w:rPr>
            <w:rStyle w:val="Hyperlink"/>
            <w:rFonts w:asciiTheme="minorHAnsi" w:hAnsiTheme="minorHAnsi"/>
            <w:szCs w:val="22"/>
          </w:rPr>
          <w:t>GitHub’s</w:t>
        </w:r>
      </w:hyperlink>
      <w:r w:rsidRPr="00AF7ABF">
        <w:rPr>
          <w:rFonts w:asciiTheme="minorHAnsi" w:hAnsiTheme="minorHAnsi"/>
          <w:color w:val="auto"/>
          <w:szCs w:val="22"/>
        </w:rPr>
        <w:t xml:space="preserve"> OIDC provider. </w:t>
      </w:r>
      <w:r w:rsidR="00A21AF1" w:rsidRPr="00AF7ABF">
        <w:rPr>
          <w:rFonts w:asciiTheme="minorHAnsi" w:hAnsiTheme="minorHAnsi"/>
          <w:color w:val="auto"/>
          <w:szCs w:val="22"/>
        </w:rPr>
        <w:t xml:space="preserve">However, </w:t>
      </w:r>
      <w:r w:rsidR="005C6086" w:rsidRPr="00AF7ABF">
        <w:rPr>
          <w:rFonts w:asciiTheme="minorHAnsi" w:hAnsiTheme="minorHAnsi"/>
          <w:color w:val="auto"/>
          <w:szCs w:val="22"/>
        </w:rPr>
        <w:t xml:space="preserve">the connection between GitHub and AWS for OIDC, AWS IAM Roles and IAM policies </w:t>
      </w:r>
      <w:r w:rsidR="00E30A94" w:rsidRPr="00AF7ABF">
        <w:rPr>
          <w:rFonts w:asciiTheme="minorHAnsi" w:hAnsiTheme="minorHAnsi"/>
          <w:color w:val="auto"/>
          <w:szCs w:val="22"/>
        </w:rPr>
        <w:t>must</w:t>
      </w:r>
      <w:r w:rsidR="00944232" w:rsidRPr="00AF7ABF">
        <w:rPr>
          <w:rFonts w:asciiTheme="minorHAnsi" w:hAnsiTheme="minorHAnsi"/>
          <w:color w:val="auto"/>
          <w:szCs w:val="22"/>
        </w:rPr>
        <w:t xml:space="preserve"> be created first.</w:t>
      </w:r>
      <w:r w:rsidR="004474CB" w:rsidRPr="00AF7ABF">
        <w:rPr>
          <w:rFonts w:asciiTheme="minorHAnsi" w:hAnsiTheme="minorHAnsi"/>
          <w:color w:val="auto"/>
          <w:szCs w:val="22"/>
        </w:rPr>
        <w:t xml:space="preserve"> The latest </w:t>
      </w:r>
      <w:r w:rsidR="00980D7E" w:rsidRPr="00AF7ABF">
        <w:rPr>
          <w:rFonts w:asciiTheme="minorHAnsi" w:hAnsiTheme="minorHAnsi"/>
          <w:color w:val="auto"/>
          <w:szCs w:val="22"/>
        </w:rPr>
        <w:t>instructions are contained in the repository README file.</w:t>
      </w:r>
    </w:p>
    <w:p w14:paraId="6E794203" w14:textId="77777777" w:rsidR="00953FE1" w:rsidRPr="00AF7ABF" w:rsidRDefault="00953FE1" w:rsidP="007704B8">
      <w:pPr>
        <w:tabs>
          <w:tab w:val="left" w:pos="1771"/>
        </w:tabs>
        <w:jc w:val="both"/>
        <w:rPr>
          <w:rFonts w:asciiTheme="minorHAnsi" w:hAnsiTheme="minorHAnsi"/>
          <w:color w:val="auto"/>
          <w:szCs w:val="22"/>
        </w:rPr>
      </w:pPr>
    </w:p>
    <w:p w14:paraId="5636BAE7" w14:textId="62899ECA" w:rsidR="00980D7E" w:rsidRPr="00AF7ABF" w:rsidRDefault="00980D7E" w:rsidP="00980D7E">
      <w:pPr>
        <w:pStyle w:val="Heading3"/>
        <w:rPr>
          <w:rFonts w:asciiTheme="minorHAnsi" w:hAnsiTheme="minorHAnsi"/>
        </w:rPr>
      </w:pPr>
      <w:bookmarkStart w:id="51" w:name="_Toc205566977"/>
      <w:r w:rsidRPr="00AF7ABF">
        <w:rPr>
          <w:rFonts w:asciiTheme="minorHAnsi" w:hAnsiTheme="minorHAnsi"/>
        </w:rPr>
        <w:t>GitHub Repository &amp; CI/CD Setup for Hub</w:t>
      </w:r>
      <w:bookmarkEnd w:id="51"/>
    </w:p>
    <w:p w14:paraId="03B3003F" w14:textId="77777777" w:rsidR="000B6307" w:rsidRPr="00AF7ABF" w:rsidRDefault="000B6307" w:rsidP="000B6307">
      <w:pPr>
        <w:tabs>
          <w:tab w:val="left" w:pos="1771"/>
        </w:tabs>
        <w:rPr>
          <w:rFonts w:asciiTheme="minorHAnsi" w:hAnsiTheme="minorHAnsi"/>
          <w:color w:val="auto"/>
          <w:szCs w:val="22"/>
        </w:rPr>
      </w:pPr>
    </w:p>
    <w:p w14:paraId="051D2E1B" w14:textId="73364EBA" w:rsidR="000B6307" w:rsidRPr="00AF7ABF" w:rsidRDefault="000B6307" w:rsidP="00E42EFC">
      <w:pPr>
        <w:pStyle w:val="ListParagraph"/>
        <w:numPr>
          <w:ilvl w:val="0"/>
          <w:numId w:val="20"/>
        </w:numPr>
        <w:tabs>
          <w:tab w:val="left" w:pos="1771"/>
        </w:tabs>
        <w:rPr>
          <w:szCs w:val="22"/>
        </w:rPr>
      </w:pPr>
      <w:r w:rsidRPr="00AF7ABF">
        <w:rPr>
          <w:szCs w:val="22"/>
        </w:rPr>
        <w:t xml:space="preserve">To set up the OIDC in the iSP LZ Network account </w:t>
      </w:r>
      <w:r w:rsidR="00D75CD7" w:rsidRPr="00AF7ABF">
        <w:rPr>
          <w:szCs w:val="22"/>
        </w:rPr>
        <w:t xml:space="preserve">the first step is to </w:t>
      </w:r>
      <w:r w:rsidRPr="00AF7ABF">
        <w:rPr>
          <w:szCs w:val="22"/>
        </w:rPr>
        <w:t>apply the OIDC trust configuration via a new AWS CloudFormation Stack:</w:t>
      </w:r>
    </w:p>
    <w:p w14:paraId="4B7E84A5" w14:textId="1E8C30C9" w:rsidR="000B6307" w:rsidRPr="00AF7ABF" w:rsidRDefault="000B6307" w:rsidP="00E42EFC">
      <w:pPr>
        <w:pStyle w:val="ListParagraph"/>
        <w:numPr>
          <w:ilvl w:val="0"/>
          <w:numId w:val="15"/>
        </w:numPr>
        <w:tabs>
          <w:tab w:val="left" w:pos="1771"/>
        </w:tabs>
        <w:rPr>
          <w:szCs w:val="22"/>
        </w:rPr>
      </w:pPr>
      <w:r w:rsidRPr="00AF7ABF">
        <w:rPr>
          <w:szCs w:val="22"/>
        </w:rPr>
        <w:t>Download the</w:t>
      </w:r>
      <w:r w:rsidR="00D75CD7" w:rsidRPr="00AF7ABF">
        <w:rPr>
          <w:szCs w:val="22"/>
        </w:rPr>
        <w:t xml:space="preserve"> provided</w:t>
      </w:r>
      <w:r w:rsidRPr="00AF7ABF">
        <w:rPr>
          <w:szCs w:val="22"/>
        </w:rPr>
        <w:t xml:space="preserve"> AWS CloudFormation template from the AWS </w:t>
      </w:r>
      <w:hyperlink r:id="rId71" w:history="1">
        <w:r w:rsidRPr="00AF7ABF">
          <w:rPr>
            <w:rStyle w:val="Hyperlink"/>
            <w:szCs w:val="22"/>
          </w:rPr>
          <w:t>GitHub repository</w:t>
        </w:r>
      </w:hyperlink>
      <w:r w:rsidRPr="00AF7ABF">
        <w:rPr>
          <w:szCs w:val="22"/>
        </w:rPr>
        <w:t>.</w:t>
      </w:r>
    </w:p>
    <w:p w14:paraId="4FB388AE" w14:textId="327E2544" w:rsidR="000B6307" w:rsidRPr="00AF7ABF" w:rsidRDefault="000B6307" w:rsidP="00E42EFC">
      <w:pPr>
        <w:pStyle w:val="ListParagraph"/>
        <w:numPr>
          <w:ilvl w:val="0"/>
          <w:numId w:val="15"/>
        </w:numPr>
        <w:tabs>
          <w:tab w:val="left" w:pos="1771"/>
        </w:tabs>
        <w:rPr>
          <w:szCs w:val="22"/>
        </w:rPr>
      </w:pPr>
      <w:r w:rsidRPr="00AF7ABF">
        <w:rPr>
          <w:szCs w:val="22"/>
        </w:rPr>
        <w:t>Log in to the iSP LZ Network account.</w:t>
      </w:r>
    </w:p>
    <w:p w14:paraId="358F53C7" w14:textId="77777777" w:rsidR="000B6307" w:rsidRPr="00AF7ABF" w:rsidRDefault="000B6307" w:rsidP="00E42EFC">
      <w:pPr>
        <w:pStyle w:val="ListParagraph"/>
        <w:numPr>
          <w:ilvl w:val="0"/>
          <w:numId w:val="15"/>
        </w:numPr>
        <w:tabs>
          <w:tab w:val="left" w:pos="1771"/>
        </w:tabs>
        <w:rPr>
          <w:szCs w:val="22"/>
        </w:rPr>
      </w:pPr>
      <w:r w:rsidRPr="00AF7ABF">
        <w:rPr>
          <w:szCs w:val="22"/>
        </w:rPr>
        <w:t>Create a new AWS CloudFormation Stack using the template.</w:t>
      </w:r>
    </w:p>
    <w:p w14:paraId="568DC798" w14:textId="77777777" w:rsidR="000B6307" w:rsidRPr="00AF7ABF" w:rsidRDefault="000B6307" w:rsidP="00E42EFC">
      <w:pPr>
        <w:pStyle w:val="ListParagraph"/>
        <w:numPr>
          <w:ilvl w:val="0"/>
          <w:numId w:val="15"/>
        </w:numPr>
        <w:tabs>
          <w:tab w:val="left" w:pos="1771"/>
        </w:tabs>
        <w:rPr>
          <w:szCs w:val="22"/>
        </w:rPr>
      </w:pPr>
      <w:r w:rsidRPr="00AF7ABF">
        <w:rPr>
          <w:szCs w:val="22"/>
        </w:rPr>
        <w:t>Provide the following in the Stack form:</w:t>
      </w:r>
    </w:p>
    <w:p w14:paraId="182EE4F1" w14:textId="1A748AD2" w:rsidR="000B6307" w:rsidRPr="00AF7ABF" w:rsidRDefault="000B6307" w:rsidP="00E42EFC">
      <w:pPr>
        <w:pStyle w:val="ListParagraph"/>
        <w:numPr>
          <w:ilvl w:val="1"/>
          <w:numId w:val="15"/>
        </w:numPr>
        <w:tabs>
          <w:tab w:val="left" w:pos="1771"/>
        </w:tabs>
        <w:rPr>
          <w:szCs w:val="22"/>
        </w:rPr>
      </w:pPr>
      <w:r w:rsidRPr="00AF7ABF">
        <w:rPr>
          <w:szCs w:val="22"/>
        </w:rPr>
        <w:t>An IAM Role name</w:t>
      </w:r>
      <w:r w:rsidR="00DA048C" w:rsidRPr="00AF7ABF">
        <w:rPr>
          <w:szCs w:val="22"/>
        </w:rPr>
        <w:t>:</w:t>
      </w:r>
      <w:r w:rsidR="00F54022" w:rsidRPr="00AF7ABF">
        <w:rPr>
          <w:szCs w:val="22"/>
        </w:rPr>
        <w:t xml:space="preserve"> </w:t>
      </w:r>
      <w:r w:rsidR="00BE0BCA" w:rsidRPr="00AF7ABF">
        <w:rPr>
          <w:szCs w:val="22"/>
        </w:rPr>
        <w:t>isp-aws-lz-networking-account-deploy-role.</w:t>
      </w:r>
    </w:p>
    <w:p w14:paraId="5A11B968" w14:textId="174603C6" w:rsidR="000B6307" w:rsidRPr="00AF7ABF" w:rsidRDefault="000B6307" w:rsidP="00E42EFC">
      <w:pPr>
        <w:pStyle w:val="ListParagraph"/>
        <w:numPr>
          <w:ilvl w:val="1"/>
          <w:numId w:val="15"/>
        </w:numPr>
        <w:tabs>
          <w:tab w:val="left" w:pos="1771"/>
        </w:tabs>
        <w:rPr>
          <w:szCs w:val="22"/>
        </w:rPr>
      </w:pPr>
      <w:r w:rsidRPr="00AF7ABF">
        <w:rPr>
          <w:szCs w:val="22"/>
        </w:rPr>
        <w:t xml:space="preserve">The iSP GitHub </w:t>
      </w:r>
      <w:r w:rsidR="00DA048C" w:rsidRPr="00AF7ABF">
        <w:rPr>
          <w:szCs w:val="22"/>
        </w:rPr>
        <w:t>Organisation</w:t>
      </w:r>
      <w:r w:rsidRPr="00AF7ABF">
        <w:rPr>
          <w:szCs w:val="22"/>
        </w:rPr>
        <w:t xml:space="preserve"> name</w:t>
      </w:r>
      <w:r w:rsidR="009736E7" w:rsidRPr="00AF7ABF">
        <w:rPr>
          <w:szCs w:val="22"/>
        </w:rPr>
        <w:t>: International-Schools-Partnership.</w:t>
      </w:r>
    </w:p>
    <w:p w14:paraId="7502AC09" w14:textId="6ADB0BFD" w:rsidR="000B6307" w:rsidRPr="00AF7ABF" w:rsidRDefault="000B6307" w:rsidP="00E42EFC">
      <w:pPr>
        <w:pStyle w:val="ListParagraph"/>
        <w:numPr>
          <w:ilvl w:val="1"/>
          <w:numId w:val="15"/>
        </w:numPr>
        <w:tabs>
          <w:tab w:val="left" w:pos="1771"/>
        </w:tabs>
        <w:rPr>
          <w:szCs w:val="22"/>
        </w:rPr>
      </w:pPr>
      <w:r w:rsidRPr="00AF7ABF">
        <w:rPr>
          <w:szCs w:val="22"/>
        </w:rPr>
        <w:t>The target repository name</w:t>
      </w:r>
      <w:r w:rsidR="00DA048C" w:rsidRPr="00AF7ABF">
        <w:rPr>
          <w:szCs w:val="22"/>
        </w:rPr>
        <w:t>:</w:t>
      </w:r>
      <w:r w:rsidRPr="00AF7ABF">
        <w:rPr>
          <w:szCs w:val="22"/>
        </w:rPr>
        <w:t xml:space="preserve"> isp-aws-lz-hub</w:t>
      </w:r>
      <w:r w:rsidR="00BE0BCA" w:rsidRPr="00AF7ABF">
        <w:rPr>
          <w:szCs w:val="22"/>
        </w:rPr>
        <w:t>.</w:t>
      </w:r>
    </w:p>
    <w:p w14:paraId="028ECCA2" w14:textId="77777777" w:rsidR="000B6307" w:rsidRPr="00AF7ABF" w:rsidRDefault="000B6307" w:rsidP="00E42EFC">
      <w:pPr>
        <w:pStyle w:val="ListParagraph"/>
        <w:numPr>
          <w:ilvl w:val="0"/>
          <w:numId w:val="15"/>
        </w:numPr>
        <w:tabs>
          <w:tab w:val="left" w:pos="1771"/>
        </w:tabs>
        <w:rPr>
          <w:szCs w:val="22"/>
        </w:rPr>
      </w:pPr>
      <w:r w:rsidRPr="00AF7ABF">
        <w:rPr>
          <w:szCs w:val="22"/>
        </w:rPr>
        <w:t>Leave all other parameters as default and launch the stack.</w:t>
      </w:r>
    </w:p>
    <w:p w14:paraId="1D17A9BA" w14:textId="289D598A" w:rsidR="008E3030" w:rsidRPr="00AF7ABF" w:rsidRDefault="000B6307" w:rsidP="00944232">
      <w:pPr>
        <w:tabs>
          <w:tab w:val="left" w:pos="1771"/>
        </w:tabs>
        <w:jc w:val="both"/>
        <w:rPr>
          <w:rFonts w:asciiTheme="minorHAnsi" w:hAnsiTheme="minorHAnsi"/>
          <w:color w:val="auto"/>
          <w:szCs w:val="22"/>
        </w:rPr>
      </w:pPr>
      <w:r w:rsidRPr="00AF7ABF">
        <w:rPr>
          <w:rFonts w:asciiTheme="minorHAnsi" w:hAnsiTheme="minorHAnsi"/>
          <w:color w:val="auto"/>
          <w:szCs w:val="22"/>
        </w:rPr>
        <w:t xml:space="preserve">After the Stack has completed it will have created a new AWS IAM Role, a new AWS IAM Identity Provider </w:t>
      </w:r>
      <w:r w:rsidR="000A02B1" w:rsidRPr="00AF7ABF">
        <w:rPr>
          <w:rFonts w:asciiTheme="minorHAnsi" w:hAnsiTheme="minorHAnsi"/>
          <w:color w:val="auto"/>
          <w:szCs w:val="22"/>
        </w:rPr>
        <w:t>with the value</w:t>
      </w:r>
      <w:r w:rsidRPr="00AF7ABF">
        <w:rPr>
          <w:rFonts w:asciiTheme="minorHAnsi" w:hAnsiTheme="minorHAnsi"/>
          <w:color w:val="auto"/>
          <w:szCs w:val="22"/>
        </w:rPr>
        <w:t xml:space="preserve"> `token.actions.githubusercontent.com` and created a trust relationship</w:t>
      </w:r>
      <w:r w:rsidR="000A02B1" w:rsidRPr="00AF7ABF">
        <w:rPr>
          <w:rFonts w:asciiTheme="minorHAnsi" w:hAnsiTheme="minorHAnsi"/>
          <w:color w:val="auto"/>
          <w:szCs w:val="22"/>
        </w:rPr>
        <w:t xml:space="preserve"> within the IAM Role</w:t>
      </w:r>
      <w:r w:rsidRPr="00AF7ABF">
        <w:rPr>
          <w:rFonts w:asciiTheme="minorHAnsi" w:hAnsiTheme="minorHAnsi"/>
          <w:color w:val="auto"/>
          <w:szCs w:val="22"/>
        </w:rPr>
        <w:t xml:space="preserve"> that locks the JWT to the repository using this statement: "token.actions.githubusercontent.com:sub": "repo:International-Schools-Partnership/isp-aws-lz-hub:*". </w:t>
      </w:r>
      <w:r w:rsidR="00335D29" w:rsidRPr="00AF7ABF">
        <w:rPr>
          <w:rFonts w:asciiTheme="minorHAnsi" w:hAnsiTheme="minorHAnsi"/>
          <w:color w:val="auto"/>
          <w:szCs w:val="22"/>
        </w:rPr>
        <w:t>Other repositories can use this connection if add the name of the repository to th</w:t>
      </w:r>
      <w:r w:rsidR="00464224" w:rsidRPr="00AF7ABF">
        <w:rPr>
          <w:rFonts w:asciiTheme="minorHAnsi" w:hAnsiTheme="minorHAnsi"/>
          <w:color w:val="auto"/>
          <w:szCs w:val="22"/>
        </w:rPr>
        <w:t>e</w:t>
      </w:r>
      <w:r w:rsidR="00335D29" w:rsidRPr="00AF7ABF">
        <w:rPr>
          <w:rFonts w:asciiTheme="minorHAnsi" w:hAnsiTheme="minorHAnsi"/>
          <w:color w:val="auto"/>
          <w:szCs w:val="22"/>
        </w:rPr>
        <w:t xml:space="preserve"> </w:t>
      </w:r>
      <w:r w:rsidR="006E62E3" w:rsidRPr="00AF7ABF">
        <w:rPr>
          <w:rFonts w:asciiTheme="minorHAnsi" w:hAnsiTheme="minorHAnsi"/>
          <w:color w:val="auto"/>
          <w:szCs w:val="22"/>
        </w:rPr>
        <w:t>trust relationship.</w:t>
      </w:r>
    </w:p>
    <w:p w14:paraId="74A66FFE" w14:textId="77777777" w:rsidR="00D01D40" w:rsidRPr="00AF7ABF" w:rsidRDefault="00D01D40" w:rsidP="000B6307">
      <w:pPr>
        <w:tabs>
          <w:tab w:val="left" w:pos="1771"/>
        </w:tabs>
        <w:rPr>
          <w:rFonts w:asciiTheme="minorHAnsi" w:hAnsiTheme="minorHAnsi"/>
          <w:color w:val="auto"/>
          <w:szCs w:val="22"/>
        </w:rPr>
      </w:pPr>
    </w:p>
    <w:p w14:paraId="64F6B607" w14:textId="65DCB275" w:rsidR="008E3030" w:rsidRPr="00AF7ABF" w:rsidRDefault="008E3030" w:rsidP="00E42EFC">
      <w:pPr>
        <w:pStyle w:val="ListParagraph"/>
        <w:numPr>
          <w:ilvl w:val="0"/>
          <w:numId w:val="20"/>
        </w:numPr>
        <w:tabs>
          <w:tab w:val="left" w:pos="1771"/>
        </w:tabs>
        <w:rPr>
          <w:szCs w:val="22"/>
        </w:rPr>
      </w:pPr>
      <w:r w:rsidRPr="00AF7ABF">
        <w:rPr>
          <w:szCs w:val="22"/>
        </w:rPr>
        <w:t>Create an AWS S3 bucket to store the Terraform statefile in the Network account.</w:t>
      </w:r>
    </w:p>
    <w:p w14:paraId="66D68826" w14:textId="78B8BFB6" w:rsidR="008E3030" w:rsidRPr="00AF7ABF" w:rsidRDefault="008E3030" w:rsidP="00E42EFC">
      <w:pPr>
        <w:pStyle w:val="ListParagraph"/>
        <w:numPr>
          <w:ilvl w:val="0"/>
          <w:numId w:val="21"/>
        </w:numPr>
        <w:tabs>
          <w:tab w:val="left" w:pos="1771"/>
        </w:tabs>
        <w:rPr>
          <w:szCs w:val="22"/>
        </w:rPr>
      </w:pPr>
      <w:r w:rsidRPr="00AF7ABF">
        <w:rPr>
          <w:szCs w:val="22"/>
        </w:rPr>
        <w:t>aws s3api create-bucket --bucket isp-aws-lz-</w:t>
      </w:r>
      <w:r w:rsidR="001D6610" w:rsidRPr="00AF7ABF">
        <w:rPr>
          <w:szCs w:val="22"/>
        </w:rPr>
        <w:t>hub</w:t>
      </w:r>
      <w:r w:rsidRPr="00AF7ABF">
        <w:rPr>
          <w:szCs w:val="22"/>
        </w:rPr>
        <w:t>-tfstate --create-bucket-configuration LocationConstraint=eu-west-2</w:t>
      </w:r>
    </w:p>
    <w:p w14:paraId="49E77CA0" w14:textId="76AB95EF" w:rsidR="000B6307" w:rsidRPr="00AF7ABF" w:rsidRDefault="008E3030" w:rsidP="00E42EFC">
      <w:pPr>
        <w:pStyle w:val="ListParagraph"/>
        <w:numPr>
          <w:ilvl w:val="0"/>
          <w:numId w:val="21"/>
        </w:numPr>
        <w:tabs>
          <w:tab w:val="left" w:pos="1771"/>
        </w:tabs>
        <w:rPr>
          <w:szCs w:val="22"/>
        </w:rPr>
      </w:pPr>
      <w:r w:rsidRPr="00AF7ABF">
        <w:rPr>
          <w:szCs w:val="22"/>
        </w:rPr>
        <w:t>aws s3api put-bucket-versioning --bucket isp-aws-lz-</w:t>
      </w:r>
      <w:r w:rsidR="001D6610" w:rsidRPr="00AF7ABF">
        <w:rPr>
          <w:szCs w:val="22"/>
        </w:rPr>
        <w:t>hub</w:t>
      </w:r>
      <w:r w:rsidRPr="00AF7ABF">
        <w:rPr>
          <w:szCs w:val="22"/>
        </w:rPr>
        <w:t>-tfstate --versioning-configuration Status=Enabled</w:t>
      </w:r>
    </w:p>
    <w:p w14:paraId="718BCEC6" w14:textId="21B08624" w:rsidR="000B6307" w:rsidRPr="00AF7ABF" w:rsidRDefault="00B53EC5" w:rsidP="00944232">
      <w:pPr>
        <w:jc w:val="both"/>
        <w:rPr>
          <w:rFonts w:asciiTheme="minorHAnsi" w:hAnsiTheme="minorHAnsi"/>
          <w:color w:val="112F36"/>
        </w:rPr>
      </w:pPr>
      <w:r w:rsidRPr="00AF7ABF">
        <w:rPr>
          <w:rFonts w:asciiTheme="minorHAnsi" w:hAnsiTheme="minorHAnsi"/>
          <w:color w:val="112F36"/>
        </w:rPr>
        <w:t>Now that the connection between GitHub and AWS exists</w:t>
      </w:r>
      <w:r w:rsidR="004229F7" w:rsidRPr="00AF7ABF">
        <w:rPr>
          <w:rFonts w:asciiTheme="minorHAnsi" w:hAnsiTheme="minorHAnsi"/>
          <w:color w:val="112F36"/>
        </w:rPr>
        <w:t xml:space="preserve"> and there</w:t>
      </w:r>
      <w:r w:rsidR="00663977" w:rsidRPr="00AF7ABF">
        <w:rPr>
          <w:rFonts w:asciiTheme="minorHAnsi" w:hAnsiTheme="minorHAnsi"/>
          <w:color w:val="112F36"/>
        </w:rPr>
        <w:t xml:space="preserve"> </w:t>
      </w:r>
      <w:r w:rsidR="004229F7" w:rsidRPr="00AF7ABF">
        <w:rPr>
          <w:rFonts w:asciiTheme="minorHAnsi" w:hAnsiTheme="minorHAnsi"/>
          <w:color w:val="112F36"/>
        </w:rPr>
        <w:t>is a bucket to store the Terraform state file,</w:t>
      </w:r>
      <w:r w:rsidRPr="00AF7ABF">
        <w:rPr>
          <w:rFonts w:asciiTheme="minorHAnsi" w:hAnsiTheme="minorHAnsi"/>
          <w:color w:val="112F36"/>
        </w:rPr>
        <w:t xml:space="preserve"> </w:t>
      </w:r>
      <w:r w:rsidR="003139ED" w:rsidRPr="00AF7ABF">
        <w:rPr>
          <w:rFonts w:asciiTheme="minorHAnsi" w:hAnsiTheme="minorHAnsi"/>
          <w:color w:val="112F36"/>
        </w:rPr>
        <w:t xml:space="preserve">you </w:t>
      </w:r>
      <w:r w:rsidRPr="00AF7ABF">
        <w:rPr>
          <w:rFonts w:asciiTheme="minorHAnsi" w:hAnsiTheme="minorHAnsi"/>
          <w:color w:val="112F36"/>
        </w:rPr>
        <w:t xml:space="preserve">need </w:t>
      </w:r>
      <w:r w:rsidR="006109CB" w:rsidRPr="00AF7ABF">
        <w:rPr>
          <w:rFonts w:asciiTheme="minorHAnsi" w:hAnsiTheme="minorHAnsi"/>
          <w:color w:val="112F36"/>
        </w:rPr>
        <w:t>create and add an AWS IAM policy to the new IAM Role</w:t>
      </w:r>
      <w:r w:rsidR="00816694" w:rsidRPr="00AF7ABF">
        <w:rPr>
          <w:rFonts w:asciiTheme="minorHAnsi" w:hAnsiTheme="minorHAnsi"/>
          <w:color w:val="112F36"/>
        </w:rPr>
        <w:t xml:space="preserve"> that will allow the </w:t>
      </w:r>
      <w:r w:rsidR="005B2889" w:rsidRPr="00AF7ABF">
        <w:rPr>
          <w:rFonts w:asciiTheme="minorHAnsi" w:hAnsiTheme="minorHAnsi"/>
          <w:color w:val="112F36"/>
        </w:rPr>
        <w:t>R</w:t>
      </w:r>
      <w:r w:rsidR="00816694" w:rsidRPr="00AF7ABF">
        <w:rPr>
          <w:rFonts w:asciiTheme="minorHAnsi" w:hAnsiTheme="minorHAnsi"/>
          <w:color w:val="112F36"/>
        </w:rPr>
        <w:t>ole</w:t>
      </w:r>
      <w:r w:rsidR="00AE1866" w:rsidRPr="00AF7ABF">
        <w:rPr>
          <w:rFonts w:asciiTheme="minorHAnsi" w:hAnsiTheme="minorHAnsi"/>
          <w:color w:val="112F36"/>
        </w:rPr>
        <w:t xml:space="preserve"> access to the</w:t>
      </w:r>
      <w:r w:rsidR="00816694" w:rsidRPr="00AF7ABF">
        <w:rPr>
          <w:rFonts w:asciiTheme="minorHAnsi" w:hAnsiTheme="minorHAnsi"/>
          <w:color w:val="112F36"/>
        </w:rPr>
        <w:t xml:space="preserve"> AWS S3 </w:t>
      </w:r>
      <w:r w:rsidR="00AE1866" w:rsidRPr="00AF7ABF">
        <w:rPr>
          <w:rFonts w:asciiTheme="minorHAnsi" w:hAnsiTheme="minorHAnsi"/>
          <w:color w:val="112F36"/>
        </w:rPr>
        <w:t xml:space="preserve">bucket </w:t>
      </w:r>
      <w:r w:rsidR="00816694" w:rsidRPr="00AF7ABF">
        <w:rPr>
          <w:rFonts w:asciiTheme="minorHAnsi" w:hAnsiTheme="minorHAnsi"/>
          <w:color w:val="112F36"/>
        </w:rPr>
        <w:t>to store</w:t>
      </w:r>
      <w:r w:rsidR="00AE1866" w:rsidRPr="00AF7ABF">
        <w:rPr>
          <w:rFonts w:asciiTheme="minorHAnsi" w:hAnsiTheme="minorHAnsi"/>
          <w:color w:val="112F36"/>
        </w:rPr>
        <w:t xml:space="preserve"> the</w:t>
      </w:r>
      <w:r w:rsidR="00816694" w:rsidRPr="00AF7ABF">
        <w:rPr>
          <w:rFonts w:asciiTheme="minorHAnsi" w:hAnsiTheme="minorHAnsi"/>
          <w:color w:val="112F36"/>
        </w:rPr>
        <w:t xml:space="preserve"> Terraform statefile.</w:t>
      </w:r>
    </w:p>
    <w:p w14:paraId="6A2218D0" w14:textId="77777777" w:rsidR="0036689B" w:rsidRPr="00AF7ABF" w:rsidRDefault="0036689B" w:rsidP="006109CB">
      <w:pPr>
        <w:rPr>
          <w:rFonts w:asciiTheme="minorHAnsi" w:hAnsiTheme="minorHAnsi"/>
          <w:color w:val="112F36"/>
        </w:rPr>
      </w:pPr>
    </w:p>
    <w:p w14:paraId="18EA70B5" w14:textId="00D5BE14" w:rsidR="006109CB" w:rsidRPr="00AF7ABF" w:rsidRDefault="0036689B" w:rsidP="00E42EFC">
      <w:pPr>
        <w:pStyle w:val="ListParagraph"/>
        <w:numPr>
          <w:ilvl w:val="0"/>
          <w:numId w:val="20"/>
        </w:numPr>
        <w:rPr>
          <w:color w:val="112F36"/>
        </w:rPr>
      </w:pPr>
      <w:r w:rsidRPr="00AF7ABF">
        <w:rPr>
          <w:color w:val="112F36"/>
        </w:rPr>
        <w:t xml:space="preserve">Create an AWS IAM </w:t>
      </w:r>
      <w:r w:rsidR="006109CB" w:rsidRPr="00AF7ABF">
        <w:rPr>
          <w:color w:val="112F36"/>
        </w:rPr>
        <w:t xml:space="preserve">Policy </w:t>
      </w:r>
      <w:r w:rsidR="003029B6" w:rsidRPr="00AF7ABF">
        <w:rPr>
          <w:color w:val="112F36"/>
        </w:rPr>
        <w:t>t</w:t>
      </w:r>
      <w:r w:rsidR="00627FCE" w:rsidRPr="00AF7ABF">
        <w:rPr>
          <w:color w:val="112F36"/>
        </w:rPr>
        <w:t xml:space="preserve">hat will </w:t>
      </w:r>
      <w:r w:rsidRPr="00AF7ABF">
        <w:rPr>
          <w:color w:val="112F36"/>
        </w:rPr>
        <w:t>a</w:t>
      </w:r>
      <w:r w:rsidR="006109CB" w:rsidRPr="00AF7ABF">
        <w:rPr>
          <w:color w:val="112F36"/>
        </w:rPr>
        <w:t xml:space="preserve">ccess </w:t>
      </w:r>
      <w:r w:rsidR="00627FCE" w:rsidRPr="00AF7ABF">
        <w:rPr>
          <w:color w:val="112F36"/>
        </w:rPr>
        <w:t xml:space="preserve">to </w:t>
      </w:r>
      <w:r w:rsidR="006109CB" w:rsidRPr="00AF7ABF">
        <w:rPr>
          <w:color w:val="112F36"/>
        </w:rPr>
        <w:t xml:space="preserve">the </w:t>
      </w:r>
      <w:r w:rsidR="00DB1E5F" w:rsidRPr="00AF7ABF">
        <w:rPr>
          <w:color w:val="112F36"/>
        </w:rPr>
        <w:t>AWS S3</w:t>
      </w:r>
      <w:r w:rsidR="00627FCE" w:rsidRPr="00AF7ABF">
        <w:rPr>
          <w:color w:val="112F36"/>
        </w:rPr>
        <w:t xml:space="preserve"> bucket</w:t>
      </w:r>
      <w:r w:rsidR="00DB1E5F" w:rsidRPr="00AF7ABF">
        <w:rPr>
          <w:color w:val="112F36"/>
        </w:rPr>
        <w:t>.</w:t>
      </w:r>
    </w:p>
    <w:p w14:paraId="5B9D25D8" w14:textId="04243567" w:rsidR="007E3A42" w:rsidRPr="00AF7ABF" w:rsidRDefault="006109CB" w:rsidP="00E42EFC">
      <w:pPr>
        <w:pStyle w:val="ListParagraph"/>
        <w:numPr>
          <w:ilvl w:val="0"/>
          <w:numId w:val="15"/>
        </w:numPr>
        <w:rPr>
          <w:color w:val="112F36"/>
        </w:rPr>
      </w:pPr>
      <w:r w:rsidRPr="00AF7ABF">
        <w:rPr>
          <w:color w:val="112F36"/>
        </w:rPr>
        <w:t xml:space="preserve">Create an </w:t>
      </w:r>
      <w:r w:rsidR="00BC690E" w:rsidRPr="00AF7ABF">
        <w:rPr>
          <w:color w:val="112F36"/>
        </w:rPr>
        <w:t xml:space="preserve">AWS </w:t>
      </w:r>
      <w:r w:rsidRPr="00AF7ABF">
        <w:rPr>
          <w:color w:val="112F36"/>
        </w:rPr>
        <w:t>IAM policy</w:t>
      </w:r>
      <w:r w:rsidR="008C3616" w:rsidRPr="00AF7ABF">
        <w:rPr>
          <w:color w:val="112F36"/>
        </w:rPr>
        <w:t xml:space="preserve"> called `</w:t>
      </w:r>
      <w:r w:rsidR="008C3616" w:rsidRPr="00AF7ABF">
        <w:t xml:space="preserve"> </w:t>
      </w:r>
      <w:r w:rsidR="008C3616" w:rsidRPr="00AF7ABF">
        <w:rPr>
          <w:color w:val="112F36"/>
        </w:rPr>
        <w:t>isp-aws-lz-networking-account-deploy-role-policy`</w:t>
      </w:r>
      <w:r w:rsidRPr="00AF7ABF">
        <w:rPr>
          <w:color w:val="112F36"/>
        </w:rPr>
        <w:t xml:space="preserve"> in the Networking account </w:t>
      </w:r>
      <w:r w:rsidR="008C3616" w:rsidRPr="00AF7ABF">
        <w:rPr>
          <w:color w:val="112F36"/>
        </w:rPr>
        <w:t>with this policy</w:t>
      </w:r>
      <w:r w:rsidR="00B24334" w:rsidRPr="00AF7ABF">
        <w:rPr>
          <w:color w:val="112F36"/>
        </w:rPr>
        <w:t xml:space="preserve"> and attach it to the new IAM Role</w:t>
      </w:r>
      <w:r w:rsidR="008C3616" w:rsidRPr="00AF7ABF">
        <w:rPr>
          <w:color w:val="112F36"/>
        </w:rPr>
        <w:t xml:space="preserve">: </w:t>
      </w:r>
    </w:p>
    <w:p w14:paraId="31CB8FA0" w14:textId="77777777" w:rsidR="007E3A42" w:rsidRPr="00AF7ABF" w:rsidRDefault="007E3A42" w:rsidP="007E3A42">
      <w:pPr>
        <w:rPr>
          <w:rFonts w:asciiTheme="minorHAnsi" w:hAnsiTheme="minorHAnsi"/>
          <w:color w:val="112F36"/>
        </w:rPr>
      </w:pPr>
    </w:p>
    <w:p w14:paraId="4E5FAE29"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w:t>
      </w:r>
    </w:p>
    <w:p w14:paraId="47A931F6"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"Version": "2012-10-17",</w:t>
      </w:r>
    </w:p>
    <w:p w14:paraId="40EE86C1"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"Statement": [</w:t>
      </w:r>
    </w:p>
    <w:p w14:paraId="19B47288"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3A9A8BC5"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"Effect": "Allow",</w:t>
      </w:r>
    </w:p>
    <w:p w14:paraId="55F0DF87" w14:textId="77777777" w:rsidR="007E3A42" w:rsidRPr="00AF7ABF" w:rsidRDefault="007E3A42" w:rsidP="007E3A42">
      <w:pPr>
        <w:rPr>
          <w:rFonts w:asciiTheme="minorHAnsi" w:hAnsiTheme="minorHAnsi"/>
          <w:color w:val="112F36"/>
        </w:rPr>
      </w:pPr>
      <w:r w:rsidRPr="00AF7ABF">
        <w:rPr>
          <w:rFonts w:asciiTheme="minorHAnsi" w:hAnsiTheme="minorHAnsi"/>
          <w:color w:val="112F36"/>
        </w:rPr>
        <w:lastRenderedPageBreak/>
        <w:t xml:space="preserve">            "Action": "s3:ListBucket",</w:t>
      </w:r>
    </w:p>
    <w:p w14:paraId="14BC2B84"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"Resource": "arn:aws:s3:::isp-aws-lz-hub-tfstate",</w:t>
      </w:r>
    </w:p>
    <w:p w14:paraId="11DE28E5"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"Condition": {</w:t>
      </w:r>
    </w:p>
    <w:p w14:paraId="12D386AD"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"StringEquals": {</w:t>
      </w:r>
    </w:p>
    <w:p w14:paraId="57E25823"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"s3:prefix": "isp-aws-lz-hub-tfstate/isp-aws-lz-hub-terraform-statefile.tfstate"</w:t>
      </w:r>
    </w:p>
    <w:p w14:paraId="215C26E2"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674C82B7"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7D3FA5C8"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0DC7DACD"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4721A8BD"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"Effect": "Allow",</w:t>
      </w:r>
    </w:p>
    <w:p w14:paraId="71533253"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"Action": [</w:t>
      </w:r>
    </w:p>
    <w:p w14:paraId="1FBE87ED"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"s3:GetObject",</w:t>
      </w:r>
    </w:p>
    <w:p w14:paraId="6B71469E"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"s3:PutObject"</w:t>
      </w:r>
    </w:p>
    <w:p w14:paraId="73AF0C16"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1D6FAF64"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"Resource": [</w:t>
      </w:r>
    </w:p>
    <w:p w14:paraId="60A84B7E"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"arn:aws:s3:::isp-aws-lz-hub-tfstate/isp-aws-lz-hub-terraform-statefile.tfstate"</w:t>
      </w:r>
    </w:p>
    <w:p w14:paraId="33651B82"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48DD11EF"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6405D125"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4E3551AE"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"Effect": "Allow",</w:t>
      </w:r>
    </w:p>
    <w:p w14:paraId="6E8B66DC"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"Action": [</w:t>
      </w:r>
    </w:p>
    <w:p w14:paraId="74F60047"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"s3:GetObject",</w:t>
      </w:r>
    </w:p>
    <w:p w14:paraId="1C759576"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"s3:PutObject",</w:t>
      </w:r>
    </w:p>
    <w:p w14:paraId="65F39879"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"s3:DeleteObject"</w:t>
      </w:r>
    </w:p>
    <w:p w14:paraId="4D2D342C"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5A374A22"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"Resource": [</w:t>
      </w:r>
    </w:p>
    <w:p w14:paraId="1623E580"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"arn:aws:s3:::isp-aws-lz-hub-tfstate/isp-aws-lz-hub-terraform-statefile.tfstate.tflock"</w:t>
      </w:r>
    </w:p>
    <w:p w14:paraId="7A282F98"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72B6E116"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6CE60765" w14:textId="77777777" w:rsidR="007E3A42" w:rsidRPr="00AF7ABF" w:rsidRDefault="007E3A42" w:rsidP="007E3A42">
      <w:pPr>
        <w:rPr>
          <w:rFonts w:asciiTheme="minorHAnsi" w:hAnsiTheme="minorHAnsi"/>
          <w:color w:val="112F36"/>
        </w:rPr>
      </w:pPr>
      <w:r w:rsidRPr="00AF7ABF">
        <w:rPr>
          <w:rFonts w:asciiTheme="minorHAnsi" w:hAnsiTheme="minorHAnsi"/>
          <w:color w:val="112F36"/>
        </w:rPr>
        <w:t xml:space="preserve">    ]</w:t>
      </w:r>
    </w:p>
    <w:p w14:paraId="165F2315" w14:textId="4FB69804" w:rsidR="006109CB" w:rsidRPr="00AF7ABF" w:rsidRDefault="007E3A42" w:rsidP="007E3A42">
      <w:pPr>
        <w:rPr>
          <w:rFonts w:asciiTheme="minorHAnsi" w:hAnsiTheme="minorHAnsi"/>
          <w:color w:val="112F36"/>
        </w:rPr>
      </w:pPr>
      <w:r w:rsidRPr="00AF7ABF">
        <w:rPr>
          <w:rFonts w:asciiTheme="minorHAnsi" w:hAnsiTheme="minorHAnsi"/>
          <w:color w:val="112F36"/>
        </w:rPr>
        <w:t>}</w:t>
      </w:r>
      <w:r w:rsidR="00BC690E" w:rsidRPr="00AF7ABF">
        <w:rPr>
          <w:rFonts w:asciiTheme="minorHAnsi" w:hAnsiTheme="minorHAnsi"/>
          <w:color w:val="112F36"/>
        </w:rPr>
        <w:t xml:space="preserve"> </w:t>
      </w:r>
    </w:p>
    <w:p w14:paraId="4247A486" w14:textId="77777777" w:rsidR="00B24334" w:rsidRPr="00AF7ABF" w:rsidRDefault="00B24334" w:rsidP="00973FC2">
      <w:pPr>
        <w:rPr>
          <w:rFonts w:asciiTheme="minorHAnsi" w:hAnsiTheme="minorHAnsi"/>
          <w:color w:val="112F36"/>
        </w:rPr>
      </w:pPr>
    </w:p>
    <w:p w14:paraId="08A2A278" w14:textId="77777777" w:rsidR="00B24334" w:rsidRPr="00AF7ABF" w:rsidRDefault="00B24334" w:rsidP="00BC690E">
      <w:pPr>
        <w:pStyle w:val="ListParagraph"/>
        <w:rPr>
          <w:color w:val="112F36"/>
        </w:rPr>
      </w:pPr>
    </w:p>
    <w:p w14:paraId="768BA7F4" w14:textId="52FAC9D9" w:rsidR="00B24334" w:rsidRPr="00AF7ABF" w:rsidRDefault="00613B5F" w:rsidP="00E42EFC">
      <w:pPr>
        <w:pStyle w:val="ListParagraph"/>
        <w:numPr>
          <w:ilvl w:val="0"/>
          <w:numId w:val="20"/>
        </w:numPr>
        <w:rPr>
          <w:color w:val="112F36"/>
        </w:rPr>
      </w:pPr>
      <w:r w:rsidRPr="00AF7ABF">
        <w:rPr>
          <w:color w:val="112F36"/>
        </w:rPr>
        <w:t>Add a Deploy Role</w:t>
      </w:r>
      <w:r w:rsidR="00B24334" w:rsidRPr="00AF7ABF">
        <w:rPr>
          <w:color w:val="112F36"/>
        </w:rPr>
        <w:t xml:space="preserve"> IAM Policy</w:t>
      </w:r>
    </w:p>
    <w:p w14:paraId="18D8A024" w14:textId="0C2A605F" w:rsidR="00324504" w:rsidRPr="00AF7ABF" w:rsidRDefault="00B24334" w:rsidP="00944232">
      <w:pPr>
        <w:pStyle w:val="ListParagraph"/>
        <w:ind w:left="0"/>
        <w:jc w:val="both"/>
        <w:rPr>
          <w:color w:val="112F36"/>
        </w:rPr>
      </w:pPr>
      <w:r w:rsidRPr="00AF7ABF">
        <w:rPr>
          <w:color w:val="112F36"/>
        </w:rPr>
        <w:t xml:space="preserve">Create and attach another IAM policy to the new IAM role. Call this policy </w:t>
      </w:r>
      <w:r w:rsidR="00324504" w:rsidRPr="00AF7ABF">
        <w:rPr>
          <w:color w:val="112F36"/>
        </w:rPr>
        <w:t>`</w:t>
      </w:r>
      <w:r w:rsidR="00324504" w:rsidRPr="00AF7ABF">
        <w:t xml:space="preserve"> </w:t>
      </w:r>
      <w:r w:rsidR="00324504" w:rsidRPr="00AF7ABF">
        <w:rPr>
          <w:color w:val="112F36"/>
        </w:rPr>
        <w:t xml:space="preserve">isp-aws-lz-networking-account-deploy-role-iam-policy`. This policy will be used to update the IAM </w:t>
      </w:r>
      <w:r w:rsidR="005D32D2" w:rsidRPr="00AF7ABF">
        <w:rPr>
          <w:color w:val="112F36"/>
        </w:rPr>
        <w:t>R</w:t>
      </w:r>
      <w:r w:rsidR="00324504" w:rsidRPr="00AF7ABF">
        <w:rPr>
          <w:color w:val="112F36"/>
        </w:rPr>
        <w:t xml:space="preserve">ole </w:t>
      </w:r>
      <w:r w:rsidR="00762503" w:rsidRPr="00AF7ABF">
        <w:rPr>
          <w:color w:val="112F36"/>
        </w:rPr>
        <w:lastRenderedPageBreak/>
        <w:t xml:space="preserve">permissions. </w:t>
      </w:r>
      <w:r w:rsidR="0010374E" w:rsidRPr="00AF7ABF">
        <w:rPr>
          <w:color w:val="112F36"/>
        </w:rPr>
        <w:t xml:space="preserve">When GitHub Actions on the repository is running it will assume this IAM role and apply </w:t>
      </w:r>
      <w:r w:rsidR="00DB2CFF" w:rsidRPr="00AF7ABF">
        <w:rPr>
          <w:color w:val="112F36"/>
        </w:rPr>
        <w:t xml:space="preserve">the </w:t>
      </w:r>
      <w:r w:rsidR="0010374E" w:rsidRPr="00AF7ABF">
        <w:rPr>
          <w:color w:val="112F36"/>
        </w:rPr>
        <w:t>additional IAM permissions it requires to be able to deploy the relevant AWS</w:t>
      </w:r>
      <w:r w:rsidR="00DB2CFF" w:rsidRPr="00AF7ABF">
        <w:rPr>
          <w:color w:val="112F36"/>
        </w:rPr>
        <w:t xml:space="preserve"> network</w:t>
      </w:r>
      <w:r w:rsidR="0010374E" w:rsidRPr="00AF7ABF">
        <w:rPr>
          <w:color w:val="112F36"/>
        </w:rPr>
        <w:t xml:space="preserve"> resources. </w:t>
      </w:r>
      <w:r w:rsidR="00A81CF6" w:rsidRPr="00AF7ABF">
        <w:rPr>
          <w:color w:val="112F36"/>
        </w:rPr>
        <w:t>Add</w:t>
      </w:r>
      <w:r w:rsidR="0010374E" w:rsidRPr="00AF7ABF">
        <w:rPr>
          <w:color w:val="112F36"/>
        </w:rPr>
        <w:t xml:space="preserve"> th</w:t>
      </w:r>
      <w:r w:rsidR="00A81CF6" w:rsidRPr="00AF7ABF">
        <w:rPr>
          <w:color w:val="112F36"/>
        </w:rPr>
        <w:t>is to the</w:t>
      </w:r>
      <w:r w:rsidR="0010374E" w:rsidRPr="00AF7ABF">
        <w:rPr>
          <w:color w:val="112F36"/>
        </w:rPr>
        <w:t xml:space="preserve"> policy:</w:t>
      </w:r>
    </w:p>
    <w:p w14:paraId="2B0E3F1B" w14:textId="77777777" w:rsidR="00B24334" w:rsidRPr="00AF7ABF" w:rsidRDefault="00B24334" w:rsidP="00B24334">
      <w:pPr>
        <w:rPr>
          <w:rFonts w:asciiTheme="minorHAnsi" w:hAnsiTheme="minorHAnsi"/>
          <w:color w:val="112F36"/>
        </w:rPr>
      </w:pPr>
    </w:p>
    <w:p w14:paraId="1C5D266D"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w:t>
      </w:r>
    </w:p>
    <w:p w14:paraId="3C97D31A"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"Version": "2012-10-17",</w:t>
      </w:r>
    </w:p>
    <w:p w14:paraId="278A6C6E"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"Statement": [</w:t>
      </w:r>
    </w:p>
    <w:p w14:paraId="046E8597"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w:t>
      </w:r>
    </w:p>
    <w:p w14:paraId="1F07AC3A"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"Sid": "VisualEditor0",</w:t>
      </w:r>
    </w:p>
    <w:p w14:paraId="0466F3A8"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"Effect": "Allow",</w:t>
      </w:r>
    </w:p>
    <w:p w14:paraId="7C9E2B8D"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"Action": [</w:t>
      </w:r>
    </w:p>
    <w:p w14:paraId="5AF9B0EA"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"iam:GetRole",</w:t>
      </w:r>
    </w:p>
    <w:p w14:paraId="3804E20A"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"iam:UpdateRole",</w:t>
      </w:r>
    </w:p>
    <w:p w14:paraId="2E607C17"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"iam:PutRolePolicy",</w:t>
      </w:r>
    </w:p>
    <w:p w14:paraId="46854BC2"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"iam:GetRolePolicy",</w:t>
      </w:r>
    </w:p>
    <w:p w14:paraId="02B81D4F"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"iam:DeleteRolePolicy",</w:t>
      </w:r>
    </w:p>
    <w:p w14:paraId="6C490C47"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"iam:AttachRolePolicy",</w:t>
      </w:r>
    </w:p>
    <w:p w14:paraId="496902EB"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"iam:ListAttachedRolePolicies",</w:t>
      </w:r>
    </w:p>
    <w:p w14:paraId="5CA1DD57"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"iam:DetachRolePolicy",</w:t>
      </w:r>
    </w:p>
    <w:p w14:paraId="48B548FE"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"iam:CreateRole",</w:t>
      </w:r>
    </w:p>
    <w:p w14:paraId="6DBE11CF"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"iam:DeleteRole",</w:t>
      </w:r>
    </w:p>
    <w:p w14:paraId="2FBE34BA"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"iam:TagRole",</w:t>
      </w:r>
    </w:p>
    <w:p w14:paraId="2EF9873B"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"iam:ListInstanceProfilesForRole",</w:t>
      </w:r>
    </w:p>
    <w:p w14:paraId="35C5BD19"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"iam:PassRole"</w:t>
      </w:r>
    </w:p>
    <w:p w14:paraId="7DF439AD"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w:t>
      </w:r>
    </w:p>
    <w:p w14:paraId="1D559AA2"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"Resource": "arn:aws:iam::NETWORK-ACCOUNT-ID:role/isp-aws-*"</w:t>
      </w:r>
    </w:p>
    <w:p w14:paraId="781A0B32"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w:t>
      </w:r>
    </w:p>
    <w:p w14:paraId="1A2C6EE8" w14:textId="77777777" w:rsidR="00710E15" w:rsidRPr="00AF7ABF" w:rsidRDefault="00710E15" w:rsidP="00710E15">
      <w:pPr>
        <w:rPr>
          <w:rFonts w:asciiTheme="minorHAnsi" w:hAnsiTheme="minorHAnsi"/>
          <w:color w:val="112F36"/>
        </w:rPr>
      </w:pPr>
      <w:r w:rsidRPr="00AF7ABF">
        <w:rPr>
          <w:rFonts w:asciiTheme="minorHAnsi" w:hAnsiTheme="minorHAnsi"/>
          <w:color w:val="112F36"/>
        </w:rPr>
        <w:t xml:space="preserve">    ]</w:t>
      </w:r>
    </w:p>
    <w:p w14:paraId="186A1388" w14:textId="35A789EE" w:rsidR="0010374E" w:rsidRPr="00AF7ABF" w:rsidRDefault="00710E15" w:rsidP="00710E15">
      <w:pPr>
        <w:rPr>
          <w:rFonts w:asciiTheme="minorHAnsi" w:hAnsiTheme="minorHAnsi"/>
          <w:color w:val="112F36"/>
        </w:rPr>
      </w:pPr>
      <w:r w:rsidRPr="00AF7ABF">
        <w:rPr>
          <w:rFonts w:asciiTheme="minorHAnsi" w:hAnsiTheme="minorHAnsi"/>
          <w:color w:val="112F36"/>
        </w:rPr>
        <w:t>}</w:t>
      </w:r>
    </w:p>
    <w:p w14:paraId="4B0B3A0E" w14:textId="77777777" w:rsidR="006109CB" w:rsidRDefault="006109CB" w:rsidP="006109CB">
      <w:pPr>
        <w:rPr>
          <w:rFonts w:asciiTheme="minorHAnsi" w:hAnsiTheme="minorHAnsi"/>
          <w:color w:val="112F36"/>
        </w:rPr>
      </w:pPr>
    </w:p>
    <w:p w14:paraId="70666423" w14:textId="142067C3" w:rsidR="00171C85" w:rsidRPr="00171C85" w:rsidRDefault="00171C85" w:rsidP="00171C85">
      <w:pPr>
        <w:pStyle w:val="ListParagraph"/>
        <w:numPr>
          <w:ilvl w:val="0"/>
          <w:numId w:val="15"/>
        </w:numPr>
        <w:rPr>
          <w:color w:val="112F36"/>
        </w:rPr>
      </w:pPr>
      <w:r>
        <w:rPr>
          <w:color w:val="112F36"/>
        </w:rPr>
        <w:t xml:space="preserve">The </w:t>
      </w:r>
      <w:r w:rsidR="000005C5">
        <w:rPr>
          <w:color w:val="112F36"/>
        </w:rPr>
        <w:t xml:space="preserve">Deploy Role will use least privilege access by adding the required IAM permissions as needed </w:t>
      </w:r>
      <w:r w:rsidR="00687B17">
        <w:rPr>
          <w:color w:val="112F36"/>
        </w:rPr>
        <w:t>to the IAM Role so that the GitHub Actions can deploy the</w:t>
      </w:r>
      <w:r w:rsidR="000005C5">
        <w:rPr>
          <w:color w:val="112F36"/>
        </w:rPr>
        <w:t xml:space="preserve"> AWS resources</w:t>
      </w:r>
      <w:r w:rsidR="00687B17">
        <w:rPr>
          <w:color w:val="112F36"/>
        </w:rPr>
        <w:t xml:space="preserve">. If add new AWS resources via Terraform and attempt to deploy using GitHub Actions without updating the IAM permissions in `iam.tf` you will see that the pipeline fails because the role is missing the IAM permissions. To solve this add the </w:t>
      </w:r>
      <w:r w:rsidR="00BA7AF6">
        <w:rPr>
          <w:color w:val="112F36"/>
        </w:rPr>
        <w:t>required permissions to the IAM role and deploy it, then add the required AWS resources. In the `iam.tf` file will see it can use a blend of custom created IAM policies or AWS managed roles.</w:t>
      </w:r>
    </w:p>
    <w:p w14:paraId="19401E80" w14:textId="77777777" w:rsidR="00171C85" w:rsidRPr="00AF7ABF" w:rsidRDefault="00171C85" w:rsidP="006109CB">
      <w:pPr>
        <w:rPr>
          <w:rFonts w:asciiTheme="minorHAnsi" w:hAnsiTheme="minorHAnsi"/>
          <w:color w:val="112F36"/>
        </w:rPr>
      </w:pPr>
    </w:p>
    <w:p w14:paraId="185A4324" w14:textId="0F8FDFB4" w:rsidR="00585ACC" w:rsidRPr="00AF7ABF" w:rsidRDefault="001C7618" w:rsidP="00E42EFC">
      <w:pPr>
        <w:pStyle w:val="ListParagraph"/>
        <w:numPr>
          <w:ilvl w:val="0"/>
          <w:numId w:val="20"/>
        </w:numPr>
        <w:rPr>
          <w:color w:val="112F36"/>
        </w:rPr>
      </w:pPr>
      <w:r w:rsidRPr="00AF7ABF">
        <w:rPr>
          <w:color w:val="112F36"/>
        </w:rPr>
        <w:lastRenderedPageBreak/>
        <w:t>Create GitHub Action</w:t>
      </w:r>
      <w:r w:rsidR="00045461" w:rsidRPr="00AF7ABF">
        <w:rPr>
          <w:color w:val="112F36"/>
        </w:rPr>
        <w:t>s</w:t>
      </w:r>
      <w:r w:rsidR="003309FE" w:rsidRPr="00AF7ABF">
        <w:rPr>
          <w:color w:val="112F36"/>
        </w:rPr>
        <w:t xml:space="preserve"> and Terraform</w:t>
      </w:r>
    </w:p>
    <w:p w14:paraId="5EE7461B" w14:textId="21AD2584" w:rsidR="001C7618" w:rsidRPr="00AF7ABF" w:rsidRDefault="005066C6" w:rsidP="00944232">
      <w:pPr>
        <w:jc w:val="both"/>
        <w:rPr>
          <w:rFonts w:asciiTheme="minorHAnsi" w:hAnsiTheme="minorHAnsi"/>
          <w:color w:val="112F36"/>
        </w:rPr>
      </w:pPr>
      <w:r w:rsidRPr="00AF7ABF">
        <w:rPr>
          <w:rFonts w:asciiTheme="minorHAnsi" w:hAnsiTheme="minorHAnsi"/>
          <w:color w:val="112F36"/>
        </w:rPr>
        <w:t>In the</w:t>
      </w:r>
      <w:hyperlink r:id="rId72" w:history="1">
        <w:r w:rsidRPr="00AF7ABF">
          <w:rPr>
            <w:rStyle w:val="Hyperlink"/>
            <w:rFonts w:asciiTheme="minorHAnsi" w:hAnsiTheme="minorHAnsi"/>
          </w:rPr>
          <w:t xml:space="preserve"> </w:t>
        </w:r>
        <w:r w:rsidR="00B60093" w:rsidRPr="00AF7ABF">
          <w:rPr>
            <w:rStyle w:val="Hyperlink"/>
            <w:rFonts w:asciiTheme="minorHAnsi" w:hAnsiTheme="minorHAnsi"/>
          </w:rPr>
          <w:t>isp-aws-lz-hub</w:t>
        </w:r>
      </w:hyperlink>
      <w:r w:rsidR="00B60093" w:rsidRPr="00AF7ABF">
        <w:rPr>
          <w:rFonts w:asciiTheme="minorHAnsi" w:hAnsiTheme="minorHAnsi"/>
          <w:color w:val="112F36"/>
        </w:rPr>
        <w:t xml:space="preserve"> </w:t>
      </w:r>
      <w:r w:rsidRPr="00AF7ABF">
        <w:rPr>
          <w:rFonts w:asciiTheme="minorHAnsi" w:hAnsiTheme="minorHAnsi"/>
          <w:color w:val="112F36"/>
        </w:rPr>
        <w:t xml:space="preserve">GitHub repository add the GitHub Actions </w:t>
      </w:r>
      <w:r w:rsidR="00B60093" w:rsidRPr="00AF7ABF">
        <w:rPr>
          <w:rFonts w:asciiTheme="minorHAnsi" w:hAnsiTheme="minorHAnsi"/>
          <w:color w:val="112F36"/>
        </w:rPr>
        <w:t xml:space="preserve">to the </w:t>
      </w:r>
      <w:hyperlink r:id="rId73" w:history="1">
        <w:r w:rsidR="00B60093" w:rsidRPr="00AF7ABF">
          <w:rPr>
            <w:rStyle w:val="Hyperlink"/>
            <w:rFonts w:asciiTheme="minorHAnsi" w:hAnsiTheme="minorHAnsi"/>
          </w:rPr>
          <w:t>workflow folder</w:t>
        </w:r>
      </w:hyperlink>
      <w:r w:rsidR="005A33BB" w:rsidRPr="00AF7ABF">
        <w:rPr>
          <w:rFonts w:asciiTheme="minorHAnsi" w:hAnsiTheme="minorHAnsi"/>
        </w:rPr>
        <w:t xml:space="preserve"> </w:t>
      </w:r>
      <w:r w:rsidR="005A33BB" w:rsidRPr="00AF7ABF">
        <w:rPr>
          <w:rFonts w:asciiTheme="minorHAnsi" w:hAnsiTheme="minorHAnsi"/>
          <w:color w:val="112F36"/>
        </w:rPr>
        <w:t>that will handle Terraform apply and plan</w:t>
      </w:r>
      <w:r w:rsidR="00B60093" w:rsidRPr="00AF7ABF">
        <w:rPr>
          <w:rFonts w:asciiTheme="minorHAnsi" w:hAnsiTheme="minorHAnsi"/>
          <w:color w:val="112F36"/>
        </w:rPr>
        <w:t>.</w:t>
      </w:r>
      <w:r w:rsidR="00B638EF" w:rsidRPr="00AF7ABF">
        <w:rPr>
          <w:rFonts w:asciiTheme="minorHAnsi" w:hAnsiTheme="minorHAnsi"/>
          <w:color w:val="112F36"/>
        </w:rPr>
        <w:t xml:space="preserve"> When merge new changes onto main the GitHub Action will automatically apply the changes onto the Network account. When create a pull request it will automatically run the Terraform plan command. </w:t>
      </w:r>
      <w:r w:rsidR="003309FE" w:rsidRPr="00AF7ABF">
        <w:rPr>
          <w:rFonts w:asciiTheme="minorHAnsi" w:hAnsiTheme="minorHAnsi"/>
          <w:color w:val="112F36"/>
        </w:rPr>
        <w:t>The Terraform has been manually added to the repository. Th</w:t>
      </w:r>
      <w:r w:rsidR="00DF505F" w:rsidRPr="00AF7ABF">
        <w:rPr>
          <w:rFonts w:asciiTheme="minorHAnsi" w:hAnsiTheme="minorHAnsi"/>
          <w:color w:val="112F36"/>
        </w:rPr>
        <w:t>is</w:t>
      </w:r>
      <w:r w:rsidR="003309FE" w:rsidRPr="00AF7ABF">
        <w:rPr>
          <w:rFonts w:asciiTheme="minorHAnsi" w:hAnsiTheme="minorHAnsi"/>
          <w:color w:val="112F36"/>
        </w:rPr>
        <w:t xml:space="preserve"> AWS </w:t>
      </w:r>
      <w:r w:rsidR="003F6529" w:rsidRPr="00AF7ABF">
        <w:rPr>
          <w:rFonts w:asciiTheme="minorHAnsi" w:hAnsiTheme="minorHAnsi"/>
          <w:color w:val="112F36"/>
        </w:rPr>
        <w:t xml:space="preserve">GitHub repository </w:t>
      </w:r>
      <w:r w:rsidR="00DF505F" w:rsidRPr="00AF7ABF">
        <w:rPr>
          <w:rFonts w:asciiTheme="minorHAnsi" w:hAnsiTheme="minorHAnsi"/>
          <w:color w:val="112F36"/>
        </w:rPr>
        <w:t xml:space="preserve">Terraform </w:t>
      </w:r>
      <w:hyperlink r:id="rId74" w:history="1">
        <w:r w:rsidR="003309FE" w:rsidRPr="00AF7ABF">
          <w:rPr>
            <w:rStyle w:val="Hyperlink"/>
            <w:rFonts w:asciiTheme="minorHAnsi" w:hAnsiTheme="minorHAnsi"/>
          </w:rPr>
          <w:t>example</w:t>
        </w:r>
      </w:hyperlink>
      <w:r w:rsidR="003309FE" w:rsidRPr="00AF7ABF">
        <w:rPr>
          <w:rFonts w:asciiTheme="minorHAnsi" w:hAnsiTheme="minorHAnsi"/>
          <w:color w:val="112F36"/>
        </w:rPr>
        <w:t xml:space="preserve"> </w:t>
      </w:r>
      <w:r w:rsidR="00DF505F" w:rsidRPr="00AF7ABF">
        <w:rPr>
          <w:rFonts w:asciiTheme="minorHAnsi" w:hAnsiTheme="minorHAnsi"/>
          <w:color w:val="112F36"/>
        </w:rPr>
        <w:t xml:space="preserve">provides a </w:t>
      </w:r>
      <w:r w:rsidR="003F6529" w:rsidRPr="00AF7ABF">
        <w:rPr>
          <w:rFonts w:asciiTheme="minorHAnsi" w:hAnsiTheme="minorHAnsi"/>
          <w:color w:val="112F36"/>
        </w:rPr>
        <w:t xml:space="preserve">complete implementation </w:t>
      </w:r>
      <w:r w:rsidR="001B33E6" w:rsidRPr="00AF7ABF">
        <w:rPr>
          <w:rFonts w:asciiTheme="minorHAnsi" w:hAnsiTheme="minorHAnsi"/>
          <w:color w:val="112F36"/>
        </w:rPr>
        <w:t>of a hub and spoke network architecture.</w:t>
      </w:r>
    </w:p>
    <w:p w14:paraId="48FB0691" w14:textId="77777777" w:rsidR="001C7618" w:rsidRPr="00AF7ABF" w:rsidRDefault="001C7618" w:rsidP="001C7618">
      <w:pPr>
        <w:rPr>
          <w:rFonts w:asciiTheme="minorHAnsi" w:hAnsiTheme="minorHAnsi"/>
          <w:color w:val="112F36"/>
        </w:rPr>
      </w:pPr>
    </w:p>
    <w:p w14:paraId="507CE2F3" w14:textId="3350B524" w:rsidR="00083214" w:rsidRPr="00AF7ABF" w:rsidRDefault="001B2B9B" w:rsidP="00E42EFC">
      <w:pPr>
        <w:pStyle w:val="ListParagraph"/>
        <w:numPr>
          <w:ilvl w:val="0"/>
          <w:numId w:val="20"/>
        </w:numPr>
        <w:rPr>
          <w:color w:val="112F36"/>
        </w:rPr>
      </w:pPr>
      <w:r w:rsidRPr="00AF7ABF">
        <w:rPr>
          <w:color w:val="112F36"/>
        </w:rPr>
        <w:t xml:space="preserve">Update </w:t>
      </w:r>
      <w:r w:rsidR="004F0840" w:rsidRPr="00AF7ABF">
        <w:rPr>
          <w:color w:val="112F36"/>
        </w:rPr>
        <w:t>GitHub Action</w:t>
      </w:r>
      <w:r w:rsidR="0056755C" w:rsidRPr="00AF7ABF">
        <w:rPr>
          <w:color w:val="112F36"/>
        </w:rPr>
        <w:t xml:space="preserve"> Settings</w:t>
      </w:r>
    </w:p>
    <w:p w14:paraId="1CDCAACF" w14:textId="722E7DFD" w:rsidR="004F0840" w:rsidRPr="00AF7ABF" w:rsidRDefault="00083214" w:rsidP="00944232">
      <w:pPr>
        <w:jc w:val="both"/>
        <w:rPr>
          <w:rFonts w:asciiTheme="minorHAnsi" w:hAnsiTheme="minorHAnsi"/>
          <w:color w:val="112F36"/>
        </w:rPr>
      </w:pPr>
      <w:r w:rsidRPr="00AF7ABF">
        <w:rPr>
          <w:rFonts w:asciiTheme="minorHAnsi" w:hAnsiTheme="minorHAnsi"/>
          <w:color w:val="112F36"/>
        </w:rPr>
        <w:t>After the IAM Role is created</w:t>
      </w:r>
      <w:r w:rsidR="00E530BE" w:rsidRPr="00AF7ABF">
        <w:rPr>
          <w:rFonts w:asciiTheme="minorHAnsi" w:hAnsiTheme="minorHAnsi"/>
          <w:color w:val="112F36"/>
        </w:rPr>
        <w:t xml:space="preserve"> and the two policies are attached</w:t>
      </w:r>
      <w:r w:rsidRPr="00AF7ABF">
        <w:rPr>
          <w:rFonts w:asciiTheme="minorHAnsi" w:hAnsiTheme="minorHAnsi"/>
          <w:color w:val="112F36"/>
        </w:rPr>
        <w:t xml:space="preserve">, copy the IAM Role arn and </w:t>
      </w:r>
      <w:r w:rsidR="004F0840" w:rsidRPr="00AF7ABF">
        <w:rPr>
          <w:rFonts w:asciiTheme="minorHAnsi" w:hAnsiTheme="minorHAnsi"/>
          <w:color w:val="112F36"/>
        </w:rPr>
        <w:t>apply</w:t>
      </w:r>
      <w:r w:rsidRPr="00AF7ABF">
        <w:rPr>
          <w:rFonts w:asciiTheme="minorHAnsi" w:hAnsiTheme="minorHAnsi"/>
          <w:color w:val="112F36"/>
        </w:rPr>
        <w:t xml:space="preserve"> it </w:t>
      </w:r>
      <w:r w:rsidR="00A81CF6" w:rsidRPr="00AF7ABF">
        <w:rPr>
          <w:rFonts w:asciiTheme="minorHAnsi" w:hAnsiTheme="minorHAnsi"/>
          <w:color w:val="112F36"/>
        </w:rPr>
        <w:t>to the</w:t>
      </w:r>
      <w:r w:rsidRPr="00AF7ABF">
        <w:rPr>
          <w:rFonts w:asciiTheme="minorHAnsi" w:hAnsiTheme="minorHAnsi"/>
          <w:color w:val="112F36"/>
        </w:rPr>
        <w:t xml:space="preserve"> GitHub </w:t>
      </w:r>
      <w:r w:rsidR="00A81CF6" w:rsidRPr="00AF7ABF">
        <w:rPr>
          <w:rFonts w:asciiTheme="minorHAnsi" w:hAnsiTheme="minorHAnsi"/>
          <w:color w:val="112F36"/>
        </w:rPr>
        <w:t>A</w:t>
      </w:r>
      <w:r w:rsidRPr="00AF7ABF">
        <w:rPr>
          <w:rFonts w:asciiTheme="minorHAnsi" w:hAnsiTheme="minorHAnsi"/>
          <w:color w:val="112F36"/>
        </w:rPr>
        <w:t>ction `configure-aws-credentials` role</w:t>
      </w:r>
      <w:r w:rsidR="0056755C" w:rsidRPr="00AF7ABF">
        <w:rPr>
          <w:rFonts w:asciiTheme="minorHAnsi" w:hAnsiTheme="minorHAnsi"/>
          <w:color w:val="112F36"/>
        </w:rPr>
        <w:t xml:space="preserve"> on the repository so that it can assume the IAM Role</w:t>
      </w:r>
      <w:r w:rsidR="00FD3A5D" w:rsidRPr="00AF7ABF">
        <w:rPr>
          <w:rFonts w:asciiTheme="minorHAnsi" w:hAnsiTheme="minorHAnsi"/>
          <w:color w:val="112F36"/>
        </w:rPr>
        <w:t xml:space="preserve"> at this </w:t>
      </w:r>
      <w:hyperlink r:id="rId75" w:anchor="L38" w:history="1">
        <w:r w:rsidR="00FD3A5D" w:rsidRPr="00AF7ABF">
          <w:rPr>
            <w:rStyle w:val="Hyperlink"/>
            <w:rFonts w:asciiTheme="minorHAnsi" w:hAnsiTheme="minorHAnsi"/>
          </w:rPr>
          <w:t>location</w:t>
        </w:r>
      </w:hyperlink>
      <w:r w:rsidR="00FD3A5D" w:rsidRPr="00AF7ABF">
        <w:rPr>
          <w:rFonts w:asciiTheme="minorHAnsi" w:hAnsiTheme="minorHAnsi"/>
          <w:color w:val="112F36"/>
        </w:rPr>
        <w:t>.</w:t>
      </w:r>
      <w:r w:rsidR="007F0CCA" w:rsidRPr="00AF7ABF">
        <w:rPr>
          <w:rFonts w:asciiTheme="minorHAnsi" w:hAnsiTheme="minorHAnsi"/>
          <w:color w:val="112F36"/>
        </w:rPr>
        <w:t xml:space="preserve"> Repeat this</w:t>
      </w:r>
      <w:r w:rsidR="0056755C" w:rsidRPr="00AF7ABF">
        <w:rPr>
          <w:rFonts w:asciiTheme="minorHAnsi" w:hAnsiTheme="minorHAnsi"/>
          <w:color w:val="112F36"/>
        </w:rPr>
        <w:t xml:space="preserve"> step</w:t>
      </w:r>
      <w:r w:rsidR="007F0CCA" w:rsidRPr="00AF7ABF">
        <w:rPr>
          <w:rFonts w:asciiTheme="minorHAnsi" w:hAnsiTheme="minorHAnsi"/>
          <w:color w:val="112F36"/>
        </w:rPr>
        <w:t xml:space="preserve"> for each GH Action in the repository.</w:t>
      </w:r>
    </w:p>
    <w:p w14:paraId="5F58B051" w14:textId="77777777" w:rsidR="004F0840" w:rsidRPr="00AF7ABF" w:rsidRDefault="004F0840" w:rsidP="006109CB">
      <w:pPr>
        <w:rPr>
          <w:rFonts w:asciiTheme="minorHAnsi" w:hAnsiTheme="minorHAnsi"/>
          <w:color w:val="112F36"/>
        </w:rPr>
      </w:pPr>
    </w:p>
    <w:p w14:paraId="387013CF" w14:textId="79741E77" w:rsidR="004F0840" w:rsidRPr="00AF7ABF" w:rsidRDefault="004F0840" w:rsidP="00E42EFC">
      <w:pPr>
        <w:pStyle w:val="ListParagraph"/>
        <w:numPr>
          <w:ilvl w:val="0"/>
          <w:numId w:val="20"/>
        </w:numPr>
        <w:rPr>
          <w:color w:val="112F36"/>
        </w:rPr>
      </w:pPr>
      <w:r w:rsidRPr="00AF7ABF">
        <w:rPr>
          <w:color w:val="112F36"/>
        </w:rPr>
        <w:t>Update LZ SCP</w:t>
      </w:r>
    </w:p>
    <w:p w14:paraId="4038866B" w14:textId="3ADC903B" w:rsidR="006109CB" w:rsidRPr="00AF7ABF" w:rsidRDefault="0056755C" w:rsidP="00944232">
      <w:pPr>
        <w:jc w:val="both"/>
        <w:rPr>
          <w:rFonts w:asciiTheme="minorHAnsi" w:hAnsiTheme="minorHAnsi"/>
          <w:color w:val="112F36"/>
        </w:rPr>
      </w:pPr>
      <w:r w:rsidRPr="00AF7ABF">
        <w:rPr>
          <w:rFonts w:asciiTheme="minorHAnsi" w:hAnsiTheme="minorHAnsi"/>
          <w:color w:val="112F36"/>
        </w:rPr>
        <w:t xml:space="preserve">In the </w:t>
      </w:r>
      <w:hyperlink r:id="rId76" w:history="1">
        <w:r w:rsidRPr="00AF7ABF">
          <w:rPr>
            <w:rStyle w:val="Hyperlink"/>
            <w:rFonts w:asciiTheme="minorHAnsi" w:hAnsiTheme="minorHAnsi"/>
          </w:rPr>
          <w:t>isp_aws_landing_zone_configuration</w:t>
        </w:r>
      </w:hyperlink>
      <w:r w:rsidRPr="00AF7ABF">
        <w:rPr>
          <w:rFonts w:asciiTheme="minorHAnsi" w:hAnsiTheme="minorHAnsi"/>
          <w:color w:val="112F36"/>
        </w:rPr>
        <w:t xml:space="preserve"> repository edit the</w:t>
      </w:r>
      <w:r w:rsidR="00083214" w:rsidRPr="00AF7ABF">
        <w:rPr>
          <w:rFonts w:asciiTheme="minorHAnsi" w:hAnsiTheme="minorHAnsi"/>
          <w:color w:val="112F36"/>
        </w:rPr>
        <w:t xml:space="preserve"> guardrails-3.json file </w:t>
      </w:r>
      <w:r w:rsidR="006E1CFA" w:rsidRPr="00AF7ABF">
        <w:rPr>
          <w:rFonts w:asciiTheme="minorHAnsi" w:hAnsiTheme="minorHAnsi"/>
          <w:color w:val="112F36"/>
        </w:rPr>
        <w:t>to</w:t>
      </w:r>
      <w:r w:rsidR="00083214" w:rsidRPr="00AF7ABF">
        <w:rPr>
          <w:rFonts w:asciiTheme="minorHAnsi" w:hAnsiTheme="minorHAnsi"/>
          <w:color w:val="112F36"/>
        </w:rPr>
        <w:t xml:space="preserve"> add the IAM Role arn to the list of IAM policies under the `"aws:PrincipalARN"` section.</w:t>
      </w:r>
      <w:r w:rsidR="00C41807" w:rsidRPr="00AF7ABF">
        <w:rPr>
          <w:rFonts w:asciiTheme="minorHAnsi" w:hAnsiTheme="minorHAnsi"/>
          <w:color w:val="112F36"/>
        </w:rPr>
        <w:t xml:space="preserve"> This will exempt the GitHub Action at runtime from being denied by the SCP when modifying any network related AWS resources. The LZ uses this SCP as protection to prevent other accounts creating network AWS resources.</w:t>
      </w:r>
    </w:p>
    <w:p w14:paraId="42BA8F64" w14:textId="77777777" w:rsidR="00B36AED" w:rsidRPr="00AF7ABF" w:rsidRDefault="00B36AED" w:rsidP="00944232">
      <w:pPr>
        <w:jc w:val="both"/>
        <w:rPr>
          <w:rFonts w:asciiTheme="minorHAnsi" w:hAnsiTheme="minorHAnsi"/>
          <w:color w:val="112F36"/>
        </w:rPr>
      </w:pPr>
    </w:p>
    <w:p w14:paraId="743D9BCD" w14:textId="7E445055" w:rsidR="00B36AED" w:rsidRPr="00AF7ABF" w:rsidRDefault="00B36AED" w:rsidP="0083020E">
      <w:pPr>
        <w:pStyle w:val="Heading3"/>
        <w:rPr>
          <w:rFonts w:asciiTheme="minorHAnsi" w:hAnsiTheme="minorHAnsi"/>
        </w:rPr>
      </w:pPr>
      <w:bookmarkStart w:id="52" w:name="_Toc205566978"/>
      <w:r w:rsidRPr="00AF7ABF">
        <w:rPr>
          <w:rFonts w:asciiTheme="minorHAnsi" w:hAnsiTheme="minorHAnsi"/>
        </w:rPr>
        <w:t>GitHub Repository &amp; CI/CD Setup for Spoke VPC’s</w:t>
      </w:r>
      <w:bookmarkEnd w:id="52"/>
    </w:p>
    <w:p w14:paraId="7C6B0C9A" w14:textId="77777777" w:rsidR="006205A1" w:rsidRPr="00AF7ABF" w:rsidRDefault="006205A1" w:rsidP="00B36AED">
      <w:pPr>
        <w:pStyle w:val="BodyTextVersion1"/>
        <w:rPr>
          <w:lang w:val="en-GB"/>
        </w:rPr>
      </w:pPr>
    </w:p>
    <w:p w14:paraId="0780D7EF" w14:textId="1E04917A" w:rsidR="00B36AED" w:rsidRPr="00AF7ABF" w:rsidRDefault="00B36AED" w:rsidP="00B36AED">
      <w:pPr>
        <w:pStyle w:val="BodyTextVersion1"/>
        <w:rPr>
          <w:lang w:val="en-GB"/>
        </w:rPr>
      </w:pPr>
      <w:r w:rsidRPr="00AF7ABF">
        <w:rPr>
          <w:lang w:val="en-GB"/>
        </w:rPr>
        <w:t>In other AWS Accounts that will act as a Spoke VPC and connect to the Hub VPC the abo</w:t>
      </w:r>
      <w:r w:rsidR="00EE758D" w:rsidRPr="00AF7ABF">
        <w:rPr>
          <w:lang w:val="en-GB"/>
        </w:rPr>
        <w:t>ve steps are similar</w:t>
      </w:r>
      <w:r w:rsidR="006205A1" w:rsidRPr="00AF7ABF">
        <w:rPr>
          <w:lang w:val="en-GB"/>
        </w:rPr>
        <w:t xml:space="preserve"> but there are some differences. In the AI Marking repository the Terraform code is made </w:t>
      </w:r>
      <w:r w:rsidR="00D66A32" w:rsidRPr="00AF7ABF">
        <w:rPr>
          <w:lang w:val="en-GB"/>
        </w:rPr>
        <w:t xml:space="preserve">to be deployed to </w:t>
      </w:r>
      <w:r w:rsidR="006205A1" w:rsidRPr="00AF7ABF">
        <w:rPr>
          <w:lang w:val="en-GB"/>
        </w:rPr>
        <w:t>the test and production environments</w:t>
      </w:r>
      <w:r w:rsidR="00D66A32" w:rsidRPr="00AF7ABF">
        <w:rPr>
          <w:lang w:val="en-GB"/>
        </w:rPr>
        <w:t xml:space="preserve"> which are the AI Marking Test and AI Marking Production AWS Accounts. Therefore the account numbers and IAM roles are unique to each account. To accommodate this approach the </w:t>
      </w:r>
      <w:r w:rsidR="008F63A7" w:rsidRPr="00AF7ABF">
        <w:rPr>
          <w:lang w:val="en-GB"/>
        </w:rPr>
        <w:t xml:space="preserve">steps above are followed to create the IAM roles in each account, but in the </w:t>
      </w:r>
      <w:r w:rsidR="00FE0469" w:rsidRPr="00AF7ABF">
        <w:rPr>
          <w:lang w:val="en-GB"/>
        </w:rPr>
        <w:t xml:space="preserve">AI Marking </w:t>
      </w:r>
      <w:r w:rsidR="008F63A7" w:rsidRPr="00AF7ABF">
        <w:rPr>
          <w:lang w:val="en-GB"/>
        </w:rPr>
        <w:t xml:space="preserve">repository the GitHub Action files </w:t>
      </w:r>
      <w:r w:rsidR="00FE0469" w:rsidRPr="00AF7ABF">
        <w:rPr>
          <w:lang w:val="en-GB"/>
        </w:rPr>
        <w:t xml:space="preserve">use the AWS account number ID and the IAM role name for each account. When running the GitHub Actions manually the user selects either test or prod and that determines which </w:t>
      </w:r>
      <w:r w:rsidR="00124FB4" w:rsidRPr="00AF7ABF">
        <w:rPr>
          <w:lang w:val="en-GB"/>
        </w:rPr>
        <w:t xml:space="preserve">environment is deployed to using the matching AWS account number ID and the IAM role. </w:t>
      </w:r>
      <w:r w:rsidR="002C26A6" w:rsidRPr="00AF7ABF">
        <w:rPr>
          <w:lang w:val="en-GB"/>
        </w:rPr>
        <w:t xml:space="preserve">The latest instructions to set this up correctly is listed on the AI Marking repository </w:t>
      </w:r>
      <w:hyperlink r:id="rId77" w:history="1">
        <w:r w:rsidR="002C26A6" w:rsidRPr="00AF7ABF">
          <w:rPr>
            <w:rStyle w:val="Hyperlink"/>
            <w:lang w:val="en-GB"/>
          </w:rPr>
          <w:t>README</w:t>
        </w:r>
      </w:hyperlink>
      <w:r w:rsidR="002C26A6" w:rsidRPr="00AF7ABF">
        <w:rPr>
          <w:lang w:val="en-GB"/>
        </w:rPr>
        <w:t xml:space="preserve"> file. </w:t>
      </w:r>
      <w:r w:rsidR="00D325D2" w:rsidRPr="00AF7ABF">
        <w:rPr>
          <w:lang w:val="en-GB"/>
        </w:rPr>
        <w:t xml:space="preserve">The repository will also make use of a Makefile which will allow the user or the GitHub Action to switch between environments to deploy to. The list of commands can be seen in the README file and </w:t>
      </w:r>
      <w:r w:rsidR="00A0406F" w:rsidRPr="00AF7ABF">
        <w:rPr>
          <w:lang w:val="en-GB"/>
        </w:rPr>
        <w:t>Makefile. There is no automatic deployment from the repository GitHub Actions in these repositories because someone must select whether the deployment is made to the test or prod environment.</w:t>
      </w:r>
      <w:r w:rsidR="0083020E" w:rsidRPr="00AF7ABF">
        <w:rPr>
          <w:lang w:val="en-GB"/>
        </w:rPr>
        <w:t xml:space="preserve"> The GitHub Actions on the repository use auto approve option to apply the changes to the relevant AWS account.</w:t>
      </w:r>
    </w:p>
    <w:p w14:paraId="30037841" w14:textId="77777777" w:rsidR="0083020E" w:rsidRPr="00AF7ABF" w:rsidRDefault="0083020E" w:rsidP="00B36AED">
      <w:pPr>
        <w:pStyle w:val="BodyTextVersion1"/>
        <w:rPr>
          <w:lang w:val="en-GB"/>
        </w:rPr>
      </w:pPr>
    </w:p>
    <w:p w14:paraId="279FC9F2" w14:textId="04AE04E6" w:rsidR="0083020E" w:rsidRPr="00AF7ABF" w:rsidRDefault="0083020E" w:rsidP="0083020E">
      <w:pPr>
        <w:pStyle w:val="Heading3"/>
        <w:rPr>
          <w:rFonts w:asciiTheme="minorHAnsi" w:hAnsiTheme="minorHAnsi"/>
        </w:rPr>
      </w:pPr>
      <w:bookmarkStart w:id="53" w:name="_Toc205566979"/>
      <w:r w:rsidRPr="00AF7ABF">
        <w:rPr>
          <w:rFonts w:asciiTheme="minorHAnsi" w:hAnsiTheme="minorHAnsi"/>
        </w:rPr>
        <w:t>Network Resources</w:t>
      </w:r>
      <w:bookmarkEnd w:id="53"/>
    </w:p>
    <w:p w14:paraId="29B15997" w14:textId="77777777" w:rsidR="00AF7ABF" w:rsidRPr="00AF7ABF" w:rsidRDefault="00AF7ABF" w:rsidP="00B36AED">
      <w:pPr>
        <w:pStyle w:val="BodyTextVersion1"/>
        <w:rPr>
          <w:lang w:val="en-GB"/>
        </w:rPr>
      </w:pPr>
    </w:p>
    <w:p w14:paraId="3E20116B" w14:textId="21FC2452" w:rsidR="00AF7ABF" w:rsidRDefault="00AF7ABF" w:rsidP="00B36AED">
      <w:pPr>
        <w:pStyle w:val="BodyTextVersion1"/>
        <w:rPr>
          <w:lang w:val="en-GB"/>
        </w:rPr>
      </w:pPr>
      <w:r>
        <w:rPr>
          <w:lang w:val="en-GB"/>
        </w:rPr>
        <w:t xml:space="preserve">The Network account </w:t>
      </w:r>
      <w:r w:rsidR="00B470E0">
        <w:rPr>
          <w:lang w:val="en-GB"/>
        </w:rPr>
        <w:t xml:space="preserve">(Hub) </w:t>
      </w:r>
      <w:r>
        <w:rPr>
          <w:lang w:val="en-GB"/>
        </w:rPr>
        <w:t>will contain the following AWS resources</w:t>
      </w:r>
      <w:r w:rsidR="00174221">
        <w:rPr>
          <w:lang w:val="en-GB"/>
        </w:rPr>
        <w:t xml:space="preserve"> using Terraform</w:t>
      </w:r>
      <w:r>
        <w:rPr>
          <w:lang w:val="en-GB"/>
        </w:rPr>
        <w:t xml:space="preserve">: </w:t>
      </w:r>
    </w:p>
    <w:p w14:paraId="15B83635" w14:textId="651640DF" w:rsidR="0083020E" w:rsidRDefault="00E67C7C" w:rsidP="00AF7ABF">
      <w:pPr>
        <w:pStyle w:val="BodyTextVersion1"/>
        <w:numPr>
          <w:ilvl w:val="0"/>
          <w:numId w:val="15"/>
        </w:numPr>
        <w:rPr>
          <w:lang w:val="en-GB"/>
        </w:rPr>
      </w:pPr>
      <w:r>
        <w:rPr>
          <w:lang w:val="en-GB"/>
        </w:rPr>
        <w:t xml:space="preserve">AWS </w:t>
      </w:r>
      <w:r w:rsidR="00AF7ABF">
        <w:rPr>
          <w:lang w:val="en-GB"/>
        </w:rPr>
        <w:t>VPC</w:t>
      </w:r>
    </w:p>
    <w:p w14:paraId="2DBDD00A" w14:textId="0D11F64D" w:rsidR="00AF7ABF" w:rsidRDefault="00174221" w:rsidP="00AF7ABF">
      <w:pPr>
        <w:pStyle w:val="BodyTextVersion1"/>
        <w:numPr>
          <w:ilvl w:val="0"/>
          <w:numId w:val="15"/>
        </w:numPr>
        <w:rPr>
          <w:lang w:val="en-GB"/>
        </w:rPr>
      </w:pPr>
      <w:r>
        <w:rPr>
          <w:lang w:val="en-GB"/>
        </w:rPr>
        <w:lastRenderedPageBreak/>
        <w:t>VPC Flow Logs</w:t>
      </w:r>
    </w:p>
    <w:p w14:paraId="331242DD" w14:textId="40F5404B" w:rsidR="008D2809" w:rsidRDefault="008D2809" w:rsidP="00AF7ABF">
      <w:pPr>
        <w:pStyle w:val="BodyTextVersion1"/>
        <w:numPr>
          <w:ilvl w:val="0"/>
          <w:numId w:val="15"/>
        </w:numPr>
        <w:rPr>
          <w:lang w:val="en-GB"/>
        </w:rPr>
      </w:pPr>
      <w:r>
        <w:rPr>
          <w:lang w:val="en-GB"/>
        </w:rPr>
        <w:t>NAT Gateway</w:t>
      </w:r>
    </w:p>
    <w:p w14:paraId="4D3907CA" w14:textId="45DBAE86" w:rsidR="008D2809" w:rsidRDefault="008D2809" w:rsidP="00AF7ABF">
      <w:pPr>
        <w:pStyle w:val="BodyTextVersion1"/>
        <w:numPr>
          <w:ilvl w:val="0"/>
          <w:numId w:val="15"/>
        </w:numPr>
        <w:rPr>
          <w:lang w:val="en-GB"/>
        </w:rPr>
      </w:pPr>
      <w:r>
        <w:rPr>
          <w:lang w:val="en-GB"/>
        </w:rPr>
        <w:t>Internet Gateway (IGW)</w:t>
      </w:r>
    </w:p>
    <w:p w14:paraId="0A6F684B" w14:textId="16EA6116" w:rsidR="00174221" w:rsidRDefault="00174221" w:rsidP="00AF7ABF">
      <w:pPr>
        <w:pStyle w:val="BodyTextVersion1"/>
        <w:numPr>
          <w:ilvl w:val="0"/>
          <w:numId w:val="15"/>
        </w:numPr>
        <w:rPr>
          <w:lang w:val="en-GB"/>
        </w:rPr>
      </w:pPr>
      <w:r>
        <w:rPr>
          <w:lang w:val="en-GB"/>
        </w:rPr>
        <w:t>Transit Gateway (TGW)</w:t>
      </w:r>
    </w:p>
    <w:p w14:paraId="19D82B46" w14:textId="1500DFCB" w:rsidR="003F69BF" w:rsidRDefault="003F69BF" w:rsidP="00AF7ABF">
      <w:pPr>
        <w:pStyle w:val="BodyTextVersion1"/>
        <w:numPr>
          <w:ilvl w:val="0"/>
          <w:numId w:val="15"/>
        </w:numPr>
        <w:rPr>
          <w:lang w:val="en-GB"/>
        </w:rPr>
      </w:pPr>
      <w:r w:rsidRPr="00C22587">
        <w:rPr>
          <w:lang w:val="en-GB"/>
        </w:rPr>
        <w:t>AWS Network Firewall</w:t>
      </w:r>
    </w:p>
    <w:p w14:paraId="655DC2D9" w14:textId="10E72780" w:rsidR="003F69BF" w:rsidRDefault="003F69BF" w:rsidP="00AF7ABF">
      <w:pPr>
        <w:pStyle w:val="BodyTextVersion1"/>
        <w:numPr>
          <w:ilvl w:val="0"/>
          <w:numId w:val="15"/>
        </w:numPr>
        <w:rPr>
          <w:lang w:val="en-GB"/>
        </w:rPr>
      </w:pPr>
      <w:r w:rsidRPr="00C22587">
        <w:rPr>
          <w:lang w:val="en-GB"/>
        </w:rPr>
        <w:t>AWS Network Firewall</w:t>
      </w:r>
      <w:r>
        <w:rPr>
          <w:lang w:val="en-GB"/>
        </w:rPr>
        <w:t xml:space="preserve"> Policies</w:t>
      </w:r>
    </w:p>
    <w:p w14:paraId="59492BB4" w14:textId="54789D0D" w:rsidR="00161A74" w:rsidRDefault="00161A74" w:rsidP="00AF7ABF">
      <w:pPr>
        <w:pStyle w:val="BodyTextVersion1"/>
        <w:numPr>
          <w:ilvl w:val="0"/>
          <w:numId w:val="15"/>
        </w:numPr>
        <w:rPr>
          <w:lang w:val="en-GB"/>
        </w:rPr>
      </w:pPr>
      <w:r w:rsidRPr="00161A74">
        <w:rPr>
          <w:lang w:val="en-GB"/>
        </w:rPr>
        <w:t>Elastic IP for NAT Gateway</w:t>
      </w:r>
      <w:r>
        <w:rPr>
          <w:lang w:val="en-GB"/>
        </w:rPr>
        <w:t xml:space="preserve"> (static public IP address)</w:t>
      </w:r>
    </w:p>
    <w:p w14:paraId="175083FD" w14:textId="7B2F3708" w:rsidR="00174221" w:rsidRPr="00AF7ABF" w:rsidRDefault="00BD4FC2" w:rsidP="00174221">
      <w:pPr>
        <w:pStyle w:val="BodyTextVersion1"/>
        <w:numPr>
          <w:ilvl w:val="0"/>
          <w:numId w:val="15"/>
        </w:numPr>
        <w:rPr>
          <w:lang w:val="en-GB"/>
        </w:rPr>
      </w:pPr>
      <w:r>
        <w:rPr>
          <w:lang w:val="en-GB"/>
        </w:rPr>
        <w:t xml:space="preserve">A reference to the Spoke VPC’s </w:t>
      </w:r>
      <w:r w:rsidR="00495E84">
        <w:rPr>
          <w:lang w:val="en-GB"/>
        </w:rPr>
        <w:t>TGW</w:t>
      </w:r>
      <w:r w:rsidR="00174221">
        <w:rPr>
          <w:lang w:val="en-GB"/>
        </w:rPr>
        <w:t xml:space="preserve"> Attachment</w:t>
      </w:r>
      <w:r w:rsidR="007E77C4">
        <w:rPr>
          <w:lang w:val="en-GB"/>
        </w:rPr>
        <w:t xml:space="preserve"> </w:t>
      </w:r>
      <w:r w:rsidR="00BF2CE8">
        <w:rPr>
          <w:lang w:val="en-GB"/>
        </w:rPr>
        <w:t>so</w:t>
      </w:r>
      <w:r w:rsidR="007E77C4">
        <w:rPr>
          <w:lang w:val="en-GB"/>
        </w:rPr>
        <w:t xml:space="preserve"> </w:t>
      </w:r>
      <w:r w:rsidR="00495E84">
        <w:rPr>
          <w:lang w:val="en-GB"/>
        </w:rPr>
        <w:t>the</w:t>
      </w:r>
      <w:r w:rsidR="00BF2CE8">
        <w:rPr>
          <w:lang w:val="en-GB"/>
        </w:rPr>
        <w:t>y can connect to the</w:t>
      </w:r>
      <w:r w:rsidR="00495E84">
        <w:rPr>
          <w:lang w:val="en-GB"/>
        </w:rPr>
        <w:t xml:space="preserve"> TGW</w:t>
      </w:r>
    </w:p>
    <w:p w14:paraId="7E67DA74" w14:textId="3930AFA9" w:rsidR="00495E84" w:rsidRPr="00495E84" w:rsidRDefault="00495E84" w:rsidP="00495E84">
      <w:pPr>
        <w:pStyle w:val="BodyTextVersion1"/>
        <w:numPr>
          <w:ilvl w:val="0"/>
          <w:numId w:val="15"/>
        </w:numPr>
        <w:rPr>
          <w:lang w:val="en-GB"/>
        </w:rPr>
      </w:pPr>
      <w:r>
        <w:rPr>
          <w:lang w:val="en-GB"/>
        </w:rPr>
        <w:t>TGW Attachment for the Hub VPC to the TGW</w:t>
      </w:r>
    </w:p>
    <w:p w14:paraId="4AD2E2B8" w14:textId="1D1D0C26" w:rsidR="00174221" w:rsidRDefault="008F4EFD" w:rsidP="00AF7ABF">
      <w:pPr>
        <w:pStyle w:val="BodyTextVersion1"/>
        <w:numPr>
          <w:ilvl w:val="0"/>
          <w:numId w:val="15"/>
        </w:numPr>
        <w:rPr>
          <w:lang w:val="en-GB"/>
        </w:rPr>
      </w:pPr>
      <w:r>
        <w:rPr>
          <w:lang w:val="en-GB"/>
        </w:rPr>
        <w:t>TGW</w:t>
      </w:r>
      <w:r w:rsidR="00321B1B">
        <w:rPr>
          <w:lang w:val="en-GB"/>
        </w:rPr>
        <w:t xml:space="preserve"> Route Table</w:t>
      </w:r>
      <w:r w:rsidR="00505BC0">
        <w:rPr>
          <w:lang w:val="en-GB"/>
        </w:rPr>
        <w:t xml:space="preserve"> from Spoke VPC’s to Hub VPC</w:t>
      </w:r>
    </w:p>
    <w:p w14:paraId="610EE973" w14:textId="61327768" w:rsidR="00505BC0" w:rsidRPr="00AF7ABF" w:rsidRDefault="008F4EFD" w:rsidP="00505BC0">
      <w:pPr>
        <w:pStyle w:val="BodyTextVersion1"/>
        <w:numPr>
          <w:ilvl w:val="0"/>
          <w:numId w:val="15"/>
        </w:numPr>
        <w:rPr>
          <w:lang w:val="en-GB"/>
        </w:rPr>
      </w:pPr>
      <w:r>
        <w:rPr>
          <w:lang w:val="en-GB"/>
        </w:rPr>
        <w:t>TGW</w:t>
      </w:r>
      <w:r w:rsidR="00505BC0">
        <w:rPr>
          <w:lang w:val="en-GB"/>
        </w:rPr>
        <w:t xml:space="preserve"> Route Table from Hub VPC to Spoke VPC’s</w:t>
      </w:r>
    </w:p>
    <w:p w14:paraId="1ED3A044" w14:textId="794115B6" w:rsidR="00505BC0" w:rsidRDefault="008F4EFD" w:rsidP="00AF7ABF">
      <w:pPr>
        <w:pStyle w:val="BodyTextVersion1"/>
        <w:numPr>
          <w:ilvl w:val="0"/>
          <w:numId w:val="15"/>
        </w:numPr>
        <w:rPr>
          <w:lang w:val="en-GB"/>
        </w:rPr>
      </w:pPr>
      <w:r>
        <w:rPr>
          <w:lang w:val="en-GB"/>
        </w:rPr>
        <w:t>TGW</w:t>
      </w:r>
      <w:r w:rsidR="007E77C4">
        <w:rPr>
          <w:lang w:val="en-GB"/>
        </w:rPr>
        <w:t xml:space="preserve"> Route Table Route</w:t>
      </w:r>
      <w:r w:rsidR="00101993">
        <w:rPr>
          <w:lang w:val="en-GB"/>
        </w:rPr>
        <w:t xml:space="preserve"> (egress internet traffic)</w:t>
      </w:r>
    </w:p>
    <w:p w14:paraId="667FF993" w14:textId="2CD93FBE" w:rsidR="00B36AED" w:rsidRPr="00304FF2" w:rsidRDefault="0099411E" w:rsidP="00944232">
      <w:pPr>
        <w:pStyle w:val="BodyTextVersion1"/>
        <w:numPr>
          <w:ilvl w:val="0"/>
          <w:numId w:val="15"/>
        </w:numPr>
        <w:rPr>
          <w:lang w:val="en-GB"/>
        </w:rPr>
      </w:pPr>
      <w:r>
        <w:rPr>
          <w:lang w:val="en-GB"/>
        </w:rPr>
        <w:t>TGW Route Table Association and P</w:t>
      </w:r>
      <w:r w:rsidRPr="0099411E">
        <w:rPr>
          <w:lang w:val="en-GB"/>
        </w:rPr>
        <w:t>ropagation</w:t>
      </w:r>
      <w:r w:rsidR="00BD787D">
        <w:rPr>
          <w:lang w:val="en-GB"/>
        </w:rPr>
        <w:t xml:space="preserve"> to Hub VPC</w:t>
      </w:r>
    </w:p>
    <w:p w14:paraId="1A3079E0" w14:textId="51EE90B7" w:rsidR="00BD787D" w:rsidRDefault="00BD787D" w:rsidP="00BD787D">
      <w:pPr>
        <w:pStyle w:val="BodyTextVersion1"/>
        <w:numPr>
          <w:ilvl w:val="0"/>
          <w:numId w:val="15"/>
        </w:numPr>
        <w:rPr>
          <w:lang w:val="en-GB"/>
        </w:rPr>
      </w:pPr>
      <w:r>
        <w:rPr>
          <w:lang w:val="en-GB"/>
        </w:rPr>
        <w:t>TGW Route Table Association and P</w:t>
      </w:r>
      <w:r w:rsidRPr="0099411E">
        <w:rPr>
          <w:lang w:val="en-GB"/>
        </w:rPr>
        <w:t>ropagation</w:t>
      </w:r>
      <w:r>
        <w:rPr>
          <w:lang w:val="en-GB"/>
        </w:rPr>
        <w:t xml:space="preserve"> to Spoke VPC’s</w:t>
      </w:r>
    </w:p>
    <w:p w14:paraId="02AB92C6" w14:textId="256F3112" w:rsidR="00EB6DE1" w:rsidRPr="00AF7ABF" w:rsidRDefault="00EB6DE1" w:rsidP="00EB6DE1">
      <w:pPr>
        <w:pStyle w:val="BodyTextVersion1"/>
        <w:numPr>
          <w:ilvl w:val="0"/>
          <w:numId w:val="15"/>
        </w:numPr>
        <w:rPr>
          <w:lang w:val="en-GB"/>
        </w:rPr>
      </w:pPr>
      <w:r>
        <w:rPr>
          <w:lang w:val="en-GB"/>
        </w:rPr>
        <w:t>Subnets for NAT Gateway, AWS Network Firewall and the Hub VPC TGW Attachment</w:t>
      </w:r>
    </w:p>
    <w:p w14:paraId="775004F9" w14:textId="60635B2F" w:rsidR="00C22587" w:rsidRDefault="00304FF2" w:rsidP="00BD787D">
      <w:pPr>
        <w:pStyle w:val="BodyTextVersion1"/>
        <w:numPr>
          <w:ilvl w:val="0"/>
          <w:numId w:val="15"/>
        </w:numPr>
        <w:rPr>
          <w:lang w:val="en-GB"/>
        </w:rPr>
      </w:pPr>
      <w:r>
        <w:rPr>
          <w:lang w:val="en-GB"/>
        </w:rPr>
        <w:t xml:space="preserve">Route Table </w:t>
      </w:r>
      <w:r w:rsidR="00C22587">
        <w:rPr>
          <w:lang w:val="en-GB"/>
        </w:rPr>
        <w:t xml:space="preserve">for the </w:t>
      </w:r>
      <w:r w:rsidR="00D360F8">
        <w:rPr>
          <w:lang w:val="en-GB"/>
        </w:rPr>
        <w:t xml:space="preserve">TGW Attachment </w:t>
      </w:r>
      <w:r w:rsidR="00C22587">
        <w:rPr>
          <w:lang w:val="en-GB"/>
        </w:rPr>
        <w:t>Subnet</w:t>
      </w:r>
    </w:p>
    <w:p w14:paraId="4C62FA7A" w14:textId="5EADFE2D" w:rsidR="00EB6DE1" w:rsidRPr="00C22587" w:rsidRDefault="00C22587" w:rsidP="00C22587">
      <w:pPr>
        <w:pStyle w:val="BodyTextVersion1"/>
        <w:numPr>
          <w:ilvl w:val="0"/>
          <w:numId w:val="15"/>
        </w:numPr>
        <w:rPr>
          <w:lang w:val="en-GB"/>
        </w:rPr>
      </w:pPr>
      <w:r>
        <w:rPr>
          <w:lang w:val="en-GB"/>
        </w:rPr>
        <w:t xml:space="preserve">A route </w:t>
      </w:r>
      <w:r w:rsidR="00304FF2">
        <w:rPr>
          <w:lang w:val="en-GB"/>
        </w:rPr>
        <w:t>between</w:t>
      </w:r>
      <w:r>
        <w:rPr>
          <w:lang w:val="en-GB"/>
        </w:rPr>
        <w:t xml:space="preserve"> the</w:t>
      </w:r>
      <w:r w:rsidR="00304FF2">
        <w:rPr>
          <w:lang w:val="en-GB"/>
        </w:rPr>
        <w:t xml:space="preserve"> </w:t>
      </w:r>
      <w:r w:rsidR="0096540A">
        <w:rPr>
          <w:lang w:val="en-GB"/>
        </w:rPr>
        <w:t xml:space="preserve">Hub VPC TGW Attachment </w:t>
      </w:r>
      <w:r>
        <w:rPr>
          <w:lang w:val="en-GB"/>
        </w:rPr>
        <w:t xml:space="preserve">and </w:t>
      </w:r>
      <w:r w:rsidRPr="00C22587">
        <w:rPr>
          <w:lang w:val="en-GB"/>
        </w:rPr>
        <w:t>AWS Network Firewall</w:t>
      </w:r>
    </w:p>
    <w:p w14:paraId="24246D8E" w14:textId="53FCF7F6" w:rsidR="00C22587" w:rsidRDefault="00C22587" w:rsidP="00C22587">
      <w:pPr>
        <w:pStyle w:val="BodyTextVersion1"/>
        <w:numPr>
          <w:ilvl w:val="0"/>
          <w:numId w:val="15"/>
        </w:numPr>
        <w:rPr>
          <w:lang w:val="en-GB"/>
        </w:rPr>
      </w:pPr>
      <w:r>
        <w:rPr>
          <w:lang w:val="en-GB"/>
        </w:rPr>
        <w:t>Route Table for the</w:t>
      </w:r>
      <w:r w:rsidR="00CF1DA1">
        <w:rPr>
          <w:lang w:val="en-GB"/>
        </w:rPr>
        <w:t xml:space="preserve"> AWS Network Firewall</w:t>
      </w:r>
    </w:p>
    <w:p w14:paraId="2AF0BB32" w14:textId="2AC17C9F" w:rsidR="00CF1DA1" w:rsidRPr="0093039B" w:rsidRDefault="00CF1DA1" w:rsidP="0093039B">
      <w:pPr>
        <w:pStyle w:val="BodyTextVersion1"/>
        <w:numPr>
          <w:ilvl w:val="0"/>
          <w:numId w:val="15"/>
        </w:numPr>
        <w:rPr>
          <w:lang w:val="en-GB"/>
        </w:rPr>
      </w:pPr>
      <w:r>
        <w:rPr>
          <w:lang w:val="en-GB"/>
        </w:rPr>
        <w:t xml:space="preserve">A route between the </w:t>
      </w:r>
      <w:r w:rsidRPr="00C22587">
        <w:rPr>
          <w:lang w:val="en-GB"/>
        </w:rPr>
        <w:t>AWS Network Firewall</w:t>
      </w:r>
      <w:r w:rsidR="004970AA">
        <w:rPr>
          <w:lang w:val="en-GB"/>
        </w:rPr>
        <w:t xml:space="preserve"> and the NAT Gateway</w:t>
      </w:r>
      <w:r w:rsidR="0093039B">
        <w:rPr>
          <w:lang w:val="en-GB"/>
        </w:rPr>
        <w:t xml:space="preserve"> and another route between the </w:t>
      </w:r>
      <w:r w:rsidR="0093039B" w:rsidRPr="00C22587">
        <w:rPr>
          <w:lang w:val="en-GB"/>
        </w:rPr>
        <w:t>AWS Network Firewall</w:t>
      </w:r>
      <w:r w:rsidR="0093039B">
        <w:rPr>
          <w:lang w:val="en-GB"/>
        </w:rPr>
        <w:t xml:space="preserve"> and the TGW Attachment</w:t>
      </w:r>
    </w:p>
    <w:p w14:paraId="22253ED7" w14:textId="5BD6BAF3" w:rsidR="00C22587" w:rsidRDefault="00C22587" w:rsidP="00C22587">
      <w:pPr>
        <w:pStyle w:val="BodyTextVersion1"/>
        <w:numPr>
          <w:ilvl w:val="0"/>
          <w:numId w:val="15"/>
        </w:numPr>
        <w:rPr>
          <w:lang w:val="en-GB"/>
        </w:rPr>
      </w:pPr>
      <w:r>
        <w:rPr>
          <w:lang w:val="en-GB"/>
        </w:rPr>
        <w:t>Route Table for the NAT Gateway Subnet</w:t>
      </w:r>
    </w:p>
    <w:p w14:paraId="2F40B55D" w14:textId="56AC38E8" w:rsidR="00BE7018" w:rsidRPr="0093039B" w:rsidRDefault="00BE7018" w:rsidP="00BE7018">
      <w:pPr>
        <w:pStyle w:val="BodyTextVersion1"/>
        <w:numPr>
          <w:ilvl w:val="0"/>
          <w:numId w:val="15"/>
        </w:numPr>
        <w:rPr>
          <w:lang w:val="en-GB"/>
        </w:rPr>
      </w:pPr>
      <w:r>
        <w:rPr>
          <w:lang w:val="en-GB"/>
        </w:rPr>
        <w:t>A route between the</w:t>
      </w:r>
      <w:r w:rsidR="008D2809">
        <w:rPr>
          <w:lang w:val="en-GB"/>
        </w:rPr>
        <w:t xml:space="preserve"> NAT Gateway and the</w:t>
      </w:r>
      <w:r>
        <w:rPr>
          <w:lang w:val="en-GB"/>
        </w:rPr>
        <w:t xml:space="preserve"> </w:t>
      </w:r>
      <w:r w:rsidRPr="00C22587">
        <w:rPr>
          <w:lang w:val="en-GB"/>
        </w:rPr>
        <w:t>AWS Network Firewall</w:t>
      </w:r>
      <w:r>
        <w:rPr>
          <w:lang w:val="en-GB"/>
        </w:rPr>
        <w:t xml:space="preserve"> and another route between the </w:t>
      </w:r>
      <w:r w:rsidR="008D2809">
        <w:rPr>
          <w:lang w:val="en-GB"/>
        </w:rPr>
        <w:t xml:space="preserve">NAT Gateway </w:t>
      </w:r>
      <w:r>
        <w:rPr>
          <w:lang w:val="en-GB"/>
        </w:rPr>
        <w:t xml:space="preserve">and the </w:t>
      </w:r>
      <w:r w:rsidR="008D2809">
        <w:rPr>
          <w:lang w:val="en-GB"/>
        </w:rPr>
        <w:t>Internet Gateway</w:t>
      </w:r>
    </w:p>
    <w:p w14:paraId="43BC5150" w14:textId="280FF35A" w:rsidR="00F652D0" w:rsidRDefault="003C21E0" w:rsidP="00EB5404">
      <w:pPr>
        <w:pStyle w:val="BodyTextVersion1"/>
        <w:numPr>
          <w:ilvl w:val="0"/>
          <w:numId w:val="15"/>
        </w:numPr>
        <w:rPr>
          <w:lang w:val="en-GB"/>
        </w:rPr>
      </w:pPr>
      <w:r>
        <w:rPr>
          <w:lang w:val="en-GB"/>
        </w:rPr>
        <w:t>AWS RAM resource share area to share the TGW between accounts within the LZ via the AWS Organisation in the Root account</w:t>
      </w:r>
    </w:p>
    <w:p w14:paraId="273AE448" w14:textId="0DDB3C5F" w:rsidR="00CB65D7" w:rsidRDefault="00CB65D7" w:rsidP="00EB5404">
      <w:pPr>
        <w:pStyle w:val="BodyTextVersion1"/>
        <w:numPr>
          <w:ilvl w:val="0"/>
          <w:numId w:val="15"/>
        </w:numPr>
        <w:rPr>
          <w:lang w:val="en-GB"/>
        </w:rPr>
      </w:pPr>
      <w:r>
        <w:rPr>
          <w:lang w:val="en-GB"/>
        </w:rPr>
        <w:t xml:space="preserve">CloudWatch Log Groups for </w:t>
      </w:r>
      <w:r w:rsidR="00BC54EE">
        <w:rPr>
          <w:lang w:val="en-GB"/>
        </w:rPr>
        <w:t>VPC flow logs and Network Firewall logs</w:t>
      </w:r>
    </w:p>
    <w:p w14:paraId="3B79CFF4" w14:textId="77777777" w:rsidR="00BC54EE" w:rsidRDefault="00BC54EE" w:rsidP="00BC54EE">
      <w:pPr>
        <w:pStyle w:val="BodyTextVersion1"/>
        <w:rPr>
          <w:lang w:val="en-GB"/>
        </w:rPr>
      </w:pPr>
    </w:p>
    <w:p w14:paraId="3DAF7470" w14:textId="4DA54CE7" w:rsidR="00B470E0" w:rsidRDefault="00B470E0" w:rsidP="00BC54EE">
      <w:pPr>
        <w:pStyle w:val="BodyTextVersion1"/>
        <w:rPr>
          <w:lang w:val="en-GB"/>
        </w:rPr>
      </w:pPr>
      <w:r>
        <w:rPr>
          <w:lang w:val="en-GB"/>
        </w:rPr>
        <w:t xml:space="preserve">The </w:t>
      </w:r>
      <w:r w:rsidR="005B23E8">
        <w:rPr>
          <w:lang w:val="en-GB"/>
        </w:rPr>
        <w:t>Spoke</w:t>
      </w:r>
      <w:r>
        <w:rPr>
          <w:lang w:val="en-GB"/>
        </w:rPr>
        <w:t xml:space="preserve"> account</w:t>
      </w:r>
      <w:r w:rsidR="005B23E8">
        <w:rPr>
          <w:lang w:val="en-GB"/>
        </w:rPr>
        <w:t>/s</w:t>
      </w:r>
      <w:r>
        <w:rPr>
          <w:lang w:val="en-GB"/>
        </w:rPr>
        <w:t xml:space="preserve"> will contain the following AWS resources using Terraform:</w:t>
      </w:r>
    </w:p>
    <w:p w14:paraId="03B04CBC" w14:textId="77777777" w:rsidR="005B23E8" w:rsidRDefault="005B23E8" w:rsidP="005B23E8">
      <w:pPr>
        <w:pStyle w:val="BodyTextVersion1"/>
        <w:numPr>
          <w:ilvl w:val="0"/>
          <w:numId w:val="15"/>
        </w:numPr>
        <w:rPr>
          <w:lang w:val="en-GB"/>
        </w:rPr>
      </w:pPr>
      <w:r>
        <w:rPr>
          <w:lang w:val="en-GB"/>
        </w:rPr>
        <w:t>AWS VPC</w:t>
      </w:r>
    </w:p>
    <w:p w14:paraId="1D7C837E" w14:textId="77777777" w:rsidR="005B23E8" w:rsidRDefault="005B23E8" w:rsidP="005B23E8">
      <w:pPr>
        <w:pStyle w:val="BodyTextVersion1"/>
        <w:numPr>
          <w:ilvl w:val="0"/>
          <w:numId w:val="15"/>
        </w:numPr>
        <w:rPr>
          <w:lang w:val="en-GB"/>
        </w:rPr>
      </w:pPr>
      <w:r>
        <w:rPr>
          <w:lang w:val="en-GB"/>
        </w:rPr>
        <w:t>VPC Flow Logs</w:t>
      </w:r>
    </w:p>
    <w:p w14:paraId="1E624ED7" w14:textId="3C775F1A" w:rsidR="00BF2CE8" w:rsidRDefault="00BF2CE8" w:rsidP="005B23E8">
      <w:pPr>
        <w:pStyle w:val="BodyTextVersion1"/>
        <w:numPr>
          <w:ilvl w:val="0"/>
          <w:numId w:val="15"/>
        </w:numPr>
        <w:rPr>
          <w:lang w:val="en-GB"/>
        </w:rPr>
      </w:pPr>
      <w:r>
        <w:rPr>
          <w:lang w:val="en-GB"/>
        </w:rPr>
        <w:t>TGW Attachment</w:t>
      </w:r>
    </w:p>
    <w:p w14:paraId="2CDC471E" w14:textId="5D8DFA7E" w:rsidR="00C76D95" w:rsidRDefault="00C76D95" w:rsidP="005B23E8">
      <w:pPr>
        <w:pStyle w:val="BodyTextVersion1"/>
        <w:numPr>
          <w:ilvl w:val="0"/>
          <w:numId w:val="15"/>
        </w:numPr>
        <w:rPr>
          <w:lang w:val="en-GB"/>
        </w:rPr>
      </w:pPr>
      <w:r>
        <w:rPr>
          <w:lang w:val="en-GB"/>
        </w:rPr>
        <w:t>A reference to the TGW</w:t>
      </w:r>
    </w:p>
    <w:p w14:paraId="0C89D460" w14:textId="62AC065F" w:rsidR="00B1104E" w:rsidRPr="00350F24" w:rsidRDefault="00B1104E" w:rsidP="00350F24">
      <w:pPr>
        <w:pStyle w:val="BodyTextVersion1"/>
        <w:numPr>
          <w:ilvl w:val="0"/>
          <w:numId w:val="15"/>
        </w:numPr>
        <w:rPr>
          <w:lang w:val="en-GB"/>
        </w:rPr>
      </w:pPr>
      <w:r>
        <w:rPr>
          <w:lang w:val="en-GB"/>
        </w:rPr>
        <w:t>Subnets</w:t>
      </w:r>
      <w:r w:rsidR="00350F24">
        <w:rPr>
          <w:lang w:val="en-GB"/>
        </w:rPr>
        <w:t xml:space="preserve"> for Spoke VPC TGW Attachment and </w:t>
      </w:r>
      <w:r w:rsidR="001A7CDC">
        <w:rPr>
          <w:lang w:val="en-GB"/>
        </w:rPr>
        <w:t xml:space="preserve">any </w:t>
      </w:r>
      <w:r w:rsidR="00350F24">
        <w:rPr>
          <w:lang w:val="en-GB"/>
        </w:rPr>
        <w:t>compute resources</w:t>
      </w:r>
    </w:p>
    <w:p w14:paraId="7E960D6D" w14:textId="069BEB09" w:rsidR="00C76D95" w:rsidRPr="00350F24" w:rsidRDefault="00F262F2" w:rsidP="00350F24">
      <w:pPr>
        <w:pStyle w:val="BodyTextVersion1"/>
        <w:numPr>
          <w:ilvl w:val="0"/>
          <w:numId w:val="15"/>
        </w:numPr>
        <w:rPr>
          <w:lang w:val="en-GB"/>
        </w:rPr>
      </w:pPr>
      <w:r>
        <w:rPr>
          <w:lang w:val="en-GB"/>
        </w:rPr>
        <w:t xml:space="preserve">Route Table </w:t>
      </w:r>
      <w:r w:rsidR="00172E27">
        <w:rPr>
          <w:lang w:val="en-GB"/>
        </w:rPr>
        <w:t xml:space="preserve">for </w:t>
      </w:r>
      <w:r w:rsidR="00917534">
        <w:rPr>
          <w:lang w:val="en-GB"/>
        </w:rPr>
        <w:t>any</w:t>
      </w:r>
      <w:r w:rsidR="00172E27">
        <w:rPr>
          <w:lang w:val="en-GB"/>
        </w:rPr>
        <w:t xml:space="preserve"> </w:t>
      </w:r>
      <w:r w:rsidR="00350F24">
        <w:rPr>
          <w:lang w:val="en-GB"/>
        </w:rPr>
        <w:t>compute resources</w:t>
      </w:r>
      <w:r w:rsidR="00696E28">
        <w:rPr>
          <w:lang w:val="en-GB"/>
        </w:rPr>
        <w:t xml:space="preserve"> subnet</w:t>
      </w:r>
    </w:p>
    <w:p w14:paraId="7419F37C" w14:textId="759EBC29" w:rsidR="00793A71" w:rsidRDefault="00793A71" w:rsidP="005B23E8">
      <w:pPr>
        <w:pStyle w:val="BodyTextVersion1"/>
        <w:numPr>
          <w:ilvl w:val="0"/>
          <w:numId w:val="15"/>
        </w:numPr>
        <w:rPr>
          <w:lang w:val="en-GB"/>
        </w:rPr>
      </w:pPr>
      <w:r>
        <w:rPr>
          <w:lang w:val="en-GB"/>
        </w:rPr>
        <w:t xml:space="preserve">A </w:t>
      </w:r>
      <w:r w:rsidR="001A7CDC">
        <w:rPr>
          <w:lang w:val="en-GB"/>
        </w:rPr>
        <w:t xml:space="preserve">Route Table Route </w:t>
      </w:r>
      <w:r w:rsidR="001476ED">
        <w:rPr>
          <w:lang w:val="en-GB"/>
        </w:rPr>
        <w:t>that sends all data to the TGW via the</w:t>
      </w:r>
      <w:r>
        <w:rPr>
          <w:lang w:val="en-GB"/>
        </w:rPr>
        <w:t xml:space="preserve"> </w:t>
      </w:r>
      <w:r w:rsidR="001476ED">
        <w:rPr>
          <w:lang w:val="en-GB"/>
        </w:rPr>
        <w:t>Spoke</w:t>
      </w:r>
      <w:r>
        <w:rPr>
          <w:lang w:val="en-GB"/>
        </w:rPr>
        <w:t xml:space="preserve"> VPC TGW Attachment</w:t>
      </w:r>
    </w:p>
    <w:p w14:paraId="20E4B643" w14:textId="7B7FD967" w:rsidR="001476ED" w:rsidRDefault="00C37029" w:rsidP="005B23E8">
      <w:pPr>
        <w:pStyle w:val="BodyTextVersion1"/>
        <w:numPr>
          <w:ilvl w:val="0"/>
          <w:numId w:val="15"/>
        </w:numPr>
        <w:rPr>
          <w:lang w:val="en-GB"/>
        </w:rPr>
      </w:pPr>
      <w:r>
        <w:rPr>
          <w:lang w:val="en-GB"/>
        </w:rPr>
        <w:lastRenderedPageBreak/>
        <w:t>CloudWatch Log Groups for VPC flow logs</w:t>
      </w:r>
    </w:p>
    <w:p w14:paraId="7459406A" w14:textId="77777777" w:rsidR="00A2061D" w:rsidRDefault="00A2061D" w:rsidP="005B23E8">
      <w:pPr>
        <w:pStyle w:val="BodyTextVersion1"/>
        <w:rPr>
          <w:lang w:val="en-GB"/>
        </w:rPr>
      </w:pPr>
    </w:p>
    <w:p w14:paraId="2BE119FD" w14:textId="4E26A0BC" w:rsidR="00A2061D" w:rsidRPr="00A2061D" w:rsidRDefault="00A2061D" w:rsidP="00A2061D">
      <w:pPr>
        <w:pStyle w:val="Heading3"/>
      </w:pPr>
      <w:bookmarkStart w:id="54" w:name="_Toc205566980"/>
      <w:r w:rsidRPr="00A2061D">
        <w:t xml:space="preserve">Network </w:t>
      </w:r>
      <w:r>
        <w:t>Info</w:t>
      </w:r>
      <w:bookmarkEnd w:id="54"/>
    </w:p>
    <w:p w14:paraId="3C3215B1" w14:textId="582043A5" w:rsidR="00A2061D" w:rsidRDefault="00A2061D" w:rsidP="005B23E8">
      <w:pPr>
        <w:pStyle w:val="BodyTextVersion1"/>
        <w:rPr>
          <w:lang w:val="en-GB"/>
        </w:rPr>
      </w:pPr>
    </w:p>
    <w:p w14:paraId="0E9BFCE9" w14:textId="43C49F35" w:rsidR="00624855" w:rsidRDefault="00624855" w:rsidP="00624855">
      <w:pPr>
        <w:pStyle w:val="BodyTextVersion1"/>
        <w:rPr>
          <w:lang w:val="en-GB"/>
        </w:rPr>
      </w:pPr>
      <w:r>
        <w:rPr>
          <w:lang w:val="en-GB"/>
        </w:rPr>
        <w:t>The Spoke VPC GitHub repositories will also contain the application AWS resources in Terraform. These are outside of scope for the Hub to Spoke communication</w:t>
      </w:r>
      <w:r w:rsidR="001A7CDC">
        <w:rPr>
          <w:lang w:val="en-GB"/>
        </w:rPr>
        <w:t xml:space="preserve"> in this section</w:t>
      </w:r>
      <w:r>
        <w:rPr>
          <w:lang w:val="en-GB"/>
        </w:rPr>
        <w:t>.</w:t>
      </w:r>
    </w:p>
    <w:p w14:paraId="336D8C64" w14:textId="77777777" w:rsidR="00624855" w:rsidRDefault="00624855" w:rsidP="005B23E8">
      <w:pPr>
        <w:pStyle w:val="BodyTextVersion1"/>
        <w:rPr>
          <w:lang w:val="en-GB"/>
        </w:rPr>
      </w:pPr>
    </w:p>
    <w:p w14:paraId="0CD8FC09" w14:textId="29312650" w:rsidR="00A2061D" w:rsidRDefault="00A2061D" w:rsidP="005B23E8">
      <w:pPr>
        <w:pStyle w:val="BodyTextVersion1"/>
        <w:rPr>
          <w:lang w:val="en-GB"/>
        </w:rPr>
      </w:pPr>
      <w:r>
        <w:rPr>
          <w:lang w:val="en-GB"/>
        </w:rPr>
        <w:t>First deploy the Hub</w:t>
      </w:r>
      <w:r w:rsidR="00746C82">
        <w:rPr>
          <w:lang w:val="en-GB"/>
        </w:rPr>
        <w:t xml:space="preserve"> VPC</w:t>
      </w:r>
      <w:r>
        <w:rPr>
          <w:lang w:val="en-GB"/>
        </w:rPr>
        <w:t xml:space="preserve"> </w:t>
      </w:r>
      <w:r w:rsidR="00E819DA">
        <w:rPr>
          <w:lang w:val="en-GB"/>
        </w:rPr>
        <w:t>AWS resources to create the TGW</w:t>
      </w:r>
      <w:r w:rsidR="00593218">
        <w:rPr>
          <w:lang w:val="en-GB"/>
        </w:rPr>
        <w:t>. The TGW</w:t>
      </w:r>
      <w:r w:rsidR="00E819DA">
        <w:rPr>
          <w:lang w:val="en-GB"/>
        </w:rPr>
        <w:t xml:space="preserve"> will be shared to</w:t>
      </w:r>
      <w:r w:rsidR="007646A7">
        <w:rPr>
          <w:lang w:val="en-GB"/>
        </w:rPr>
        <w:t xml:space="preserve"> the</w:t>
      </w:r>
      <w:r w:rsidR="00E819DA">
        <w:rPr>
          <w:lang w:val="en-GB"/>
        </w:rPr>
        <w:t xml:space="preserve"> other </w:t>
      </w:r>
      <w:r w:rsidR="007646A7">
        <w:rPr>
          <w:lang w:val="en-GB"/>
        </w:rPr>
        <w:t xml:space="preserve">AWS </w:t>
      </w:r>
      <w:r w:rsidR="00E819DA">
        <w:rPr>
          <w:lang w:val="en-GB"/>
        </w:rPr>
        <w:t xml:space="preserve">accounts within the LZ that are part of the AWS Organisation in the Root account. This is achieved using AWS RAM shared resources. Copy the TGW ID and </w:t>
      </w:r>
      <w:r w:rsidR="0097702E">
        <w:rPr>
          <w:lang w:val="en-GB"/>
        </w:rPr>
        <w:t>use it in the Spoke VPC to create a TGW attachment</w:t>
      </w:r>
      <w:r w:rsidR="001079A8">
        <w:rPr>
          <w:lang w:val="en-GB"/>
        </w:rPr>
        <w:t xml:space="preserve">. See </w:t>
      </w:r>
      <w:hyperlink r:id="rId78" w:anchor="L6" w:history="1">
        <w:r w:rsidR="001079A8" w:rsidRPr="001079A8">
          <w:rPr>
            <w:rStyle w:val="Hyperlink"/>
            <w:lang w:val="en-GB"/>
          </w:rPr>
          <w:t>example</w:t>
        </w:r>
      </w:hyperlink>
      <w:r w:rsidR="0097702E">
        <w:rPr>
          <w:lang w:val="en-GB"/>
        </w:rPr>
        <w:t xml:space="preserve">. Once the Spoke VPC is deployed </w:t>
      </w:r>
      <w:r w:rsidR="002C7428">
        <w:rPr>
          <w:lang w:val="en-GB"/>
        </w:rPr>
        <w:t>copy the ID of the TGW attachment and create a reference to it in the Hub VPC</w:t>
      </w:r>
      <w:r w:rsidR="001E4776">
        <w:rPr>
          <w:lang w:val="en-GB"/>
        </w:rPr>
        <w:t xml:space="preserve"> plus a TGW route table </w:t>
      </w:r>
      <w:r w:rsidR="00A34A30" w:rsidRPr="00A34A30">
        <w:rPr>
          <w:lang w:val="en-GB"/>
        </w:rPr>
        <w:t>association</w:t>
      </w:r>
      <w:r w:rsidR="00A34A30">
        <w:rPr>
          <w:lang w:val="en-GB"/>
        </w:rPr>
        <w:t xml:space="preserve"> and </w:t>
      </w:r>
      <w:r w:rsidR="00A34A30" w:rsidRPr="00A34A30">
        <w:rPr>
          <w:lang w:val="en-GB"/>
        </w:rPr>
        <w:t>propagation</w:t>
      </w:r>
      <w:r w:rsidR="00A34A30">
        <w:rPr>
          <w:lang w:val="en-GB"/>
        </w:rPr>
        <w:t xml:space="preserve"> resource.</w:t>
      </w:r>
      <w:r w:rsidR="00746C82">
        <w:rPr>
          <w:lang w:val="en-GB"/>
        </w:rPr>
        <w:t xml:space="preserve"> See </w:t>
      </w:r>
      <w:hyperlink r:id="rId79" w:anchor="L65-L80" w:history="1">
        <w:r w:rsidR="00746C82" w:rsidRPr="00746C82">
          <w:rPr>
            <w:rStyle w:val="Hyperlink"/>
            <w:lang w:val="en-GB"/>
          </w:rPr>
          <w:t>example</w:t>
        </w:r>
      </w:hyperlink>
      <w:r w:rsidR="002C7428">
        <w:rPr>
          <w:lang w:val="en-GB"/>
        </w:rPr>
        <w:t>.</w:t>
      </w:r>
      <w:r w:rsidR="007646A7">
        <w:rPr>
          <w:lang w:val="en-GB"/>
        </w:rPr>
        <w:t xml:space="preserve"> </w:t>
      </w:r>
    </w:p>
    <w:p w14:paraId="33673B86" w14:textId="77777777" w:rsidR="00A2061D" w:rsidRDefault="00A2061D" w:rsidP="005B23E8">
      <w:pPr>
        <w:pStyle w:val="BodyTextVersion1"/>
        <w:rPr>
          <w:lang w:val="en-GB"/>
        </w:rPr>
      </w:pPr>
    </w:p>
    <w:p w14:paraId="0329F203" w14:textId="334E5246" w:rsidR="00FE7498" w:rsidRDefault="00A2061D" w:rsidP="005B23E8">
      <w:pPr>
        <w:pStyle w:val="BodyTextVersion1"/>
        <w:rPr>
          <w:lang w:val="en-GB"/>
        </w:rPr>
      </w:pPr>
      <w:r>
        <w:rPr>
          <w:lang w:val="en-GB"/>
        </w:rPr>
        <w:t>The Spoke account has no IGW, NAT Gateway, etc that would allow public internet access. All egress traffic for the Spoke VPC is sent to the Hub VPC via the TGW.</w:t>
      </w:r>
    </w:p>
    <w:p w14:paraId="3090BE0C" w14:textId="77777777" w:rsidR="003E0C31" w:rsidRDefault="003E0C31" w:rsidP="005B23E8">
      <w:pPr>
        <w:pStyle w:val="BodyTextVersion1"/>
        <w:rPr>
          <w:lang w:val="en-GB"/>
        </w:rPr>
      </w:pPr>
    </w:p>
    <w:p w14:paraId="59948D9D" w14:textId="148F23EA" w:rsidR="003E0C31" w:rsidRDefault="005F3F7D" w:rsidP="005B23E8">
      <w:pPr>
        <w:pStyle w:val="BodyTextVersion1"/>
        <w:rPr>
          <w:lang w:val="en-GB"/>
        </w:rPr>
      </w:pPr>
      <w:r>
        <w:rPr>
          <w:lang w:val="en-GB"/>
        </w:rPr>
        <w:t>In the VPC Flow Logs t</w:t>
      </w:r>
      <w:r w:rsidR="003E0C31">
        <w:rPr>
          <w:lang w:val="en-GB"/>
        </w:rPr>
        <w:t xml:space="preserve">here are resources in the AWS account </w:t>
      </w:r>
      <w:r w:rsidR="00025825">
        <w:rPr>
          <w:lang w:val="en-GB"/>
        </w:rPr>
        <w:t xml:space="preserve">/ Spoke VPC’s </w:t>
      </w:r>
      <w:r w:rsidR="003E0C31">
        <w:rPr>
          <w:lang w:val="en-GB"/>
        </w:rPr>
        <w:t xml:space="preserve">that will call </w:t>
      </w:r>
      <w:r w:rsidR="00025825">
        <w:rPr>
          <w:lang w:val="en-GB"/>
        </w:rPr>
        <w:t xml:space="preserve">IP addresses that are assigned to </w:t>
      </w:r>
      <w:r w:rsidR="003E0C31">
        <w:rPr>
          <w:lang w:val="en-GB"/>
        </w:rPr>
        <w:t>AWS data center</w:t>
      </w:r>
      <w:r w:rsidR="00025825">
        <w:rPr>
          <w:lang w:val="en-GB"/>
        </w:rPr>
        <w:t>s. These packets are</w:t>
      </w:r>
      <w:r w:rsidR="003E0C31">
        <w:rPr>
          <w:lang w:val="en-GB"/>
        </w:rPr>
        <w:t xml:space="preserve"> for N</w:t>
      </w:r>
      <w:r>
        <w:rPr>
          <w:lang w:val="en-GB"/>
        </w:rPr>
        <w:t xml:space="preserve">etwork </w:t>
      </w:r>
      <w:r w:rsidR="003E0C31">
        <w:rPr>
          <w:lang w:val="en-GB"/>
        </w:rPr>
        <w:t>T</w:t>
      </w:r>
      <w:r>
        <w:rPr>
          <w:lang w:val="en-GB"/>
        </w:rPr>
        <w:t xml:space="preserve">ime </w:t>
      </w:r>
      <w:r w:rsidR="003E0C31">
        <w:rPr>
          <w:lang w:val="en-GB"/>
        </w:rPr>
        <w:t>P</w:t>
      </w:r>
      <w:r>
        <w:rPr>
          <w:lang w:val="en-GB"/>
        </w:rPr>
        <w:t>rotocol (NTP) updates</w:t>
      </w:r>
      <w:r w:rsidR="003E0C31">
        <w:rPr>
          <w:lang w:val="en-GB"/>
        </w:rPr>
        <w:t xml:space="preserve"> </w:t>
      </w:r>
      <w:r w:rsidR="00025825">
        <w:rPr>
          <w:lang w:val="en-GB"/>
        </w:rPr>
        <w:t xml:space="preserve">and will be recorded and viewable in </w:t>
      </w:r>
      <w:r w:rsidR="003E0C31">
        <w:rPr>
          <w:lang w:val="en-GB"/>
        </w:rPr>
        <w:t xml:space="preserve">VPC </w:t>
      </w:r>
      <w:r>
        <w:rPr>
          <w:lang w:val="en-GB"/>
        </w:rPr>
        <w:t>F</w:t>
      </w:r>
      <w:r w:rsidR="003E0C31">
        <w:rPr>
          <w:lang w:val="en-GB"/>
        </w:rPr>
        <w:t xml:space="preserve">low </w:t>
      </w:r>
      <w:r>
        <w:rPr>
          <w:lang w:val="en-GB"/>
        </w:rPr>
        <w:t>L</w:t>
      </w:r>
      <w:r w:rsidR="003E0C31">
        <w:rPr>
          <w:lang w:val="en-GB"/>
        </w:rPr>
        <w:t>ogs</w:t>
      </w:r>
      <w:r w:rsidR="00025825">
        <w:rPr>
          <w:lang w:val="en-GB"/>
        </w:rPr>
        <w:t>.</w:t>
      </w:r>
    </w:p>
    <w:p w14:paraId="5B999A45" w14:textId="77777777" w:rsidR="00B470E0" w:rsidRDefault="00B470E0" w:rsidP="00BC54EE">
      <w:pPr>
        <w:pStyle w:val="BodyTextVersion1"/>
        <w:rPr>
          <w:lang w:val="en-GB"/>
        </w:rPr>
      </w:pPr>
    </w:p>
    <w:p w14:paraId="53D67D85" w14:textId="638E908D" w:rsidR="00BC54EE" w:rsidRDefault="00BC54EE" w:rsidP="00BC54EE">
      <w:pPr>
        <w:pStyle w:val="BodyTextVersion1"/>
        <w:rPr>
          <w:lang w:val="en-GB"/>
        </w:rPr>
      </w:pPr>
      <w:r>
        <w:rPr>
          <w:lang w:val="en-GB"/>
        </w:rPr>
        <w:t>The</w:t>
      </w:r>
      <w:r w:rsidR="002D633E">
        <w:rPr>
          <w:lang w:val="en-GB"/>
        </w:rPr>
        <w:t xml:space="preserve"> packet</w:t>
      </w:r>
      <w:r>
        <w:rPr>
          <w:lang w:val="en-GB"/>
        </w:rPr>
        <w:t xml:space="preserve"> </w:t>
      </w:r>
      <w:r w:rsidR="00A4262E">
        <w:rPr>
          <w:lang w:val="en-GB"/>
        </w:rPr>
        <w:t xml:space="preserve">flow </w:t>
      </w:r>
      <w:r w:rsidR="004F1B7C">
        <w:rPr>
          <w:lang w:val="en-GB"/>
        </w:rPr>
        <w:t>between the Spoke VPC and</w:t>
      </w:r>
      <w:r w:rsidR="00A4262E">
        <w:rPr>
          <w:lang w:val="en-GB"/>
        </w:rPr>
        <w:t xml:space="preserve"> the Hub </w:t>
      </w:r>
      <w:r w:rsidR="00B470E0">
        <w:rPr>
          <w:lang w:val="en-GB"/>
        </w:rPr>
        <w:t>VPC</w:t>
      </w:r>
      <w:r w:rsidR="0083621C">
        <w:rPr>
          <w:lang w:val="en-GB"/>
        </w:rPr>
        <w:t xml:space="preserve"> looks like this</w:t>
      </w:r>
      <w:r w:rsidR="00A4262E">
        <w:rPr>
          <w:lang w:val="en-GB"/>
        </w:rPr>
        <w:t>:</w:t>
      </w:r>
    </w:p>
    <w:p w14:paraId="37D8E73A" w14:textId="54D9816D" w:rsidR="002D633E" w:rsidRDefault="002D633E" w:rsidP="00A4262E">
      <w:pPr>
        <w:pStyle w:val="BodyTextVersion1"/>
        <w:numPr>
          <w:ilvl w:val="0"/>
          <w:numId w:val="15"/>
        </w:numPr>
        <w:rPr>
          <w:lang w:val="en-GB"/>
        </w:rPr>
      </w:pPr>
      <w:r>
        <w:rPr>
          <w:lang w:val="en-GB"/>
        </w:rPr>
        <w:t xml:space="preserve">In the </w:t>
      </w:r>
      <w:r w:rsidR="00A4262E">
        <w:rPr>
          <w:lang w:val="en-GB"/>
        </w:rPr>
        <w:t xml:space="preserve">Spoke VPC </w:t>
      </w:r>
      <w:r>
        <w:rPr>
          <w:lang w:val="en-GB"/>
        </w:rPr>
        <w:t xml:space="preserve">a compute resource will </w:t>
      </w:r>
      <w:r w:rsidR="00A4262E">
        <w:rPr>
          <w:lang w:val="en-GB"/>
        </w:rPr>
        <w:t xml:space="preserve">send </w:t>
      </w:r>
      <w:r>
        <w:rPr>
          <w:lang w:val="en-GB"/>
        </w:rPr>
        <w:t>packets</w:t>
      </w:r>
      <w:r w:rsidR="0083621C">
        <w:rPr>
          <w:lang w:val="en-GB"/>
        </w:rPr>
        <w:t xml:space="preserve"> </w:t>
      </w:r>
      <w:r w:rsidR="00AC5C75">
        <w:rPr>
          <w:lang w:val="en-GB"/>
        </w:rPr>
        <w:t>to an internet address.</w:t>
      </w:r>
    </w:p>
    <w:p w14:paraId="3E78168C" w14:textId="11D5E9AC" w:rsidR="00AC5C75" w:rsidRDefault="00AC5C75" w:rsidP="00A4262E">
      <w:pPr>
        <w:pStyle w:val="BodyTextVersion1"/>
        <w:numPr>
          <w:ilvl w:val="0"/>
          <w:numId w:val="15"/>
        </w:numPr>
        <w:rPr>
          <w:lang w:val="en-GB"/>
        </w:rPr>
      </w:pPr>
      <w:r>
        <w:rPr>
          <w:lang w:val="en-GB"/>
        </w:rPr>
        <w:t>In the Spoke VPC there is a single route table t</w:t>
      </w:r>
      <w:r w:rsidR="00CD4D96">
        <w:rPr>
          <w:lang w:val="en-GB"/>
        </w:rPr>
        <w:t xml:space="preserve">hat forwards traffic to </w:t>
      </w:r>
      <w:r>
        <w:rPr>
          <w:lang w:val="en-GB"/>
        </w:rPr>
        <w:t>the Spoke VPC TGW Attachment.</w:t>
      </w:r>
    </w:p>
    <w:p w14:paraId="51AACEE3" w14:textId="0E99BA80" w:rsidR="00A4262E" w:rsidRDefault="00A4262E" w:rsidP="00A4262E">
      <w:pPr>
        <w:pStyle w:val="BodyTextVersion1"/>
        <w:numPr>
          <w:ilvl w:val="0"/>
          <w:numId w:val="15"/>
        </w:numPr>
        <w:rPr>
          <w:lang w:val="en-GB"/>
        </w:rPr>
      </w:pPr>
      <w:r>
        <w:rPr>
          <w:lang w:val="en-GB"/>
        </w:rPr>
        <w:t xml:space="preserve">The </w:t>
      </w:r>
      <w:r w:rsidR="0005512E">
        <w:rPr>
          <w:lang w:val="en-GB"/>
        </w:rPr>
        <w:t xml:space="preserve">Spoke VPC  </w:t>
      </w:r>
      <w:r>
        <w:rPr>
          <w:lang w:val="en-GB"/>
        </w:rPr>
        <w:t xml:space="preserve">TGW Attachment is attached to the TGW </w:t>
      </w:r>
      <w:r w:rsidR="00B1478D">
        <w:rPr>
          <w:lang w:val="en-GB"/>
        </w:rPr>
        <w:t xml:space="preserve">in the Hub account </w:t>
      </w:r>
      <w:r w:rsidR="00014295">
        <w:rPr>
          <w:lang w:val="en-GB"/>
        </w:rPr>
        <w:t>that has been shared by</w:t>
      </w:r>
      <w:r>
        <w:rPr>
          <w:lang w:val="en-GB"/>
        </w:rPr>
        <w:t xml:space="preserve"> the AWS RAM shared resource area.</w:t>
      </w:r>
    </w:p>
    <w:p w14:paraId="5D510663" w14:textId="2B84FA4F" w:rsidR="00A4262E" w:rsidRDefault="00A4262E" w:rsidP="00A4262E">
      <w:pPr>
        <w:pStyle w:val="BodyTextVersion1"/>
        <w:numPr>
          <w:ilvl w:val="0"/>
          <w:numId w:val="15"/>
        </w:numPr>
        <w:rPr>
          <w:lang w:val="en-GB"/>
        </w:rPr>
      </w:pPr>
      <w:r>
        <w:rPr>
          <w:lang w:val="en-GB"/>
        </w:rPr>
        <w:t xml:space="preserve">The TGW Route </w:t>
      </w:r>
      <w:r w:rsidR="00B1478D">
        <w:rPr>
          <w:lang w:val="en-GB"/>
        </w:rPr>
        <w:t>T</w:t>
      </w:r>
      <w:r>
        <w:rPr>
          <w:lang w:val="en-GB"/>
        </w:rPr>
        <w:t>able</w:t>
      </w:r>
      <w:r w:rsidR="00014295">
        <w:rPr>
          <w:lang w:val="en-GB"/>
        </w:rPr>
        <w:t xml:space="preserve"> will</w:t>
      </w:r>
      <w:r>
        <w:rPr>
          <w:lang w:val="en-GB"/>
        </w:rPr>
        <w:t xml:space="preserve"> </w:t>
      </w:r>
      <w:r w:rsidR="00CE29DF">
        <w:rPr>
          <w:lang w:val="en-GB"/>
        </w:rPr>
        <w:t>forward</w:t>
      </w:r>
      <w:r>
        <w:rPr>
          <w:lang w:val="en-GB"/>
        </w:rPr>
        <w:t xml:space="preserve"> the </w:t>
      </w:r>
      <w:r w:rsidR="00CE29DF">
        <w:rPr>
          <w:lang w:val="en-GB"/>
        </w:rPr>
        <w:t>packet</w:t>
      </w:r>
      <w:r>
        <w:rPr>
          <w:lang w:val="en-GB"/>
        </w:rPr>
        <w:t xml:space="preserve"> to the TGW Attachment in the </w:t>
      </w:r>
      <w:r w:rsidR="002D633E">
        <w:rPr>
          <w:lang w:val="en-GB"/>
        </w:rPr>
        <w:t>Hub</w:t>
      </w:r>
      <w:r>
        <w:rPr>
          <w:lang w:val="en-GB"/>
        </w:rPr>
        <w:t xml:space="preserve"> VPC.</w:t>
      </w:r>
    </w:p>
    <w:p w14:paraId="6C1FB306" w14:textId="24824A2B" w:rsidR="002D633E" w:rsidRDefault="002D633E" w:rsidP="00A4262E">
      <w:pPr>
        <w:pStyle w:val="BodyTextVersion1"/>
        <w:numPr>
          <w:ilvl w:val="0"/>
          <w:numId w:val="15"/>
        </w:numPr>
        <w:rPr>
          <w:lang w:val="en-GB"/>
        </w:rPr>
      </w:pPr>
      <w:r>
        <w:rPr>
          <w:lang w:val="en-GB"/>
        </w:rPr>
        <w:t>The packet is now in the Hub VPC</w:t>
      </w:r>
      <w:r w:rsidR="00CE29DF">
        <w:rPr>
          <w:lang w:val="en-GB"/>
        </w:rPr>
        <w:t>.</w:t>
      </w:r>
    </w:p>
    <w:p w14:paraId="5AAD4D87" w14:textId="60E22C40" w:rsidR="00CE29DF" w:rsidRDefault="00CE29DF" w:rsidP="00A4262E">
      <w:pPr>
        <w:pStyle w:val="BodyTextVersion1"/>
        <w:numPr>
          <w:ilvl w:val="0"/>
          <w:numId w:val="15"/>
        </w:numPr>
        <w:rPr>
          <w:lang w:val="en-GB"/>
        </w:rPr>
      </w:pPr>
      <w:r>
        <w:rPr>
          <w:lang w:val="en-GB"/>
        </w:rPr>
        <w:t>The packet is sent from the</w:t>
      </w:r>
      <w:r w:rsidRPr="00CE29DF">
        <w:rPr>
          <w:lang w:val="en-GB"/>
        </w:rPr>
        <w:t xml:space="preserve"> </w:t>
      </w:r>
      <w:r w:rsidR="000D6C69">
        <w:rPr>
          <w:lang w:val="en-GB"/>
        </w:rPr>
        <w:t xml:space="preserve">Hub </w:t>
      </w:r>
      <w:r>
        <w:rPr>
          <w:lang w:val="en-GB"/>
        </w:rPr>
        <w:t>TGW Attachment to the AWS Network Firewall.</w:t>
      </w:r>
    </w:p>
    <w:p w14:paraId="426D0043" w14:textId="5E7DDEFE" w:rsidR="00CE29DF" w:rsidRDefault="00CE29DF" w:rsidP="00A4262E">
      <w:pPr>
        <w:pStyle w:val="BodyTextVersion1"/>
        <w:numPr>
          <w:ilvl w:val="0"/>
          <w:numId w:val="15"/>
        </w:numPr>
        <w:rPr>
          <w:lang w:val="en-GB"/>
        </w:rPr>
      </w:pPr>
      <w:r>
        <w:rPr>
          <w:lang w:val="en-GB"/>
        </w:rPr>
        <w:t>The packet information is assessed by the AWS Network Firewall policies.</w:t>
      </w:r>
    </w:p>
    <w:p w14:paraId="4A676152" w14:textId="2B1E546E" w:rsidR="00CE29DF" w:rsidRDefault="00CE29DF" w:rsidP="00A4262E">
      <w:pPr>
        <w:pStyle w:val="BodyTextVersion1"/>
        <w:numPr>
          <w:ilvl w:val="0"/>
          <w:numId w:val="15"/>
        </w:numPr>
        <w:rPr>
          <w:lang w:val="en-GB"/>
        </w:rPr>
      </w:pPr>
      <w:r>
        <w:rPr>
          <w:lang w:val="en-GB"/>
        </w:rPr>
        <w:t xml:space="preserve">If there is a deny </w:t>
      </w:r>
      <w:r w:rsidR="000D6C69">
        <w:rPr>
          <w:lang w:val="en-GB"/>
        </w:rPr>
        <w:t>policy,</w:t>
      </w:r>
      <w:r>
        <w:rPr>
          <w:lang w:val="en-GB"/>
        </w:rPr>
        <w:t xml:space="preserve"> the packet is dropped and the CloudWatch log group for the AWS Network Firewall is updated.</w:t>
      </w:r>
      <w:r w:rsidR="0042677E">
        <w:rPr>
          <w:lang w:val="en-GB"/>
        </w:rPr>
        <w:t xml:space="preserve"> If dropped a</w:t>
      </w:r>
      <w:r w:rsidR="007B26B5">
        <w:rPr>
          <w:lang w:val="en-GB"/>
        </w:rPr>
        <w:t>n</w:t>
      </w:r>
      <w:r w:rsidR="0042677E">
        <w:rPr>
          <w:lang w:val="en-GB"/>
        </w:rPr>
        <w:t xml:space="preserve"> entry is made in the Firewall Alert CloudWatch Log Group</w:t>
      </w:r>
      <w:r w:rsidR="007B26B5">
        <w:rPr>
          <w:lang w:val="en-GB"/>
        </w:rPr>
        <w:t xml:space="preserve"> `</w:t>
      </w:r>
      <w:r w:rsidR="007B26B5" w:rsidRPr="009B35A0">
        <w:rPr>
          <w:lang w:val="en-GB"/>
        </w:rPr>
        <w:t>network-firewall/alert-logs</w:t>
      </w:r>
      <w:r w:rsidR="007B26B5">
        <w:rPr>
          <w:lang w:val="en-GB"/>
        </w:rPr>
        <w:t>`.</w:t>
      </w:r>
    </w:p>
    <w:p w14:paraId="7499250D" w14:textId="5CBCF93A" w:rsidR="000D6C69" w:rsidRDefault="000D6C69" w:rsidP="00A4262E">
      <w:pPr>
        <w:pStyle w:val="BodyTextVersion1"/>
        <w:numPr>
          <w:ilvl w:val="0"/>
          <w:numId w:val="15"/>
        </w:numPr>
        <w:rPr>
          <w:lang w:val="en-GB"/>
        </w:rPr>
      </w:pPr>
      <w:r>
        <w:rPr>
          <w:lang w:val="en-GB"/>
        </w:rPr>
        <w:t>The AWS Network Firewall is a</w:t>
      </w:r>
      <w:r w:rsidR="0042677E">
        <w:rPr>
          <w:lang w:val="en-GB"/>
        </w:rPr>
        <w:t>n</w:t>
      </w:r>
      <w:r>
        <w:rPr>
          <w:lang w:val="en-GB"/>
        </w:rPr>
        <w:t xml:space="preserve"> AWS Gateway Load Balancer and uses an endpoint to handle the traffic between the Hub TGW Attachment and NAT Gateway.</w:t>
      </w:r>
    </w:p>
    <w:p w14:paraId="72A1D151" w14:textId="79D7349C" w:rsidR="000D6C69" w:rsidRDefault="000D6C69" w:rsidP="00A4262E">
      <w:pPr>
        <w:pStyle w:val="BodyTextVersion1"/>
        <w:numPr>
          <w:ilvl w:val="0"/>
          <w:numId w:val="15"/>
        </w:numPr>
        <w:rPr>
          <w:lang w:val="en-GB"/>
        </w:rPr>
      </w:pPr>
      <w:r>
        <w:rPr>
          <w:lang w:val="en-GB"/>
        </w:rPr>
        <w:t xml:space="preserve">After the AWS Network </w:t>
      </w:r>
      <w:r w:rsidR="000120A3">
        <w:rPr>
          <w:lang w:val="en-GB"/>
        </w:rPr>
        <w:t>Firewall,</w:t>
      </w:r>
      <w:r>
        <w:rPr>
          <w:lang w:val="en-GB"/>
        </w:rPr>
        <w:t xml:space="preserve"> the packet is forwarded to the NAT Gateway and onto the IGW.</w:t>
      </w:r>
    </w:p>
    <w:p w14:paraId="53C79857" w14:textId="405B7894" w:rsidR="00025825" w:rsidRDefault="00025825" w:rsidP="00025825">
      <w:pPr>
        <w:pStyle w:val="BodyTextVersion1"/>
        <w:numPr>
          <w:ilvl w:val="0"/>
          <w:numId w:val="15"/>
        </w:numPr>
        <w:rPr>
          <w:lang w:val="en-GB"/>
        </w:rPr>
      </w:pPr>
      <w:r>
        <w:rPr>
          <w:lang w:val="en-GB"/>
        </w:rPr>
        <w:t>The data follows the same path in reverse.</w:t>
      </w:r>
    </w:p>
    <w:p w14:paraId="405F59D8" w14:textId="77777777" w:rsidR="00025825" w:rsidRDefault="00025825" w:rsidP="00025825">
      <w:pPr>
        <w:pStyle w:val="BodyTextVersion1"/>
        <w:rPr>
          <w:lang w:val="en-GB"/>
        </w:rPr>
      </w:pPr>
    </w:p>
    <w:p w14:paraId="6787710D" w14:textId="4599CBF0" w:rsidR="00BD0FEA" w:rsidRPr="00025825" w:rsidRDefault="00BD0FEA" w:rsidP="00025825">
      <w:pPr>
        <w:pStyle w:val="BodyTextVersion1"/>
        <w:rPr>
          <w:lang w:val="en-GB"/>
        </w:rPr>
      </w:pPr>
      <w:r>
        <w:rPr>
          <w:lang w:val="en-GB"/>
        </w:rPr>
        <w:t xml:space="preserve">At the moment the AWS Network Firewall Policies </w:t>
      </w:r>
      <w:r w:rsidR="00D32685">
        <w:rPr>
          <w:lang w:val="en-GB"/>
        </w:rPr>
        <w:t xml:space="preserve">used on the Hub VPC </w:t>
      </w:r>
      <w:r>
        <w:rPr>
          <w:lang w:val="en-GB"/>
        </w:rPr>
        <w:t xml:space="preserve">are the examples </w:t>
      </w:r>
      <w:r w:rsidR="000120A3">
        <w:rPr>
          <w:lang w:val="en-GB"/>
        </w:rPr>
        <w:t xml:space="preserve">taken </w:t>
      </w:r>
      <w:r>
        <w:rPr>
          <w:lang w:val="en-GB"/>
        </w:rPr>
        <w:t xml:space="preserve">from the </w:t>
      </w:r>
      <w:r w:rsidR="000120A3">
        <w:rPr>
          <w:lang w:val="en-GB"/>
        </w:rPr>
        <w:t xml:space="preserve">example </w:t>
      </w:r>
      <w:r>
        <w:rPr>
          <w:lang w:val="en-GB"/>
        </w:rPr>
        <w:t xml:space="preserve">AWS Hub and Spoke Terraform </w:t>
      </w:r>
      <w:hyperlink r:id="rId80" w:history="1">
        <w:r w:rsidRPr="00D32685">
          <w:rPr>
            <w:rStyle w:val="Hyperlink"/>
            <w:lang w:val="en-GB"/>
          </w:rPr>
          <w:t>repository</w:t>
        </w:r>
      </w:hyperlink>
      <w:r>
        <w:rPr>
          <w:lang w:val="en-GB"/>
        </w:rPr>
        <w:t>.</w:t>
      </w:r>
      <w:r w:rsidR="00D32685">
        <w:rPr>
          <w:lang w:val="en-GB"/>
        </w:rPr>
        <w:t xml:space="preserve"> This will block icmp (ping) </w:t>
      </w:r>
      <w:r w:rsidR="00631757">
        <w:rPr>
          <w:lang w:val="en-GB"/>
        </w:rPr>
        <w:t xml:space="preserve">requests, attempts to call a specific domain (.facebook.com for example), block public DNS resolver requests and block HTTP requests between Spoke VPC’s. These rules need to be modified to suit iSP at some point. </w:t>
      </w:r>
      <w:r w:rsidR="009B35A0">
        <w:rPr>
          <w:lang w:val="en-GB"/>
        </w:rPr>
        <w:t>Dropped requests will be recorded `</w:t>
      </w:r>
      <w:r w:rsidR="009B35A0" w:rsidRPr="009B35A0">
        <w:rPr>
          <w:lang w:val="en-GB"/>
        </w:rPr>
        <w:t>network-firewall/alert-logs</w:t>
      </w:r>
      <w:r w:rsidR="009B35A0">
        <w:rPr>
          <w:lang w:val="en-GB"/>
        </w:rPr>
        <w:t>` CloudWatch Log Group.</w:t>
      </w:r>
      <w:r>
        <w:rPr>
          <w:lang w:val="en-GB"/>
        </w:rPr>
        <w:t xml:space="preserve"> </w:t>
      </w:r>
    </w:p>
    <w:p w14:paraId="62A4FB18" w14:textId="77777777" w:rsidR="003F69BF" w:rsidRPr="00F652D0" w:rsidRDefault="003F69BF" w:rsidP="003F69BF">
      <w:pPr>
        <w:pStyle w:val="BodyTextVersion1"/>
        <w:ind w:left="720"/>
        <w:rPr>
          <w:lang w:val="en-GB"/>
        </w:rPr>
      </w:pPr>
    </w:p>
    <w:p w14:paraId="03F647E3" w14:textId="77777777" w:rsidR="00BD787D" w:rsidRDefault="00BD787D" w:rsidP="00944232">
      <w:pPr>
        <w:jc w:val="both"/>
        <w:rPr>
          <w:rFonts w:asciiTheme="minorHAnsi" w:hAnsiTheme="minorHAnsi"/>
          <w:color w:val="112F36"/>
        </w:rPr>
      </w:pPr>
    </w:p>
    <w:p w14:paraId="7D98F0D0" w14:textId="77777777" w:rsidR="00505BC0" w:rsidRPr="00AF7ABF" w:rsidRDefault="00505BC0" w:rsidP="00944232">
      <w:pPr>
        <w:jc w:val="both"/>
        <w:rPr>
          <w:rFonts w:asciiTheme="minorHAnsi" w:hAnsiTheme="minorHAnsi"/>
          <w:color w:val="112F36"/>
        </w:rPr>
      </w:pPr>
    </w:p>
    <w:p w14:paraId="2085EDF9" w14:textId="3F3F127E" w:rsidR="00D04893" w:rsidRPr="00AF7ABF" w:rsidRDefault="00944232" w:rsidP="00D04893">
      <w:pPr>
        <w:pStyle w:val="Heading1"/>
        <w:rPr>
          <w:rFonts w:asciiTheme="minorHAnsi" w:hAnsiTheme="minorHAnsi"/>
        </w:rPr>
      </w:pPr>
      <w:bookmarkStart w:id="55" w:name="_Toc205566981"/>
      <w:r w:rsidRPr="00AF7ABF">
        <w:rPr>
          <w:rFonts w:asciiTheme="minorHAnsi" w:hAnsiTheme="minorHAnsi"/>
          <w:bCs/>
        </w:rPr>
        <w:lastRenderedPageBreak/>
        <w:t>Landing Zone Governance</w:t>
      </w:r>
      <w:bookmarkEnd w:id="55"/>
    </w:p>
    <w:p w14:paraId="699A72F0" w14:textId="77777777" w:rsidR="00965CE0" w:rsidRPr="00AF7ABF" w:rsidRDefault="00965CE0" w:rsidP="00965CE0">
      <w:pPr>
        <w:pStyle w:val="BodyTextVersion1"/>
        <w:rPr>
          <w:lang w:val="en-GB"/>
        </w:rPr>
      </w:pPr>
    </w:p>
    <w:p w14:paraId="6A48FEFF" w14:textId="595FCDE8" w:rsidR="001B2484" w:rsidRPr="00AF7ABF" w:rsidRDefault="005E2590" w:rsidP="001B2484">
      <w:pPr>
        <w:pStyle w:val="Heading2"/>
        <w:rPr>
          <w:rFonts w:asciiTheme="minorHAnsi" w:hAnsiTheme="minorHAnsi"/>
          <w:bCs/>
        </w:rPr>
      </w:pPr>
      <w:bookmarkStart w:id="56" w:name="_Toc205566982"/>
      <w:r w:rsidRPr="00AF7ABF">
        <w:rPr>
          <w:rFonts w:asciiTheme="minorHAnsi" w:hAnsiTheme="minorHAnsi"/>
          <w:bCs/>
        </w:rPr>
        <w:t>Service Control Policies</w:t>
      </w:r>
      <w:bookmarkEnd w:id="56"/>
    </w:p>
    <w:p w14:paraId="59DE9766" w14:textId="047222C9" w:rsidR="001B2484" w:rsidRPr="00AF7ABF" w:rsidRDefault="001B2484" w:rsidP="001B2484">
      <w:pPr>
        <w:pStyle w:val="BodyTextVersion1"/>
        <w:rPr>
          <w:lang w:val="en-GB"/>
        </w:rPr>
      </w:pPr>
      <w:r w:rsidRPr="00AF7ABF">
        <w:rPr>
          <w:lang w:val="en-GB"/>
        </w:rPr>
        <w:t>Service Control Policies (SCPs) are designed to enforce explicit restrictions on AWS resource access. Unlike IAM policies, which grant permissions to users, groups, and roles, SCPs define boundaries</w:t>
      </w:r>
      <w:r w:rsidR="006B302B" w:rsidRPr="00AF7ABF">
        <w:rPr>
          <w:lang w:val="en-GB"/>
        </w:rPr>
        <w:t xml:space="preserve"> - </w:t>
      </w:r>
      <w:r w:rsidRPr="00AF7ABF">
        <w:rPr>
          <w:lang w:val="en-GB"/>
        </w:rPr>
        <w:t>specifying what actions can or cannot be performed.</w:t>
      </w:r>
    </w:p>
    <w:p w14:paraId="615E9665" w14:textId="4B630B4E" w:rsidR="001B2484" w:rsidRPr="00AF7ABF" w:rsidRDefault="001B2484" w:rsidP="001B2484">
      <w:pPr>
        <w:pStyle w:val="BodyTextVersion1"/>
        <w:rPr>
          <w:lang w:val="en-GB"/>
        </w:rPr>
      </w:pPr>
      <w:r w:rsidRPr="00AF7ABF">
        <w:rPr>
          <w:lang w:val="en-GB"/>
        </w:rPr>
        <w:t>SCPs are evaluated before IAM policies during API calls, meaning they can block access even if a user’s IAM policy allows the action.</w:t>
      </w:r>
    </w:p>
    <w:p w14:paraId="4C535FB4" w14:textId="64729505" w:rsidR="00AE2A1A" w:rsidRPr="00AF7ABF" w:rsidRDefault="00087115" w:rsidP="001B2484">
      <w:pPr>
        <w:pStyle w:val="BodyTextVersion1"/>
        <w:rPr>
          <w:lang w:val="en-GB"/>
        </w:rPr>
      </w:pPr>
      <w:r w:rsidRPr="00AF7ABF">
        <w:rPr>
          <w:noProof/>
          <w:lang w:val="en-GB" w:eastAsia="en-IE"/>
        </w:rPr>
        <w:drawing>
          <wp:anchor distT="0" distB="0" distL="114300" distR="114300" simplePos="0" relativeHeight="251661318" behindDoc="0" locked="0" layoutInCell="1" allowOverlap="1" wp14:anchorId="1ACBC78C" wp14:editId="64881152">
            <wp:simplePos x="0" y="0"/>
            <wp:positionH relativeFrom="column">
              <wp:posOffset>4445</wp:posOffset>
            </wp:positionH>
            <wp:positionV relativeFrom="paragraph">
              <wp:posOffset>1905</wp:posOffset>
            </wp:positionV>
            <wp:extent cx="353962" cy="353962"/>
            <wp:effectExtent l="0" t="0" r="8255" b="8255"/>
            <wp:wrapSquare wrapText="bothSides"/>
            <wp:docPr id="1003937973"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785" name="Graphic 198051785" descr="Warning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53962" cy="353962"/>
                    </a:xfrm>
                    <a:prstGeom prst="rect">
                      <a:avLst/>
                    </a:prstGeom>
                  </pic:spPr>
                </pic:pic>
              </a:graphicData>
            </a:graphic>
          </wp:anchor>
        </w:drawing>
      </w:r>
      <w:r w:rsidR="0009201B" w:rsidRPr="00AF7ABF">
        <w:rPr>
          <w:lang w:val="en-GB"/>
        </w:rPr>
        <w:t xml:space="preserve"> </w:t>
      </w:r>
      <w:r w:rsidR="00AE2A1A" w:rsidRPr="00AF7ABF">
        <w:rPr>
          <w:lang w:val="en-GB"/>
        </w:rPr>
        <w:t xml:space="preserve">Each </w:t>
      </w:r>
      <w:r w:rsidR="00DA048C" w:rsidRPr="00AF7ABF">
        <w:rPr>
          <w:lang w:val="en-GB"/>
        </w:rPr>
        <w:t>Organisation</w:t>
      </w:r>
      <w:r w:rsidR="00AE2A1A" w:rsidRPr="00AF7ABF">
        <w:rPr>
          <w:lang w:val="en-GB"/>
        </w:rPr>
        <w:t>al Unit (OU) and AWS account has the FullAWSAccess SCP attached directly. This policy allows all AWS actions across all resources. If this policy is missing and no replacement is provided, the account or OU will have no functional access, regardless of IAM permissions. Nested OUs and accounts inherit this policy unless explicitly overridden.</w:t>
      </w:r>
      <w:r w:rsidR="006B302B" w:rsidRPr="00AF7ABF">
        <w:rPr>
          <w:lang w:val="en-GB"/>
        </w:rPr>
        <w:t xml:space="preserve"> Each OU and account must have this SCP as a chain. If one OU or account </w:t>
      </w:r>
      <w:r w:rsidR="0009201B" w:rsidRPr="00AF7ABF">
        <w:rPr>
          <w:lang w:val="en-GB"/>
        </w:rPr>
        <w:t xml:space="preserve">does not have this enabled all nested OUs and accounts will be denied all permissions. </w:t>
      </w:r>
    </w:p>
    <w:p w14:paraId="607DC950" w14:textId="5D0858E8" w:rsidR="00F32614" w:rsidRPr="00AF7ABF" w:rsidRDefault="00F32614" w:rsidP="00370891">
      <w:pPr>
        <w:pStyle w:val="BodyTextVersion1"/>
        <w:rPr>
          <w:lang w:val="en-GB"/>
        </w:rPr>
      </w:pPr>
      <w:r w:rsidRPr="00AF7ABF">
        <w:rPr>
          <w:lang w:val="en-GB"/>
        </w:rPr>
        <w:t xml:space="preserve">AWS </w:t>
      </w:r>
      <w:r w:rsidR="00DA048C" w:rsidRPr="00AF7ABF">
        <w:rPr>
          <w:lang w:val="en-GB"/>
        </w:rPr>
        <w:t>Organisation</w:t>
      </w:r>
      <w:r w:rsidRPr="00AF7ABF">
        <w:rPr>
          <w:lang w:val="en-GB"/>
        </w:rPr>
        <w:t xml:space="preserve">s supports a maximum of five SCPs directly attached </w:t>
      </w:r>
      <w:r w:rsidR="00EB1456" w:rsidRPr="00AF7ABF">
        <w:rPr>
          <w:lang w:val="en-GB"/>
        </w:rPr>
        <w:t>to each</w:t>
      </w:r>
      <w:r w:rsidRPr="00AF7ABF">
        <w:rPr>
          <w:lang w:val="en-GB"/>
        </w:rPr>
        <w:t xml:space="preserve"> OU</w:t>
      </w:r>
      <w:r w:rsidR="00EB1456" w:rsidRPr="00AF7ABF">
        <w:rPr>
          <w:lang w:val="en-GB"/>
        </w:rPr>
        <w:t xml:space="preserve"> and AWS account</w:t>
      </w:r>
      <w:r w:rsidRPr="00AF7ABF">
        <w:rPr>
          <w:lang w:val="en-GB"/>
        </w:rPr>
        <w:t>.</w:t>
      </w:r>
    </w:p>
    <w:p w14:paraId="67615A76" w14:textId="32F8E1E4" w:rsidR="008D1E50" w:rsidRPr="00AF7ABF" w:rsidRDefault="008D1E50" w:rsidP="00370891">
      <w:pPr>
        <w:pStyle w:val="BodyTextVersion1"/>
        <w:rPr>
          <w:lang w:val="en-GB"/>
        </w:rPr>
      </w:pPr>
      <w:r w:rsidRPr="00AF7ABF">
        <w:rPr>
          <w:lang w:val="en-GB"/>
        </w:rPr>
        <w:t>To avoid this constraint, you can create a nested OU. Nested OUs inherit SCPs from their parent but can support additional direct SCP attachments up to the five</w:t>
      </w:r>
      <w:r w:rsidR="000E7C96" w:rsidRPr="00AF7ABF">
        <w:rPr>
          <w:lang w:val="en-GB"/>
        </w:rPr>
        <w:t xml:space="preserve"> SCP</w:t>
      </w:r>
      <w:r w:rsidRPr="00AF7ABF">
        <w:rPr>
          <w:lang w:val="en-GB"/>
        </w:rPr>
        <w:t xml:space="preserve"> limit.</w:t>
      </w:r>
    </w:p>
    <w:p w14:paraId="54B7283A" w14:textId="3BAFC0A2" w:rsidR="00370891" w:rsidRPr="00AF7ABF" w:rsidRDefault="00370891" w:rsidP="00370891">
      <w:pPr>
        <w:pStyle w:val="BodyTextVersion1"/>
        <w:rPr>
          <w:lang w:val="en-GB"/>
        </w:rPr>
      </w:pPr>
      <w:r w:rsidRPr="00AF7ABF">
        <w:rPr>
          <w:lang w:val="en-GB"/>
        </w:rPr>
        <w:t>SCPs inherited from parent OUs do not count toward this limit.</w:t>
      </w:r>
    </w:p>
    <w:p w14:paraId="17C82688" w14:textId="6204E79A" w:rsidR="00B70C4D" w:rsidRPr="00AF7ABF" w:rsidRDefault="00B70C4D" w:rsidP="00370891">
      <w:pPr>
        <w:pStyle w:val="BodyTextVersion1"/>
        <w:rPr>
          <w:lang w:val="en-GB"/>
        </w:rPr>
      </w:pPr>
      <w:r w:rsidRPr="00AF7ABF">
        <w:rPr>
          <w:lang w:val="en-GB"/>
        </w:rPr>
        <w:t>AWS Control Tower automatically attaches its own managed SCPs to LZ related OUs. These contribute to the five-policy limit and enforce required controls</w:t>
      </w:r>
      <w:r w:rsidR="00A85183" w:rsidRPr="00AF7ABF">
        <w:rPr>
          <w:lang w:val="en-GB"/>
        </w:rPr>
        <w:t xml:space="preserve"> that protect the LZ and it member accounts</w:t>
      </w:r>
      <w:r w:rsidRPr="00AF7ABF">
        <w:rPr>
          <w:lang w:val="en-GB"/>
        </w:rPr>
        <w:t>.</w:t>
      </w:r>
      <w:r w:rsidR="008E4FD4" w:rsidRPr="00AF7ABF">
        <w:rPr>
          <w:lang w:val="en-GB"/>
        </w:rPr>
        <w:t xml:space="preserve"> The AWS Control Tower SCP is described </w:t>
      </w:r>
      <w:hyperlink r:id="rId81" w:history="1">
        <w:r w:rsidR="008E4FD4" w:rsidRPr="00AF7ABF">
          <w:rPr>
            <w:rStyle w:val="Hyperlink"/>
            <w:lang w:val="en-GB"/>
          </w:rPr>
          <w:t>here</w:t>
        </w:r>
      </w:hyperlink>
      <w:r w:rsidR="008E4FD4" w:rsidRPr="00AF7ABF">
        <w:rPr>
          <w:lang w:val="en-GB"/>
        </w:rPr>
        <w:t>.</w:t>
      </w:r>
    </w:p>
    <w:p w14:paraId="28878961" w14:textId="4B0B2041" w:rsidR="008E4FD4" w:rsidRPr="00AF7ABF" w:rsidRDefault="009809DA" w:rsidP="00370891">
      <w:pPr>
        <w:pStyle w:val="BodyTextVersion1"/>
        <w:rPr>
          <w:lang w:val="en-GB"/>
        </w:rPr>
      </w:pPr>
      <w:r w:rsidRPr="00AF7ABF">
        <w:rPr>
          <w:lang w:val="en-GB"/>
        </w:rPr>
        <w:t>SCPs do not impact users or roles within the Root account.</w:t>
      </w:r>
    </w:p>
    <w:p w14:paraId="6D5C522F" w14:textId="47D8F1B2" w:rsidR="00F32614" w:rsidRPr="00AF7ABF" w:rsidRDefault="00F32614" w:rsidP="00F32614">
      <w:pPr>
        <w:pStyle w:val="BodyTextVersion1"/>
        <w:rPr>
          <w:lang w:val="en-GB"/>
        </w:rPr>
      </w:pPr>
      <w:r w:rsidRPr="00AF7ABF">
        <w:rPr>
          <w:lang w:val="en-GB"/>
        </w:rPr>
        <w:t>The L</w:t>
      </w:r>
      <w:r w:rsidR="007A6664" w:rsidRPr="00AF7ABF">
        <w:rPr>
          <w:lang w:val="en-GB"/>
        </w:rPr>
        <w:t xml:space="preserve">Z </w:t>
      </w:r>
      <w:r w:rsidRPr="00AF7ABF">
        <w:rPr>
          <w:lang w:val="en-GB"/>
        </w:rPr>
        <w:t xml:space="preserve">manages only </w:t>
      </w:r>
      <w:r w:rsidR="007A6664" w:rsidRPr="00AF7ABF">
        <w:rPr>
          <w:lang w:val="en-GB"/>
        </w:rPr>
        <w:t xml:space="preserve">the </w:t>
      </w:r>
      <w:r w:rsidRPr="00AF7ABF">
        <w:rPr>
          <w:lang w:val="en-GB"/>
        </w:rPr>
        <w:t xml:space="preserve">SCPs defined within </w:t>
      </w:r>
      <w:r w:rsidR="007A6664" w:rsidRPr="00AF7ABF">
        <w:rPr>
          <w:lang w:val="en-GB"/>
        </w:rPr>
        <w:t xml:space="preserve">the </w:t>
      </w:r>
      <w:hyperlink r:id="rId82" w:history="1">
        <w:r w:rsidR="007A6664" w:rsidRPr="00AF7ABF">
          <w:rPr>
            <w:rStyle w:val="Hyperlink"/>
            <w:lang w:val="en-GB"/>
          </w:rPr>
          <w:t>isp_aws_landing_zone_configuration</w:t>
        </w:r>
      </w:hyperlink>
      <w:r w:rsidR="007A6664" w:rsidRPr="00AF7ABF">
        <w:rPr>
          <w:lang w:val="en-GB" w:eastAsia="en-IE"/>
        </w:rPr>
        <w:t xml:space="preserve"> GitHub repository</w:t>
      </w:r>
      <w:r w:rsidR="007A6664" w:rsidRPr="00AF7ABF">
        <w:rPr>
          <w:lang w:val="en-GB"/>
        </w:rPr>
        <w:t xml:space="preserve"> </w:t>
      </w:r>
      <w:r w:rsidRPr="00AF7ABF">
        <w:rPr>
          <w:lang w:val="en-GB"/>
        </w:rPr>
        <w:t>and</w:t>
      </w:r>
      <w:r w:rsidR="008D1E50" w:rsidRPr="00AF7ABF">
        <w:rPr>
          <w:lang w:val="en-GB"/>
        </w:rPr>
        <w:t xml:space="preserve"> will not</w:t>
      </w:r>
      <w:r w:rsidRPr="00AF7ABF">
        <w:rPr>
          <w:lang w:val="en-GB"/>
        </w:rPr>
        <w:t xml:space="preserve"> alter</w:t>
      </w:r>
      <w:r w:rsidR="00D12DF1" w:rsidRPr="00AF7ABF">
        <w:rPr>
          <w:lang w:val="en-GB"/>
        </w:rPr>
        <w:t xml:space="preserve"> </w:t>
      </w:r>
      <w:r w:rsidR="008D1E50" w:rsidRPr="00AF7ABF">
        <w:rPr>
          <w:lang w:val="en-GB"/>
        </w:rPr>
        <w:t>the</w:t>
      </w:r>
      <w:r w:rsidRPr="00AF7ABF">
        <w:rPr>
          <w:lang w:val="en-GB"/>
        </w:rPr>
        <w:t xml:space="preserve"> SCPs deployed by AWS Control Tower.</w:t>
      </w:r>
    </w:p>
    <w:p w14:paraId="3AA49663" w14:textId="406EFFB9" w:rsidR="00633E3B" w:rsidRPr="00AF7ABF" w:rsidRDefault="00633E3B" w:rsidP="00F32614">
      <w:pPr>
        <w:pStyle w:val="BodyTextVersion1"/>
        <w:rPr>
          <w:lang w:val="en-GB"/>
        </w:rPr>
      </w:pPr>
      <w:r w:rsidRPr="00AF7ABF">
        <w:rPr>
          <w:lang w:val="en-GB"/>
        </w:rPr>
        <w:t xml:space="preserve">The original SCPs provided by the LZA are stored </w:t>
      </w:r>
      <w:hyperlink r:id="rId83" w:history="1">
        <w:r w:rsidRPr="00AF7ABF">
          <w:rPr>
            <w:rStyle w:val="Hyperlink"/>
            <w:lang w:val="en-GB"/>
          </w:rPr>
          <w:t>here</w:t>
        </w:r>
      </w:hyperlink>
      <w:r w:rsidRPr="00AF7ABF">
        <w:rPr>
          <w:lang w:val="en-GB"/>
        </w:rPr>
        <w:t>.</w:t>
      </w:r>
    </w:p>
    <w:p w14:paraId="361019C3" w14:textId="33F351FF" w:rsidR="008A5B0F" w:rsidRPr="00AF7ABF" w:rsidRDefault="00FE40F9" w:rsidP="00370891">
      <w:pPr>
        <w:pStyle w:val="BodyTextVersion1"/>
        <w:rPr>
          <w:lang w:val="en-GB"/>
        </w:rPr>
      </w:pPr>
      <w:r w:rsidRPr="00AF7ABF">
        <w:rPr>
          <w:lang w:val="en-GB" w:eastAsia="en-IE"/>
        </w:rPr>
        <w:t xml:space="preserve">The </w:t>
      </w:r>
      <w:hyperlink r:id="rId84" w:history="1">
        <w:r w:rsidRPr="00AF7ABF">
          <w:rPr>
            <w:rStyle w:val="Hyperlink"/>
            <w:lang w:val="en-GB"/>
          </w:rPr>
          <w:t>isp_aws_landing_zone_configuration</w:t>
        </w:r>
      </w:hyperlink>
      <w:r w:rsidRPr="00AF7ABF">
        <w:rPr>
          <w:lang w:val="en-GB" w:eastAsia="en-IE"/>
        </w:rPr>
        <w:t xml:space="preserve"> GitHub repository</w:t>
      </w:r>
      <w:r w:rsidRPr="00AF7ABF">
        <w:rPr>
          <w:lang w:val="en-GB"/>
        </w:rPr>
        <w:t xml:space="preserve"> contains four JSON files that define the SCPs enforced by the LZ</w:t>
      </w:r>
      <w:r w:rsidR="001F7806" w:rsidRPr="00AF7ABF">
        <w:rPr>
          <w:lang w:val="en-GB"/>
        </w:rPr>
        <w:t xml:space="preserve">. </w:t>
      </w:r>
      <w:r w:rsidR="008A5B0F" w:rsidRPr="00AF7ABF">
        <w:rPr>
          <w:lang w:val="en-GB"/>
        </w:rPr>
        <w:t xml:space="preserve">These SCPs are attached to OUs via the </w:t>
      </w:r>
      <w:r w:rsidR="00DA048C" w:rsidRPr="00AF7ABF">
        <w:rPr>
          <w:lang w:val="en-GB"/>
        </w:rPr>
        <w:t>Organisation</w:t>
      </w:r>
      <w:r w:rsidR="008A5B0F" w:rsidRPr="00AF7ABF">
        <w:rPr>
          <w:lang w:val="en-GB"/>
        </w:rPr>
        <w:t>-config.yaml file.</w:t>
      </w:r>
      <w:r w:rsidR="00435D51" w:rsidRPr="00AF7ABF">
        <w:rPr>
          <w:lang w:val="en-GB"/>
        </w:rPr>
        <w:t xml:space="preserve"> A SCP can be directly attached to an AWS account by changing the </w:t>
      </w:r>
      <w:r w:rsidR="00320644" w:rsidRPr="00AF7ABF">
        <w:rPr>
          <w:lang w:val="en-GB"/>
        </w:rPr>
        <w:t>deploymentTargets within t</w:t>
      </w:r>
      <w:r w:rsidR="00435D51" w:rsidRPr="00AF7ABF">
        <w:rPr>
          <w:lang w:val="en-GB"/>
        </w:rPr>
        <w:t xml:space="preserve">he </w:t>
      </w:r>
      <w:r w:rsidR="00DA048C" w:rsidRPr="00AF7ABF">
        <w:rPr>
          <w:lang w:val="en-GB"/>
        </w:rPr>
        <w:t>Organisation</w:t>
      </w:r>
      <w:r w:rsidR="00435D51" w:rsidRPr="00AF7ABF">
        <w:rPr>
          <w:lang w:val="en-GB"/>
        </w:rPr>
        <w:t>-config.yaml file</w:t>
      </w:r>
      <w:r w:rsidR="00320644" w:rsidRPr="00AF7ABF">
        <w:rPr>
          <w:lang w:val="en-GB"/>
        </w:rPr>
        <w:t xml:space="preserve"> from </w:t>
      </w:r>
      <w:r w:rsidR="00DA048C" w:rsidRPr="00AF7ABF">
        <w:rPr>
          <w:lang w:val="en-GB"/>
        </w:rPr>
        <w:t>Organisation</w:t>
      </w:r>
      <w:r w:rsidR="00320644" w:rsidRPr="00AF7ABF">
        <w:rPr>
          <w:lang w:val="en-GB"/>
        </w:rPr>
        <w:t xml:space="preserve">alUnits to </w:t>
      </w:r>
      <w:r w:rsidR="00E769F1" w:rsidRPr="00AF7ABF">
        <w:rPr>
          <w:lang w:val="en-GB"/>
        </w:rPr>
        <w:t>accounts option.</w:t>
      </w:r>
    </w:p>
    <w:p w14:paraId="3102AD8B" w14:textId="77777777" w:rsidR="00E769F1" w:rsidRPr="00AF7ABF" w:rsidRDefault="00E769F1" w:rsidP="00370891">
      <w:pPr>
        <w:pStyle w:val="BodyTextVersion1"/>
        <w:rPr>
          <w:lang w:val="en-GB"/>
        </w:rPr>
      </w:pPr>
    </w:p>
    <w:tbl>
      <w:tblPr>
        <w:tblStyle w:val="ListTable3-Accent2"/>
        <w:tblW w:w="0" w:type="auto"/>
        <w:jc w:val="center"/>
        <w:tblBorders>
          <w:insideH w:val="single" w:sz="4" w:space="0" w:color="00C6C2" w:themeColor="accent2"/>
          <w:insideV w:val="single" w:sz="4" w:space="0" w:color="00C6C2" w:themeColor="accent2"/>
        </w:tblBorders>
        <w:tblLook w:val="04A0" w:firstRow="1" w:lastRow="0" w:firstColumn="1" w:lastColumn="0" w:noHBand="0" w:noVBand="1"/>
      </w:tblPr>
      <w:tblGrid>
        <w:gridCol w:w="2489"/>
        <w:gridCol w:w="6295"/>
      </w:tblGrid>
      <w:tr w:rsidR="006C7112" w:rsidRPr="00AF7ABF" w14:paraId="34A2699D" w14:textId="77777777" w:rsidTr="00310C0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89" w:type="dxa"/>
          </w:tcPr>
          <w:p w14:paraId="12D26DC5" w14:textId="746FB3B6" w:rsidR="006C7112" w:rsidRPr="00AF7ABF" w:rsidRDefault="006C7112" w:rsidP="00EB5404">
            <w:pPr>
              <w:pStyle w:val="BodyTextVersion1"/>
              <w:rPr>
                <w:b w:val="0"/>
                <w:bCs w:val="0"/>
                <w:color w:val="FFFFFF" w:themeColor="background1"/>
                <w:lang w:val="en-GB"/>
              </w:rPr>
            </w:pPr>
            <w:r w:rsidRPr="00AF7ABF">
              <w:rPr>
                <w:b w:val="0"/>
                <w:bCs w:val="0"/>
                <w:color w:val="FFFFFF" w:themeColor="background1"/>
                <w:lang w:val="en-GB"/>
              </w:rPr>
              <w:t>SCP</w:t>
            </w:r>
          </w:p>
        </w:tc>
        <w:tc>
          <w:tcPr>
            <w:tcW w:w="6295" w:type="dxa"/>
          </w:tcPr>
          <w:p w14:paraId="2DC9DFFB" w14:textId="06D48742" w:rsidR="006C7112" w:rsidRPr="00AF7ABF" w:rsidRDefault="006C7112" w:rsidP="00EB5404">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Rules</w:t>
            </w:r>
          </w:p>
        </w:tc>
      </w:tr>
      <w:tr w:rsidR="006C7112" w:rsidRPr="00AF7ABF" w14:paraId="5557B14F" w14:textId="77777777" w:rsidTr="00310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9" w:type="dxa"/>
          </w:tcPr>
          <w:p w14:paraId="55BA862C" w14:textId="24FFF4EF" w:rsidR="006C7112" w:rsidRPr="00AF7ABF" w:rsidRDefault="00BB5922" w:rsidP="00EB5404">
            <w:pPr>
              <w:pStyle w:val="BodyTextVersion1"/>
              <w:rPr>
                <w:b w:val="0"/>
                <w:bCs w:val="0"/>
                <w:lang w:val="en-GB"/>
              </w:rPr>
            </w:pPr>
            <w:r w:rsidRPr="00AF7ABF">
              <w:rPr>
                <w:b w:val="0"/>
                <w:bCs w:val="0"/>
                <w:lang w:val="en-GB"/>
              </w:rPr>
              <w:t>guardrails-1.json</w:t>
            </w:r>
          </w:p>
        </w:tc>
        <w:tc>
          <w:tcPr>
            <w:tcW w:w="6295" w:type="dxa"/>
          </w:tcPr>
          <w:p w14:paraId="69B30CBE" w14:textId="49A40CA9" w:rsidR="00BB5922" w:rsidRPr="00AF7ABF" w:rsidRDefault="00BB5922" w:rsidP="00BB5922">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Restricts modifications or deletions of:</w:t>
            </w:r>
          </w:p>
          <w:p w14:paraId="3F738770" w14:textId="318904DE"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AWS Config rules (across all accounts)</w:t>
            </w:r>
          </w:p>
          <w:p w14:paraId="2E3A3DC5" w14:textId="554291F0"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Accelerator-specific Lambda functions</w:t>
            </w:r>
          </w:p>
          <w:p w14:paraId="112FD187" w14:textId="0E444683"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SNS topics related to the accelerator</w:t>
            </w:r>
          </w:p>
          <w:p w14:paraId="12942264" w14:textId="1ABEB6C8"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CloudWatch Logs linked to the accelerator</w:t>
            </w:r>
          </w:p>
          <w:p w14:paraId="62326EC8" w14:textId="72018241"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AWS Control Tower log files stored in S3</w:t>
            </w:r>
          </w:p>
          <w:p w14:paraId="3DF8A72B" w14:textId="65B3C056" w:rsidR="00BB592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Amazon EBS encryption settings</w:t>
            </w:r>
          </w:p>
          <w:p w14:paraId="6FBA3387" w14:textId="0731F112" w:rsidR="006C7112" w:rsidRPr="00AF7ABF" w:rsidRDefault="00BB5922" w:rsidP="00E42EFC">
            <w:pPr>
              <w:pStyle w:val="BodyTextVersion1"/>
              <w:numPr>
                <w:ilvl w:val="0"/>
                <w:numId w:val="16"/>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lastRenderedPageBreak/>
              <w:t>KMS keys across accounts</w:t>
            </w:r>
          </w:p>
        </w:tc>
      </w:tr>
      <w:tr w:rsidR="00BB5922" w:rsidRPr="00AF7ABF" w14:paraId="23CD7AA9" w14:textId="77777777" w:rsidTr="00310C0B">
        <w:trPr>
          <w:jc w:val="center"/>
        </w:trPr>
        <w:tc>
          <w:tcPr>
            <w:cnfStyle w:val="001000000000" w:firstRow="0" w:lastRow="0" w:firstColumn="1" w:lastColumn="0" w:oddVBand="0" w:evenVBand="0" w:oddHBand="0" w:evenHBand="0" w:firstRowFirstColumn="0" w:firstRowLastColumn="0" w:lastRowFirstColumn="0" w:lastRowLastColumn="0"/>
            <w:tcW w:w="2489" w:type="dxa"/>
          </w:tcPr>
          <w:p w14:paraId="6E8F1BBA" w14:textId="6E6BE36A" w:rsidR="00BB5922" w:rsidRPr="00AF7ABF" w:rsidRDefault="009F1F6D" w:rsidP="00EB5404">
            <w:pPr>
              <w:pStyle w:val="BodyTextVersion1"/>
              <w:rPr>
                <w:b w:val="0"/>
                <w:bCs w:val="0"/>
                <w:lang w:val="en-GB"/>
              </w:rPr>
            </w:pPr>
            <w:r w:rsidRPr="00AF7ABF">
              <w:rPr>
                <w:b w:val="0"/>
                <w:bCs w:val="0"/>
                <w:lang w:val="en-GB"/>
              </w:rPr>
              <w:lastRenderedPageBreak/>
              <w:t>guardrails-2.json</w:t>
            </w:r>
          </w:p>
        </w:tc>
        <w:tc>
          <w:tcPr>
            <w:tcW w:w="6295" w:type="dxa"/>
          </w:tcPr>
          <w:p w14:paraId="64E195D1" w14:textId="35E0D22B" w:rsidR="009F1F6D" w:rsidRPr="00AF7ABF" w:rsidRDefault="009F1F6D" w:rsidP="009F1F6D">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Restricts changes to:</w:t>
            </w:r>
          </w:p>
          <w:p w14:paraId="75157D18" w14:textId="5B995953"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IAM users, aliases, and password policies</w:t>
            </w:r>
          </w:p>
          <w:p w14:paraId="7443143D" w14:textId="3B6ED993"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IAM resources tied to the accelerator</w:t>
            </w:r>
          </w:p>
          <w:p w14:paraId="73B64315" w14:textId="7352AA06"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GuardDuty and Security Hub configurations</w:t>
            </w:r>
          </w:p>
          <w:p w14:paraId="394E0967" w14:textId="54E6065B"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Macie settings</w:t>
            </w:r>
          </w:p>
          <w:p w14:paraId="79AFE50D" w14:textId="2877612B"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CloudFormation deletions related to the accelerator</w:t>
            </w:r>
          </w:p>
          <w:p w14:paraId="66E4A44E" w14:textId="386DC866"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SSM Parameter Store deletions</w:t>
            </w:r>
          </w:p>
          <w:p w14:paraId="0F3CBA88" w14:textId="3AD7603D" w:rsidR="009F1F6D"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CloudTrail configurations</w:t>
            </w:r>
          </w:p>
          <w:p w14:paraId="0327AABB" w14:textId="27CCBD10" w:rsidR="00BB5922" w:rsidRPr="00AF7ABF" w:rsidRDefault="009F1F6D" w:rsidP="00E42EFC">
            <w:pPr>
              <w:pStyle w:val="BodyTextVersion1"/>
              <w:numPr>
                <w:ilvl w:val="0"/>
                <w:numId w:val="17"/>
              </w:numPr>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S3 bucket settings associated with the accelerator</w:t>
            </w:r>
          </w:p>
        </w:tc>
      </w:tr>
      <w:tr w:rsidR="009F1F6D" w:rsidRPr="00AF7ABF" w14:paraId="141EC245" w14:textId="77777777" w:rsidTr="00310C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9" w:type="dxa"/>
          </w:tcPr>
          <w:p w14:paraId="179D02EC" w14:textId="33D83C9B" w:rsidR="009F1F6D" w:rsidRPr="00AF7ABF" w:rsidRDefault="009F1F6D" w:rsidP="009F1F6D">
            <w:pPr>
              <w:pStyle w:val="BodyTextVersion1"/>
              <w:rPr>
                <w:lang w:val="en-GB"/>
              </w:rPr>
            </w:pPr>
            <w:r w:rsidRPr="00AF7ABF">
              <w:rPr>
                <w:b w:val="0"/>
                <w:bCs w:val="0"/>
                <w:lang w:val="en-GB"/>
              </w:rPr>
              <w:t>guardrails-3.json</w:t>
            </w:r>
          </w:p>
        </w:tc>
        <w:tc>
          <w:tcPr>
            <w:tcW w:w="6295" w:type="dxa"/>
          </w:tcPr>
          <w:p w14:paraId="120A8E37" w14:textId="149B8534" w:rsidR="00310C0B" w:rsidRPr="00AF7ABF" w:rsidRDefault="00310C0B" w:rsidP="00310C0B">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Applies restrictions on:</w:t>
            </w:r>
          </w:p>
          <w:p w14:paraId="74BF03C0" w14:textId="210CBA09" w:rsidR="00310C0B" w:rsidRPr="00AF7ABF" w:rsidRDefault="00310C0B" w:rsidP="00E42EFC">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EC2 network security settings</w:t>
            </w:r>
          </w:p>
          <w:p w14:paraId="7D85E13C" w14:textId="5EFFD588" w:rsidR="009F1F6D" w:rsidRPr="00AF7ABF" w:rsidRDefault="00310C0B" w:rsidP="00E42EFC">
            <w:pPr>
              <w:pStyle w:val="BodyTextVersion1"/>
              <w:numPr>
                <w:ilvl w:val="0"/>
                <w:numId w:val="18"/>
              </w:numPr>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AWS Resource Access Manager (RAM) resource sharing</w:t>
            </w:r>
          </w:p>
        </w:tc>
      </w:tr>
      <w:tr w:rsidR="009F1F6D" w:rsidRPr="00AF7ABF" w14:paraId="746F41B5" w14:textId="77777777" w:rsidTr="00310C0B">
        <w:trPr>
          <w:jc w:val="center"/>
        </w:trPr>
        <w:tc>
          <w:tcPr>
            <w:cnfStyle w:val="001000000000" w:firstRow="0" w:lastRow="0" w:firstColumn="1" w:lastColumn="0" w:oddVBand="0" w:evenVBand="0" w:oddHBand="0" w:evenHBand="0" w:firstRowFirstColumn="0" w:firstRowLastColumn="0" w:lastRowFirstColumn="0" w:lastRowLastColumn="0"/>
            <w:tcW w:w="2489" w:type="dxa"/>
          </w:tcPr>
          <w:p w14:paraId="1DC9466C" w14:textId="0E19A0E3" w:rsidR="009F1F6D" w:rsidRPr="00AF7ABF" w:rsidRDefault="00310C0B" w:rsidP="009F1F6D">
            <w:pPr>
              <w:pStyle w:val="BodyTextVersion1"/>
              <w:rPr>
                <w:b w:val="0"/>
                <w:bCs w:val="0"/>
                <w:lang w:val="en-GB"/>
              </w:rPr>
            </w:pPr>
            <w:r w:rsidRPr="00AF7ABF">
              <w:rPr>
                <w:b w:val="0"/>
                <w:bCs w:val="0"/>
                <w:lang w:val="en-GB"/>
              </w:rPr>
              <w:t>quarantine.json</w:t>
            </w:r>
          </w:p>
        </w:tc>
        <w:tc>
          <w:tcPr>
            <w:tcW w:w="6295" w:type="dxa"/>
          </w:tcPr>
          <w:p w14:paraId="4D9F543B" w14:textId="7B5760DD" w:rsidR="009F1F6D" w:rsidRPr="00AF7ABF" w:rsidRDefault="00310C0B" w:rsidP="009F1F6D">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Temporarily prevents changes to newly created accounts until the Landing Zone Accelerator has run successfully. This policy is applied at account creation if enabled.</w:t>
            </w:r>
          </w:p>
        </w:tc>
      </w:tr>
    </w:tbl>
    <w:p w14:paraId="6D41DD44" w14:textId="77777777" w:rsidR="006C7112" w:rsidRPr="00AF7ABF" w:rsidRDefault="006C7112" w:rsidP="00370891">
      <w:pPr>
        <w:pStyle w:val="BodyTextVersion1"/>
        <w:rPr>
          <w:lang w:val="en-GB"/>
        </w:rPr>
      </w:pP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2875"/>
        <w:gridCol w:w="3060"/>
        <w:gridCol w:w="3126"/>
      </w:tblGrid>
      <w:tr w:rsidR="00BA1343" w:rsidRPr="00AF7ABF" w14:paraId="43B80D08" w14:textId="7CDD89D2" w:rsidTr="00F563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75" w:type="dxa"/>
          </w:tcPr>
          <w:p w14:paraId="09AE43E8" w14:textId="50288C9F" w:rsidR="00BA1343" w:rsidRPr="00AF7ABF" w:rsidRDefault="00BA1343" w:rsidP="00EB5404">
            <w:pPr>
              <w:pStyle w:val="BodyTextVersion1"/>
              <w:rPr>
                <w:b w:val="0"/>
                <w:bCs w:val="0"/>
                <w:color w:val="FFFFFF" w:themeColor="background1"/>
                <w:lang w:val="en-GB"/>
              </w:rPr>
            </w:pPr>
            <w:r w:rsidRPr="00AF7ABF">
              <w:rPr>
                <w:b w:val="0"/>
                <w:bCs w:val="0"/>
                <w:color w:val="FFFFFF" w:themeColor="background1"/>
                <w:lang w:val="en-GB"/>
              </w:rPr>
              <w:t>OU</w:t>
            </w:r>
          </w:p>
        </w:tc>
        <w:tc>
          <w:tcPr>
            <w:tcW w:w="3060" w:type="dxa"/>
          </w:tcPr>
          <w:p w14:paraId="7D6FC3D0" w14:textId="2A093905" w:rsidR="00BA1343" w:rsidRPr="00AF7ABF" w:rsidRDefault="00727DE2" w:rsidP="00EB5404">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Directly Attached SCPs</w:t>
            </w:r>
          </w:p>
        </w:tc>
        <w:tc>
          <w:tcPr>
            <w:tcW w:w="3126" w:type="dxa"/>
          </w:tcPr>
          <w:p w14:paraId="59FD31A7" w14:textId="701946FE" w:rsidR="00BA1343" w:rsidRPr="00AF7ABF" w:rsidRDefault="00727DE2" w:rsidP="00EB5404">
            <w:pPr>
              <w:pStyle w:val="BodyTextVersion1"/>
              <w:cnfStyle w:val="100000000000" w:firstRow="1" w:lastRow="0" w:firstColumn="0" w:lastColumn="0" w:oddVBand="0" w:evenVBand="0" w:oddHBand="0" w:evenHBand="0" w:firstRowFirstColumn="0" w:firstRowLastColumn="0" w:lastRowFirstColumn="0" w:lastRowLastColumn="0"/>
              <w:rPr>
                <w:b w:val="0"/>
                <w:bCs w:val="0"/>
                <w:color w:val="FFFFFF" w:themeColor="background1"/>
                <w:lang w:val="en-GB"/>
              </w:rPr>
            </w:pPr>
            <w:r w:rsidRPr="00AF7ABF">
              <w:rPr>
                <w:b w:val="0"/>
                <w:bCs w:val="0"/>
                <w:color w:val="FFFFFF" w:themeColor="background1"/>
                <w:lang w:val="en-GB"/>
              </w:rPr>
              <w:t>Notes</w:t>
            </w:r>
          </w:p>
        </w:tc>
      </w:tr>
      <w:tr w:rsidR="00BA1343" w:rsidRPr="00AF7ABF" w14:paraId="26515536" w14:textId="6C30C8EA" w:rsidTr="00F56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6D8B929" w14:textId="109718A5" w:rsidR="00934A09" w:rsidRPr="00AF7ABF" w:rsidRDefault="00276A6D" w:rsidP="00EB5404">
            <w:pPr>
              <w:pStyle w:val="BodyTextVersion1"/>
              <w:rPr>
                <w:b w:val="0"/>
                <w:bCs w:val="0"/>
                <w:lang w:val="en-GB"/>
              </w:rPr>
            </w:pPr>
            <w:r w:rsidRPr="00AF7ABF">
              <w:rPr>
                <w:b w:val="0"/>
                <w:bCs w:val="0"/>
                <w:lang w:val="en-GB"/>
              </w:rPr>
              <w:t>Security</w:t>
            </w:r>
          </w:p>
        </w:tc>
        <w:tc>
          <w:tcPr>
            <w:tcW w:w="3060" w:type="dxa"/>
          </w:tcPr>
          <w:p w14:paraId="434417C9" w14:textId="2D806584" w:rsidR="00BA1343" w:rsidRPr="00AF7ABF" w:rsidRDefault="000C75C2"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FullAWSAccess</w:t>
            </w:r>
            <w:r w:rsidRPr="00AF7ABF">
              <w:rPr>
                <w:lang w:val="en-GB" w:eastAsia="en-IE"/>
              </w:rPr>
              <w:br/>
            </w:r>
            <w:r w:rsidR="00CF1195" w:rsidRPr="00AF7ABF">
              <w:rPr>
                <w:lang w:val="en-GB" w:eastAsia="en-IE"/>
              </w:rPr>
              <w:t>AcceleratorGuardrails1</w:t>
            </w:r>
            <w:r w:rsidR="00A16946" w:rsidRPr="00AF7ABF">
              <w:rPr>
                <w:lang w:val="en-GB" w:eastAsia="en-IE"/>
              </w:rPr>
              <w:br/>
            </w:r>
            <w:r w:rsidR="00CF1195" w:rsidRPr="00AF7ABF">
              <w:rPr>
                <w:lang w:val="en-GB" w:eastAsia="en-IE"/>
              </w:rPr>
              <w:t xml:space="preserve">AcceleratorGuardrails2 </w:t>
            </w:r>
            <w:r w:rsidR="00A16946" w:rsidRPr="00AF7ABF">
              <w:rPr>
                <w:lang w:val="en-GB" w:eastAsia="en-IE"/>
              </w:rPr>
              <w:br/>
            </w:r>
            <w:r w:rsidR="00CF1195" w:rsidRPr="00AF7ABF">
              <w:rPr>
                <w:lang w:val="en-GB" w:eastAsia="en-IE"/>
              </w:rPr>
              <w:t>aws-guardrails-IWLXgI</w:t>
            </w:r>
            <w:r w:rsidR="00A16946" w:rsidRPr="00AF7ABF">
              <w:rPr>
                <w:lang w:val="en-GB" w:eastAsia="en-IE"/>
              </w:rPr>
              <w:br/>
            </w:r>
            <w:r w:rsidR="00CF1195" w:rsidRPr="00AF7ABF">
              <w:rPr>
                <w:lang w:val="en-GB" w:eastAsia="en-IE"/>
              </w:rPr>
              <w:t>aws-guardrails-QWcgdH</w:t>
            </w:r>
          </w:p>
        </w:tc>
        <w:tc>
          <w:tcPr>
            <w:tcW w:w="3126" w:type="dxa"/>
          </w:tcPr>
          <w:p w14:paraId="26989878" w14:textId="532CAE65" w:rsidR="00BA1343" w:rsidRPr="00AF7ABF" w:rsidRDefault="00CF1195"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Maximum limit reached</w:t>
            </w:r>
          </w:p>
        </w:tc>
      </w:tr>
      <w:tr w:rsidR="00934A09" w:rsidRPr="00AF7ABF" w14:paraId="447AD408" w14:textId="77777777" w:rsidTr="00F563E3">
        <w:tc>
          <w:tcPr>
            <w:cnfStyle w:val="001000000000" w:firstRow="0" w:lastRow="0" w:firstColumn="1" w:lastColumn="0" w:oddVBand="0" w:evenVBand="0" w:oddHBand="0" w:evenHBand="0" w:firstRowFirstColumn="0" w:firstRowLastColumn="0" w:lastRowFirstColumn="0" w:lastRowLastColumn="0"/>
            <w:tcW w:w="2875" w:type="dxa"/>
          </w:tcPr>
          <w:p w14:paraId="2C3008CF" w14:textId="216D518F" w:rsidR="00934A09" w:rsidRPr="00AF7ABF" w:rsidRDefault="00276A6D" w:rsidP="00EB5404">
            <w:pPr>
              <w:pStyle w:val="BodyTextVersion1"/>
              <w:rPr>
                <w:b w:val="0"/>
                <w:bCs w:val="0"/>
                <w:lang w:val="en-GB"/>
              </w:rPr>
            </w:pPr>
            <w:r w:rsidRPr="00AF7ABF">
              <w:rPr>
                <w:b w:val="0"/>
                <w:bCs w:val="0"/>
                <w:lang w:val="en-GB"/>
              </w:rPr>
              <w:t>Infrastructure</w:t>
            </w:r>
          </w:p>
        </w:tc>
        <w:tc>
          <w:tcPr>
            <w:tcW w:w="3060" w:type="dxa"/>
          </w:tcPr>
          <w:p w14:paraId="49CEB7C1" w14:textId="135C2FAF" w:rsidR="00934A09" w:rsidRPr="00AF7ABF" w:rsidRDefault="000C75C2"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FullAWSAccess</w:t>
            </w:r>
            <w:r w:rsidRPr="00AF7ABF">
              <w:rPr>
                <w:lang w:val="en-GB" w:eastAsia="en-IE"/>
              </w:rPr>
              <w:br/>
            </w:r>
            <w:r w:rsidR="00A16946" w:rsidRPr="00AF7ABF">
              <w:rPr>
                <w:lang w:val="en-GB" w:eastAsia="en-IE"/>
              </w:rPr>
              <w:t xml:space="preserve">AcceleratorGuardrails1 AcceleratorGuardrails2 AcceleratorGuardrails3 </w:t>
            </w:r>
            <w:r w:rsidR="00A16946" w:rsidRPr="00AF7ABF">
              <w:rPr>
                <w:lang w:val="en-GB" w:eastAsia="en-IE"/>
              </w:rPr>
              <w:br/>
              <w:t>aws-guardrails-VnjDZG</w:t>
            </w:r>
          </w:p>
        </w:tc>
        <w:tc>
          <w:tcPr>
            <w:tcW w:w="3126" w:type="dxa"/>
          </w:tcPr>
          <w:p w14:paraId="1A6C36B1" w14:textId="0594DFF1" w:rsidR="00934A09" w:rsidRPr="00AF7ABF" w:rsidRDefault="00CF1195"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Maximum limit reached</w:t>
            </w:r>
          </w:p>
        </w:tc>
      </w:tr>
      <w:tr w:rsidR="00EE6BFE" w:rsidRPr="00AF7ABF" w14:paraId="5B044335" w14:textId="77777777" w:rsidTr="00F56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02640339" w14:textId="44228CDB" w:rsidR="00EE6BFE" w:rsidRPr="00AF7ABF" w:rsidRDefault="00EE6BFE" w:rsidP="00EB5404">
            <w:pPr>
              <w:pStyle w:val="BodyTextVersion1"/>
              <w:rPr>
                <w:b w:val="0"/>
                <w:bCs w:val="0"/>
                <w:lang w:val="en-GB"/>
              </w:rPr>
            </w:pPr>
            <w:r w:rsidRPr="00AF7ABF">
              <w:rPr>
                <w:b w:val="0"/>
                <w:bCs w:val="0"/>
                <w:lang w:val="en-GB"/>
              </w:rPr>
              <w:t>AFT-Management</w:t>
            </w:r>
          </w:p>
        </w:tc>
        <w:tc>
          <w:tcPr>
            <w:tcW w:w="3060" w:type="dxa"/>
          </w:tcPr>
          <w:p w14:paraId="51DC6298" w14:textId="446933A5" w:rsidR="00EE6BFE" w:rsidRPr="00AF7ABF" w:rsidRDefault="000C75C2"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FullAWSAccess</w:t>
            </w:r>
            <w:r w:rsidRPr="00AF7ABF">
              <w:rPr>
                <w:lang w:val="en-GB" w:eastAsia="en-IE"/>
              </w:rPr>
              <w:br/>
            </w:r>
            <w:r w:rsidR="00EE6BFE" w:rsidRPr="00AF7ABF">
              <w:rPr>
                <w:lang w:val="en-GB" w:eastAsia="en-IE"/>
              </w:rPr>
              <w:t>AcceleratorGuardrails1 AcceleratorGuardrails2 AcceleratorGuardrails3</w:t>
            </w:r>
            <w:r w:rsidR="00EE6BFE" w:rsidRPr="00AF7ABF">
              <w:rPr>
                <w:lang w:val="en-GB" w:eastAsia="en-IE"/>
              </w:rPr>
              <w:br/>
            </w:r>
            <w:r w:rsidR="00F472FA" w:rsidRPr="00AF7ABF">
              <w:rPr>
                <w:lang w:val="en-GB" w:eastAsia="en-IE"/>
              </w:rPr>
              <w:t>aws-guardrails-gVNfhr</w:t>
            </w:r>
          </w:p>
        </w:tc>
        <w:tc>
          <w:tcPr>
            <w:tcW w:w="3126" w:type="dxa"/>
          </w:tcPr>
          <w:p w14:paraId="0EBF469A" w14:textId="58681BDB" w:rsidR="00EE6BFE" w:rsidRPr="00AF7ABF" w:rsidRDefault="00E36AE1"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Maximum limit reached</w:t>
            </w:r>
          </w:p>
        </w:tc>
      </w:tr>
      <w:tr w:rsidR="00934A09" w:rsidRPr="00AF7ABF" w14:paraId="725DDD29" w14:textId="77777777" w:rsidTr="00F563E3">
        <w:tc>
          <w:tcPr>
            <w:cnfStyle w:val="001000000000" w:firstRow="0" w:lastRow="0" w:firstColumn="1" w:lastColumn="0" w:oddVBand="0" w:evenVBand="0" w:oddHBand="0" w:evenHBand="0" w:firstRowFirstColumn="0" w:firstRowLastColumn="0" w:lastRowFirstColumn="0" w:lastRowLastColumn="0"/>
            <w:tcW w:w="2875" w:type="dxa"/>
          </w:tcPr>
          <w:p w14:paraId="73216E86" w14:textId="51A13BAC" w:rsidR="00934A09" w:rsidRPr="00AF7ABF" w:rsidRDefault="00276A6D" w:rsidP="00EB5404">
            <w:pPr>
              <w:pStyle w:val="BodyTextVersion1"/>
              <w:rPr>
                <w:b w:val="0"/>
                <w:bCs w:val="0"/>
                <w:lang w:val="en-GB"/>
              </w:rPr>
            </w:pPr>
            <w:r w:rsidRPr="00AF7ABF">
              <w:rPr>
                <w:b w:val="0"/>
                <w:bCs w:val="0"/>
                <w:lang w:val="en-GB"/>
              </w:rPr>
              <w:t>Workloads</w:t>
            </w:r>
          </w:p>
        </w:tc>
        <w:tc>
          <w:tcPr>
            <w:tcW w:w="3060" w:type="dxa"/>
          </w:tcPr>
          <w:p w14:paraId="6499FC6B" w14:textId="0B498554" w:rsidR="00934A09" w:rsidRPr="00AF7ABF" w:rsidRDefault="00BA1091"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FullAWSAccess</w:t>
            </w:r>
            <w:r w:rsidR="00B03DA2" w:rsidRPr="00AF7ABF">
              <w:rPr>
                <w:lang w:val="en-GB" w:eastAsia="en-IE"/>
              </w:rPr>
              <w:br/>
            </w:r>
            <w:r w:rsidR="008036B3" w:rsidRPr="00AF7ABF">
              <w:rPr>
                <w:lang w:val="en-GB" w:eastAsia="en-IE"/>
              </w:rPr>
              <w:t>AcceleratorGuardrails1 AcceleratorGuardrails2</w:t>
            </w:r>
            <w:r w:rsidR="008036B3" w:rsidRPr="00AF7ABF">
              <w:rPr>
                <w:lang w:val="en-GB" w:eastAsia="en-IE"/>
              </w:rPr>
              <w:br/>
            </w:r>
            <w:r w:rsidR="00B03DA2" w:rsidRPr="00AF7ABF">
              <w:rPr>
                <w:lang w:val="en-GB" w:eastAsia="en-IE"/>
              </w:rPr>
              <w:t>AcceleratorGuardrails3</w:t>
            </w:r>
            <w:r w:rsidRPr="00AF7ABF">
              <w:rPr>
                <w:lang w:val="en-GB" w:eastAsia="en-IE"/>
              </w:rPr>
              <w:br/>
              <w:t>aws-guardrails-oFwMLr</w:t>
            </w:r>
          </w:p>
        </w:tc>
        <w:tc>
          <w:tcPr>
            <w:tcW w:w="3126" w:type="dxa"/>
          </w:tcPr>
          <w:p w14:paraId="02758AE3" w14:textId="3C08F7FF" w:rsidR="00934A09" w:rsidRPr="00AF7ABF" w:rsidRDefault="008036B3" w:rsidP="00EB5404">
            <w:pPr>
              <w:pStyle w:val="BodyTextVersion1"/>
              <w:cnfStyle w:val="000000000000" w:firstRow="0" w:lastRow="0" w:firstColumn="0" w:lastColumn="0" w:oddVBand="0" w:evenVBand="0" w:oddHBand="0" w:evenHBand="0" w:firstRowFirstColumn="0" w:firstRowLastColumn="0" w:lastRowFirstColumn="0" w:lastRowLastColumn="0"/>
              <w:rPr>
                <w:lang w:val="en-GB" w:eastAsia="en-IE"/>
              </w:rPr>
            </w:pPr>
            <w:r w:rsidRPr="00AF7ABF">
              <w:rPr>
                <w:lang w:val="en-GB" w:eastAsia="en-IE"/>
              </w:rPr>
              <w:t>Maximum limit reached</w:t>
            </w:r>
          </w:p>
        </w:tc>
      </w:tr>
      <w:tr w:rsidR="00934A09" w:rsidRPr="00AF7ABF" w14:paraId="7A0A8392" w14:textId="77777777" w:rsidTr="00F563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E6578B7" w14:textId="3EA9AABE" w:rsidR="00934A09" w:rsidRPr="00AF7ABF" w:rsidRDefault="00276A6D" w:rsidP="00EB5404">
            <w:pPr>
              <w:pStyle w:val="BodyTextVersion1"/>
              <w:rPr>
                <w:b w:val="0"/>
                <w:bCs w:val="0"/>
                <w:lang w:val="en-GB"/>
              </w:rPr>
            </w:pPr>
            <w:r w:rsidRPr="00AF7ABF">
              <w:rPr>
                <w:b w:val="0"/>
                <w:bCs w:val="0"/>
                <w:lang w:val="en-GB"/>
              </w:rPr>
              <w:t>Workloads</w:t>
            </w:r>
            <w:r w:rsidR="00BA1091" w:rsidRPr="00AF7ABF">
              <w:rPr>
                <w:b w:val="0"/>
                <w:bCs w:val="0"/>
                <w:lang w:val="en-GB"/>
              </w:rPr>
              <w:t>/Sandbox</w:t>
            </w:r>
            <w:r w:rsidR="00BA1091" w:rsidRPr="00AF7ABF">
              <w:rPr>
                <w:b w:val="0"/>
                <w:bCs w:val="0"/>
                <w:lang w:val="en-GB"/>
              </w:rPr>
              <w:br/>
              <w:t>Workloads/Non-</w:t>
            </w:r>
            <w:r w:rsidR="00BA1091" w:rsidRPr="00AF7ABF">
              <w:rPr>
                <w:b w:val="0"/>
                <w:bCs w:val="0"/>
                <w:lang w:val="en-GB"/>
              </w:rPr>
              <w:lastRenderedPageBreak/>
              <w:t>Production</w:t>
            </w:r>
            <w:r w:rsidR="00BA1091" w:rsidRPr="00AF7ABF">
              <w:rPr>
                <w:b w:val="0"/>
                <w:bCs w:val="0"/>
                <w:lang w:val="en-GB"/>
              </w:rPr>
              <w:br/>
              <w:t>Workloads/Production</w:t>
            </w:r>
          </w:p>
        </w:tc>
        <w:tc>
          <w:tcPr>
            <w:tcW w:w="3060" w:type="dxa"/>
          </w:tcPr>
          <w:p w14:paraId="05D4CAEB" w14:textId="77D47B2C" w:rsidR="00934A09" w:rsidRPr="00AF7ABF" w:rsidRDefault="00BA1091"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lastRenderedPageBreak/>
              <w:t>FullAWSAccess</w:t>
            </w:r>
          </w:p>
        </w:tc>
        <w:tc>
          <w:tcPr>
            <w:tcW w:w="3126" w:type="dxa"/>
          </w:tcPr>
          <w:p w14:paraId="4F7942F5" w14:textId="0D899A2A" w:rsidR="00934A09" w:rsidRPr="00AF7ABF" w:rsidRDefault="00CF1195" w:rsidP="00EB5404">
            <w:pPr>
              <w:pStyle w:val="BodyTextVersion1"/>
              <w:cnfStyle w:val="000000100000" w:firstRow="0" w:lastRow="0" w:firstColumn="0" w:lastColumn="0" w:oddVBand="0" w:evenVBand="0" w:oddHBand="1" w:evenHBand="0" w:firstRowFirstColumn="0" w:firstRowLastColumn="0" w:lastRowFirstColumn="0" w:lastRowLastColumn="0"/>
              <w:rPr>
                <w:lang w:val="en-GB" w:eastAsia="en-IE"/>
              </w:rPr>
            </w:pPr>
            <w:r w:rsidRPr="00AF7ABF">
              <w:rPr>
                <w:lang w:val="en-GB" w:eastAsia="en-IE"/>
              </w:rPr>
              <w:t>Room for 4 additional SCPs</w:t>
            </w:r>
          </w:p>
        </w:tc>
      </w:tr>
    </w:tbl>
    <w:p w14:paraId="15A9D0B6" w14:textId="77777777" w:rsidR="0003596A" w:rsidRPr="00AF7ABF" w:rsidRDefault="0003596A" w:rsidP="008F76C1">
      <w:pPr>
        <w:pStyle w:val="BodyTextVersion1"/>
        <w:rPr>
          <w:lang w:val="en-GB"/>
        </w:rPr>
      </w:pPr>
    </w:p>
    <w:p w14:paraId="64849E65" w14:textId="68B7A9AA" w:rsidR="009605C3" w:rsidRPr="00AF7ABF" w:rsidRDefault="000F3EF1" w:rsidP="008F76C1">
      <w:pPr>
        <w:pStyle w:val="BodyTextVersion1"/>
        <w:rPr>
          <w:lang w:val="en-GB"/>
        </w:rPr>
      </w:pPr>
      <w:r w:rsidRPr="00AF7ABF">
        <w:rPr>
          <w:noProof/>
          <w:lang w:val="en-GB" w:eastAsia="en-IE"/>
        </w:rPr>
        <w:drawing>
          <wp:anchor distT="0" distB="0" distL="114300" distR="114300" simplePos="0" relativeHeight="251662342" behindDoc="0" locked="0" layoutInCell="1" allowOverlap="1" wp14:anchorId="68F4C376" wp14:editId="65B2F663">
            <wp:simplePos x="0" y="0"/>
            <wp:positionH relativeFrom="column">
              <wp:posOffset>4445</wp:posOffset>
            </wp:positionH>
            <wp:positionV relativeFrom="paragraph">
              <wp:posOffset>-2540</wp:posOffset>
            </wp:positionV>
            <wp:extent cx="353962" cy="353962"/>
            <wp:effectExtent l="0" t="0" r="8255" b="8255"/>
            <wp:wrapSquare wrapText="bothSides"/>
            <wp:docPr id="542567397" name="Graphic 1"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1785" name="Graphic 198051785" descr="Warning with solid fill"/>
                    <pic:cNvPicPr/>
                  </pic:nvPicPr>
                  <pic:blipFill>
                    <a:blip r:embed="rId46">
                      <a:extLst>
                        <a:ext uri="{96DAC541-7B7A-43D3-8B79-37D633B846F1}">
                          <asvg:svgBlip xmlns:asvg="http://schemas.microsoft.com/office/drawing/2016/SVG/main" r:embed="rId47"/>
                        </a:ext>
                      </a:extLst>
                    </a:blip>
                    <a:stretch>
                      <a:fillRect/>
                    </a:stretch>
                  </pic:blipFill>
                  <pic:spPr>
                    <a:xfrm>
                      <a:off x="0" y="0"/>
                      <a:ext cx="353962" cy="353962"/>
                    </a:xfrm>
                    <a:prstGeom prst="rect">
                      <a:avLst/>
                    </a:prstGeom>
                  </pic:spPr>
                </pic:pic>
              </a:graphicData>
            </a:graphic>
          </wp:anchor>
        </w:drawing>
      </w:r>
      <w:r w:rsidR="009605C3" w:rsidRPr="00AF7ABF">
        <w:rPr>
          <w:lang w:val="en-GB"/>
        </w:rPr>
        <w:t>The Security, Infrastructure</w:t>
      </w:r>
      <w:r w:rsidR="00D62F81" w:rsidRPr="00AF7ABF">
        <w:rPr>
          <w:lang w:val="en-GB"/>
        </w:rPr>
        <w:t>,</w:t>
      </w:r>
      <w:r w:rsidR="00D62F81" w:rsidRPr="00AF7ABF">
        <w:t xml:space="preserve"> </w:t>
      </w:r>
      <w:r w:rsidR="00D62F81" w:rsidRPr="00AF7ABF">
        <w:rPr>
          <w:lang w:val="en-GB"/>
        </w:rPr>
        <w:t xml:space="preserve">AFT-Management, and Workloads </w:t>
      </w:r>
      <w:r w:rsidR="009605C3" w:rsidRPr="00AF7ABF">
        <w:rPr>
          <w:lang w:val="en-GB"/>
        </w:rPr>
        <w:t>OUs have SCPs that are maxed out in size and count, meaning no new policies can be attached</w:t>
      </w:r>
      <w:r w:rsidR="00633E3B" w:rsidRPr="00AF7ABF">
        <w:rPr>
          <w:lang w:val="en-GB"/>
        </w:rPr>
        <w:t>. It is possible to extend the SCP provided by the LZA but some of the files have exceeded the AWS character limit and thus this is why there are multiple AcceleratorGuardrails files</w:t>
      </w:r>
      <w:r w:rsidR="009605C3" w:rsidRPr="00AF7ABF">
        <w:rPr>
          <w:lang w:val="en-GB"/>
        </w:rPr>
        <w:t>.</w:t>
      </w:r>
    </w:p>
    <w:p w14:paraId="460770C5" w14:textId="77777777" w:rsidR="00D04893" w:rsidRPr="00AF7ABF" w:rsidRDefault="00D04893" w:rsidP="00D04893">
      <w:pPr>
        <w:rPr>
          <w:rFonts w:asciiTheme="minorHAnsi" w:hAnsiTheme="minorHAnsi"/>
          <w:sz w:val="18"/>
          <w:szCs w:val="18"/>
          <w:lang w:eastAsia="en-IE"/>
        </w:rPr>
      </w:pPr>
    </w:p>
    <w:p w14:paraId="4834A814" w14:textId="58259827" w:rsidR="0003596A" w:rsidRPr="00AF7ABF" w:rsidRDefault="0003596A" w:rsidP="0003596A">
      <w:pPr>
        <w:pStyle w:val="Heading2"/>
        <w:rPr>
          <w:rFonts w:asciiTheme="minorHAnsi" w:hAnsiTheme="minorHAnsi"/>
          <w:bCs/>
        </w:rPr>
      </w:pPr>
      <w:bookmarkStart w:id="57" w:name="_Toc205566983"/>
      <w:r w:rsidRPr="00AF7ABF">
        <w:rPr>
          <w:rFonts w:asciiTheme="minorHAnsi" w:hAnsiTheme="minorHAnsi"/>
          <w:bCs/>
        </w:rPr>
        <w:t>AWS Billing and Cost Management</w:t>
      </w:r>
      <w:bookmarkEnd w:id="57"/>
    </w:p>
    <w:p w14:paraId="16EC08C4" w14:textId="24CD5DA4" w:rsidR="009B6C20" w:rsidRPr="00AF7ABF" w:rsidRDefault="009B6C20" w:rsidP="000F3EF1">
      <w:pPr>
        <w:jc w:val="both"/>
        <w:rPr>
          <w:rFonts w:asciiTheme="minorHAnsi" w:hAnsiTheme="minorHAnsi"/>
          <w:color w:val="auto"/>
          <w:szCs w:val="22"/>
        </w:rPr>
      </w:pPr>
      <w:r w:rsidRPr="00AF7ABF">
        <w:rPr>
          <w:rFonts w:asciiTheme="minorHAnsi" w:hAnsiTheme="minorHAnsi"/>
          <w:color w:val="auto"/>
          <w:szCs w:val="22"/>
        </w:rPr>
        <w:t xml:space="preserve">By default, AWS Billing and Cost Management is only accessible </w:t>
      </w:r>
      <w:r w:rsidR="003506F9" w:rsidRPr="00AF7ABF">
        <w:rPr>
          <w:rFonts w:asciiTheme="minorHAnsi" w:hAnsiTheme="minorHAnsi"/>
          <w:color w:val="auto"/>
          <w:szCs w:val="22"/>
        </w:rPr>
        <w:t>to</w:t>
      </w:r>
      <w:r w:rsidRPr="00AF7ABF">
        <w:rPr>
          <w:rFonts w:asciiTheme="minorHAnsi" w:hAnsiTheme="minorHAnsi"/>
          <w:color w:val="auto"/>
          <w:szCs w:val="22"/>
        </w:rPr>
        <w:t xml:space="preserve"> the root user </w:t>
      </w:r>
      <w:r w:rsidR="008C323F" w:rsidRPr="00AF7ABF">
        <w:rPr>
          <w:rFonts w:asciiTheme="minorHAnsi" w:hAnsiTheme="minorHAnsi"/>
          <w:color w:val="auto"/>
          <w:szCs w:val="22"/>
        </w:rPr>
        <w:t>in the Root</w:t>
      </w:r>
      <w:r w:rsidRPr="00AF7ABF">
        <w:rPr>
          <w:rFonts w:asciiTheme="minorHAnsi" w:hAnsiTheme="minorHAnsi"/>
          <w:color w:val="auto"/>
          <w:szCs w:val="22"/>
        </w:rPr>
        <w:t xml:space="preserve"> account. To enable access for other users, the root user must first log in and follow the steps outlined in the official AWS </w:t>
      </w:r>
      <w:hyperlink r:id="rId85" w:history="1">
        <w:r w:rsidRPr="00AF7ABF">
          <w:rPr>
            <w:rStyle w:val="Hyperlink"/>
            <w:rFonts w:asciiTheme="minorHAnsi" w:hAnsiTheme="minorHAnsi"/>
            <w:szCs w:val="22"/>
          </w:rPr>
          <w:t>guide</w:t>
        </w:r>
      </w:hyperlink>
      <w:r w:rsidRPr="00AF7ABF">
        <w:rPr>
          <w:rFonts w:asciiTheme="minorHAnsi" w:hAnsiTheme="minorHAnsi"/>
          <w:color w:val="auto"/>
          <w:szCs w:val="22"/>
        </w:rPr>
        <w:t xml:space="preserve"> to activate billing access.</w:t>
      </w:r>
    </w:p>
    <w:p w14:paraId="6A0724FB" w14:textId="71053ED8" w:rsidR="00D04893" w:rsidRPr="00AF7ABF" w:rsidRDefault="009B6C20" w:rsidP="000F3EF1">
      <w:pPr>
        <w:jc w:val="both"/>
        <w:rPr>
          <w:rFonts w:asciiTheme="minorHAnsi" w:hAnsiTheme="minorHAnsi"/>
          <w:color w:val="auto"/>
          <w:szCs w:val="22"/>
        </w:rPr>
      </w:pPr>
      <w:r w:rsidRPr="00AF7ABF">
        <w:rPr>
          <w:rFonts w:asciiTheme="minorHAnsi" w:hAnsiTheme="minorHAnsi"/>
          <w:color w:val="auto"/>
          <w:szCs w:val="22"/>
        </w:rPr>
        <w:t xml:space="preserve">Once enabled, </w:t>
      </w:r>
      <w:r w:rsidR="003506F9" w:rsidRPr="00AF7ABF">
        <w:rPr>
          <w:rFonts w:asciiTheme="minorHAnsi" w:hAnsiTheme="minorHAnsi"/>
          <w:color w:val="auto"/>
          <w:szCs w:val="22"/>
        </w:rPr>
        <w:t xml:space="preserve">access </w:t>
      </w:r>
      <w:r w:rsidR="00867331" w:rsidRPr="00AF7ABF">
        <w:rPr>
          <w:rFonts w:asciiTheme="minorHAnsi" w:hAnsiTheme="minorHAnsi"/>
          <w:color w:val="auto"/>
          <w:szCs w:val="22"/>
        </w:rPr>
        <w:t xml:space="preserve">to </w:t>
      </w:r>
      <w:r w:rsidRPr="00AF7ABF">
        <w:rPr>
          <w:rFonts w:asciiTheme="minorHAnsi" w:hAnsiTheme="minorHAnsi"/>
          <w:color w:val="auto"/>
          <w:szCs w:val="22"/>
        </w:rPr>
        <w:t xml:space="preserve">billing </w:t>
      </w:r>
      <w:r w:rsidR="00867331" w:rsidRPr="00AF7ABF">
        <w:rPr>
          <w:rFonts w:asciiTheme="minorHAnsi" w:hAnsiTheme="minorHAnsi"/>
          <w:color w:val="auto"/>
          <w:szCs w:val="22"/>
        </w:rPr>
        <w:t>is granted</w:t>
      </w:r>
      <w:r w:rsidRPr="00AF7ABF">
        <w:rPr>
          <w:rFonts w:asciiTheme="minorHAnsi" w:hAnsiTheme="minorHAnsi"/>
          <w:color w:val="auto"/>
          <w:szCs w:val="22"/>
        </w:rPr>
        <w:t xml:space="preserve"> by creating </w:t>
      </w:r>
      <w:r w:rsidR="0062100A" w:rsidRPr="00AF7ABF">
        <w:rPr>
          <w:rFonts w:asciiTheme="minorHAnsi" w:hAnsiTheme="minorHAnsi"/>
          <w:color w:val="auto"/>
          <w:szCs w:val="22"/>
        </w:rPr>
        <w:t xml:space="preserve">an </w:t>
      </w:r>
      <w:r w:rsidRPr="00AF7ABF">
        <w:rPr>
          <w:rFonts w:asciiTheme="minorHAnsi" w:hAnsiTheme="minorHAnsi"/>
          <w:color w:val="auto"/>
          <w:szCs w:val="22"/>
        </w:rPr>
        <w:t xml:space="preserve">IAM Identity </w:t>
      </w:r>
      <w:r w:rsidR="009F183F" w:rsidRPr="00AF7ABF">
        <w:rPr>
          <w:rFonts w:asciiTheme="minorHAnsi" w:hAnsiTheme="minorHAnsi"/>
          <w:color w:val="auto"/>
          <w:szCs w:val="22"/>
        </w:rPr>
        <w:t>Centre</w:t>
      </w:r>
      <w:r w:rsidRPr="00AF7ABF">
        <w:rPr>
          <w:rFonts w:asciiTheme="minorHAnsi" w:hAnsiTheme="minorHAnsi"/>
          <w:color w:val="auto"/>
          <w:szCs w:val="22"/>
        </w:rPr>
        <w:t xml:space="preserve"> </w:t>
      </w:r>
      <w:r w:rsidR="0062100A" w:rsidRPr="00AF7ABF">
        <w:rPr>
          <w:rFonts w:asciiTheme="minorHAnsi" w:hAnsiTheme="minorHAnsi"/>
          <w:color w:val="auto"/>
          <w:szCs w:val="22"/>
        </w:rPr>
        <w:t>Group</w:t>
      </w:r>
      <w:r w:rsidR="00867331" w:rsidRPr="00AF7ABF">
        <w:rPr>
          <w:rFonts w:asciiTheme="minorHAnsi" w:hAnsiTheme="minorHAnsi"/>
          <w:color w:val="auto"/>
          <w:szCs w:val="22"/>
        </w:rPr>
        <w:t>, assigni</w:t>
      </w:r>
      <w:r w:rsidR="009351DB" w:rsidRPr="00AF7ABF">
        <w:rPr>
          <w:rFonts w:asciiTheme="minorHAnsi" w:hAnsiTheme="minorHAnsi"/>
          <w:color w:val="auto"/>
          <w:szCs w:val="22"/>
        </w:rPr>
        <w:t>ng users</w:t>
      </w:r>
      <w:r w:rsidR="0062100A" w:rsidRPr="00AF7ABF">
        <w:rPr>
          <w:rFonts w:asciiTheme="minorHAnsi" w:hAnsiTheme="minorHAnsi"/>
          <w:color w:val="auto"/>
          <w:szCs w:val="22"/>
        </w:rPr>
        <w:t xml:space="preserve"> </w:t>
      </w:r>
      <w:r w:rsidRPr="00AF7ABF">
        <w:rPr>
          <w:rFonts w:asciiTheme="minorHAnsi" w:hAnsiTheme="minorHAnsi"/>
          <w:color w:val="auto"/>
          <w:szCs w:val="22"/>
        </w:rPr>
        <w:t xml:space="preserve">and </w:t>
      </w:r>
      <w:r w:rsidR="009351DB" w:rsidRPr="00AF7ABF">
        <w:rPr>
          <w:rFonts w:asciiTheme="minorHAnsi" w:hAnsiTheme="minorHAnsi"/>
          <w:color w:val="auto"/>
          <w:szCs w:val="22"/>
        </w:rPr>
        <w:t xml:space="preserve">applying </w:t>
      </w:r>
      <w:hyperlink r:id="rId86" w:history="1">
        <w:r w:rsidRPr="00AF7ABF">
          <w:rPr>
            <w:rStyle w:val="Hyperlink"/>
            <w:rFonts w:asciiTheme="minorHAnsi" w:hAnsiTheme="minorHAnsi"/>
            <w:szCs w:val="22"/>
          </w:rPr>
          <w:t>billing access policies</w:t>
        </w:r>
      </w:hyperlink>
      <w:r w:rsidRPr="00AF7ABF">
        <w:rPr>
          <w:rFonts w:asciiTheme="minorHAnsi" w:hAnsiTheme="minorHAnsi"/>
          <w:color w:val="auto"/>
          <w:szCs w:val="22"/>
        </w:rPr>
        <w:t xml:space="preserve"> </w:t>
      </w:r>
      <w:r w:rsidR="009351DB" w:rsidRPr="00AF7ABF">
        <w:rPr>
          <w:rFonts w:asciiTheme="minorHAnsi" w:hAnsiTheme="minorHAnsi"/>
          <w:color w:val="auto"/>
          <w:szCs w:val="22"/>
        </w:rPr>
        <w:t xml:space="preserve">- </w:t>
      </w:r>
      <w:r w:rsidR="0062100A" w:rsidRPr="00AF7ABF">
        <w:rPr>
          <w:rFonts w:asciiTheme="minorHAnsi" w:hAnsiTheme="minorHAnsi"/>
          <w:color w:val="auto"/>
          <w:szCs w:val="22"/>
        </w:rPr>
        <w:t>within</w:t>
      </w:r>
      <w:r w:rsidRPr="00AF7ABF">
        <w:rPr>
          <w:rFonts w:asciiTheme="minorHAnsi" w:hAnsiTheme="minorHAnsi"/>
          <w:color w:val="auto"/>
          <w:szCs w:val="22"/>
        </w:rPr>
        <w:t xml:space="preserve"> the </w:t>
      </w:r>
      <w:r w:rsidR="009351DB" w:rsidRPr="00AF7ABF">
        <w:rPr>
          <w:rFonts w:asciiTheme="minorHAnsi" w:hAnsiTheme="minorHAnsi"/>
          <w:color w:val="auto"/>
          <w:szCs w:val="22"/>
        </w:rPr>
        <w:t>R</w:t>
      </w:r>
      <w:r w:rsidRPr="00AF7ABF">
        <w:rPr>
          <w:rFonts w:asciiTheme="minorHAnsi" w:hAnsiTheme="minorHAnsi"/>
          <w:color w:val="auto"/>
          <w:szCs w:val="22"/>
        </w:rPr>
        <w:t xml:space="preserve">oot account. Members of this group will then have near full access to the Billing and Cost Management console, allowing them to monitor usage, manage budgets, and </w:t>
      </w:r>
      <w:r w:rsidR="008137AB" w:rsidRPr="00AF7ABF">
        <w:rPr>
          <w:rFonts w:asciiTheme="minorHAnsi" w:hAnsiTheme="minorHAnsi"/>
          <w:color w:val="auto"/>
          <w:szCs w:val="22"/>
        </w:rPr>
        <w:t>analyse</w:t>
      </w:r>
      <w:r w:rsidRPr="00AF7ABF">
        <w:rPr>
          <w:rFonts w:asciiTheme="minorHAnsi" w:hAnsiTheme="minorHAnsi"/>
          <w:color w:val="auto"/>
          <w:szCs w:val="22"/>
        </w:rPr>
        <w:t xml:space="preserve"> costs effectively.</w:t>
      </w:r>
    </w:p>
    <w:p w14:paraId="3FC95827" w14:textId="77777777" w:rsidR="00965CE0" w:rsidRPr="00AF7ABF" w:rsidRDefault="00965CE0" w:rsidP="009B6C20">
      <w:pPr>
        <w:rPr>
          <w:rFonts w:asciiTheme="minorHAnsi" w:hAnsiTheme="minorHAnsi"/>
          <w:sz w:val="18"/>
          <w:szCs w:val="18"/>
          <w:lang w:eastAsia="en-IE"/>
        </w:rPr>
      </w:pPr>
    </w:p>
    <w:p w14:paraId="5CDFE3F8" w14:textId="556F9959" w:rsidR="00D04893" w:rsidRPr="00AF7ABF" w:rsidRDefault="00F4125C" w:rsidP="00D04893">
      <w:pPr>
        <w:pStyle w:val="Heading2"/>
        <w:rPr>
          <w:rFonts w:asciiTheme="minorHAnsi" w:hAnsiTheme="minorHAnsi"/>
          <w:lang w:eastAsia="en-IE"/>
        </w:rPr>
      </w:pPr>
      <w:bookmarkStart w:id="58" w:name="_Toc78467451"/>
      <w:bookmarkStart w:id="59" w:name="_Toc78468081"/>
      <w:bookmarkStart w:id="60" w:name="_Toc78468433"/>
      <w:bookmarkStart w:id="61" w:name="_Toc79587108"/>
      <w:bookmarkStart w:id="62" w:name="_Toc205566984"/>
      <w:r w:rsidRPr="00AF7ABF">
        <w:rPr>
          <w:rFonts w:asciiTheme="minorHAnsi" w:hAnsiTheme="minorHAnsi"/>
          <w:bCs/>
          <w:lang w:eastAsia="en-IE"/>
        </w:rPr>
        <w:t>AWS Config Rules</w:t>
      </w:r>
      <w:bookmarkEnd w:id="58"/>
      <w:bookmarkEnd w:id="59"/>
      <w:bookmarkEnd w:id="60"/>
      <w:bookmarkEnd w:id="61"/>
      <w:bookmarkEnd w:id="62"/>
    </w:p>
    <w:p w14:paraId="5A131B96" w14:textId="7BAB0894" w:rsidR="008E1596" w:rsidRPr="00AF7ABF" w:rsidRDefault="008E1596" w:rsidP="000F3EF1">
      <w:pPr>
        <w:jc w:val="both"/>
        <w:rPr>
          <w:rFonts w:asciiTheme="minorHAnsi" w:hAnsiTheme="minorHAnsi"/>
          <w:color w:val="auto"/>
          <w:szCs w:val="22"/>
        </w:rPr>
      </w:pPr>
      <w:r w:rsidRPr="00AF7ABF">
        <w:rPr>
          <w:rFonts w:asciiTheme="minorHAnsi" w:hAnsiTheme="minorHAnsi"/>
          <w:color w:val="auto"/>
          <w:szCs w:val="22"/>
        </w:rPr>
        <w:t xml:space="preserve">The </w:t>
      </w:r>
      <w:hyperlink r:id="rId87" w:history="1">
        <w:r w:rsidR="00B67D24" w:rsidRPr="00AF7ABF">
          <w:rPr>
            <w:rStyle w:val="Hyperlink"/>
            <w:rFonts w:asciiTheme="minorHAnsi" w:hAnsiTheme="minorHAnsi"/>
            <w:szCs w:val="22"/>
          </w:rPr>
          <w:t>isp_aws_landing_zone_configuration</w:t>
        </w:r>
      </w:hyperlink>
      <w:r w:rsidR="00B67D24" w:rsidRPr="00AF7ABF">
        <w:rPr>
          <w:rFonts w:asciiTheme="minorHAnsi" w:hAnsiTheme="minorHAnsi"/>
          <w:color w:val="auto"/>
          <w:szCs w:val="22"/>
        </w:rPr>
        <w:t xml:space="preserve"> GitHub repository </w:t>
      </w:r>
      <w:r w:rsidRPr="00AF7ABF">
        <w:rPr>
          <w:rFonts w:asciiTheme="minorHAnsi" w:hAnsiTheme="minorHAnsi"/>
          <w:color w:val="auto"/>
          <w:szCs w:val="22"/>
        </w:rPr>
        <w:t xml:space="preserve">security-config.yaml file defines </w:t>
      </w:r>
      <w:r w:rsidR="00B719B5" w:rsidRPr="00AF7ABF">
        <w:rPr>
          <w:rFonts w:asciiTheme="minorHAnsi" w:hAnsiTheme="minorHAnsi"/>
          <w:color w:val="auto"/>
          <w:szCs w:val="22"/>
        </w:rPr>
        <w:t xml:space="preserve">the </w:t>
      </w:r>
      <w:r w:rsidRPr="00AF7ABF">
        <w:rPr>
          <w:rFonts w:asciiTheme="minorHAnsi" w:hAnsiTheme="minorHAnsi"/>
          <w:color w:val="auto"/>
          <w:szCs w:val="22"/>
        </w:rPr>
        <w:t xml:space="preserve">custom AWS Config rules </w:t>
      </w:r>
      <w:r w:rsidR="00B719B5" w:rsidRPr="00AF7ABF">
        <w:rPr>
          <w:rFonts w:asciiTheme="minorHAnsi" w:hAnsiTheme="minorHAnsi"/>
          <w:color w:val="auto"/>
          <w:szCs w:val="22"/>
        </w:rPr>
        <w:t xml:space="preserve">that are </w:t>
      </w:r>
      <w:r w:rsidRPr="00AF7ABF">
        <w:rPr>
          <w:rFonts w:asciiTheme="minorHAnsi" w:hAnsiTheme="minorHAnsi"/>
          <w:color w:val="auto"/>
          <w:szCs w:val="22"/>
        </w:rPr>
        <w:t xml:space="preserve">applied to the Root OU, which automatically propagate to nested OUs and </w:t>
      </w:r>
      <w:r w:rsidR="0050475A" w:rsidRPr="00AF7ABF">
        <w:rPr>
          <w:rFonts w:asciiTheme="minorHAnsi" w:hAnsiTheme="minorHAnsi"/>
          <w:color w:val="auto"/>
          <w:szCs w:val="22"/>
        </w:rPr>
        <w:t>LZ</w:t>
      </w:r>
      <w:r w:rsidRPr="00AF7ABF">
        <w:rPr>
          <w:rFonts w:asciiTheme="minorHAnsi" w:hAnsiTheme="minorHAnsi"/>
          <w:color w:val="auto"/>
          <w:szCs w:val="22"/>
        </w:rPr>
        <w:t xml:space="preserve"> accounts. To view all </w:t>
      </w:r>
      <w:r w:rsidR="00AF5631" w:rsidRPr="00AF7ABF">
        <w:rPr>
          <w:rFonts w:asciiTheme="minorHAnsi" w:hAnsiTheme="minorHAnsi"/>
          <w:color w:val="auto"/>
          <w:szCs w:val="22"/>
        </w:rPr>
        <w:t xml:space="preserve">the </w:t>
      </w:r>
      <w:r w:rsidRPr="00AF7ABF">
        <w:rPr>
          <w:rFonts w:asciiTheme="minorHAnsi" w:hAnsiTheme="minorHAnsi"/>
          <w:color w:val="auto"/>
          <w:szCs w:val="22"/>
        </w:rPr>
        <w:t xml:space="preserve">available </w:t>
      </w:r>
      <w:r w:rsidR="00AF5631" w:rsidRPr="00AF7ABF">
        <w:rPr>
          <w:rFonts w:asciiTheme="minorHAnsi" w:hAnsiTheme="minorHAnsi"/>
          <w:color w:val="auto"/>
          <w:szCs w:val="22"/>
        </w:rPr>
        <w:t xml:space="preserve">AWS </w:t>
      </w:r>
      <w:r w:rsidRPr="00AF7ABF">
        <w:rPr>
          <w:rFonts w:asciiTheme="minorHAnsi" w:hAnsiTheme="minorHAnsi"/>
          <w:color w:val="auto"/>
          <w:szCs w:val="22"/>
        </w:rPr>
        <w:t>Config rules, refer to the</w:t>
      </w:r>
      <w:r w:rsidR="0050475A" w:rsidRPr="00AF7ABF">
        <w:rPr>
          <w:rFonts w:asciiTheme="minorHAnsi" w:hAnsiTheme="minorHAnsi"/>
          <w:color w:val="auto"/>
          <w:szCs w:val="22"/>
        </w:rPr>
        <w:t xml:space="preserve"> AWS</w:t>
      </w:r>
      <w:r w:rsidRPr="00AF7ABF">
        <w:rPr>
          <w:rFonts w:asciiTheme="minorHAnsi" w:hAnsiTheme="minorHAnsi"/>
          <w:color w:val="auto"/>
          <w:szCs w:val="22"/>
        </w:rPr>
        <w:t xml:space="preserve"> </w:t>
      </w:r>
      <w:hyperlink r:id="rId88" w:history="1">
        <w:r w:rsidRPr="00AF7ABF">
          <w:rPr>
            <w:rStyle w:val="Hyperlink"/>
            <w:rFonts w:asciiTheme="minorHAnsi" w:hAnsiTheme="minorHAnsi"/>
            <w:szCs w:val="22"/>
          </w:rPr>
          <w:t>documentation</w:t>
        </w:r>
      </w:hyperlink>
      <w:r w:rsidRPr="00AF7ABF">
        <w:rPr>
          <w:rFonts w:asciiTheme="minorHAnsi" w:hAnsiTheme="minorHAnsi"/>
          <w:color w:val="auto"/>
          <w:szCs w:val="22"/>
        </w:rPr>
        <w:t xml:space="preserve"> </w:t>
      </w:r>
      <w:r w:rsidR="0050475A" w:rsidRPr="00AF7ABF">
        <w:rPr>
          <w:rFonts w:asciiTheme="minorHAnsi" w:hAnsiTheme="minorHAnsi"/>
          <w:color w:val="auto"/>
          <w:szCs w:val="22"/>
        </w:rPr>
        <w:t xml:space="preserve">in the </w:t>
      </w:r>
      <w:r w:rsidRPr="00AF7ABF">
        <w:rPr>
          <w:rFonts w:asciiTheme="minorHAnsi" w:hAnsiTheme="minorHAnsi"/>
          <w:color w:val="auto"/>
          <w:szCs w:val="22"/>
        </w:rPr>
        <w:t>section titled: awsConfig/ruleSets</w:t>
      </w:r>
      <w:r w:rsidR="0050475A" w:rsidRPr="00AF7ABF">
        <w:rPr>
          <w:rFonts w:asciiTheme="minorHAnsi" w:hAnsiTheme="minorHAnsi"/>
          <w:color w:val="auto"/>
          <w:szCs w:val="22"/>
        </w:rPr>
        <w:t>.</w:t>
      </w:r>
    </w:p>
    <w:p w14:paraId="423FC2E3" w14:textId="6B7502C9" w:rsidR="00736743" w:rsidRPr="00AF7ABF" w:rsidRDefault="00736743" w:rsidP="000F3EF1">
      <w:pPr>
        <w:jc w:val="both"/>
        <w:rPr>
          <w:rFonts w:asciiTheme="minorHAnsi" w:hAnsiTheme="minorHAnsi"/>
          <w:color w:val="auto"/>
          <w:szCs w:val="22"/>
        </w:rPr>
      </w:pPr>
      <w:r w:rsidRPr="00AF7ABF">
        <w:rPr>
          <w:rFonts w:asciiTheme="minorHAnsi" w:hAnsiTheme="minorHAnsi"/>
          <w:color w:val="auto"/>
          <w:szCs w:val="22"/>
        </w:rPr>
        <w:t xml:space="preserve">It is also possible to apply an AWS Config rule via Terraform using the AFT related repositories, </w:t>
      </w:r>
      <w:r w:rsidR="00A2108E" w:rsidRPr="00AF7ABF">
        <w:rPr>
          <w:rFonts w:asciiTheme="minorHAnsi" w:hAnsiTheme="minorHAnsi"/>
          <w:color w:val="auto"/>
          <w:szCs w:val="22"/>
        </w:rPr>
        <w:t>add the</w:t>
      </w:r>
      <w:r w:rsidRPr="00AF7ABF">
        <w:rPr>
          <w:rFonts w:asciiTheme="minorHAnsi" w:hAnsiTheme="minorHAnsi"/>
          <w:color w:val="auto"/>
          <w:szCs w:val="22"/>
        </w:rPr>
        <w:t xml:space="preserve"> </w:t>
      </w:r>
      <w:r w:rsidR="00BE4612" w:rsidRPr="00AF7ABF">
        <w:rPr>
          <w:rFonts w:asciiTheme="minorHAnsi" w:hAnsiTheme="minorHAnsi"/>
          <w:color w:val="auto"/>
          <w:szCs w:val="22"/>
        </w:rPr>
        <w:t>AWS Config rule</w:t>
      </w:r>
      <w:r w:rsidRPr="00AF7ABF">
        <w:rPr>
          <w:rFonts w:asciiTheme="minorHAnsi" w:hAnsiTheme="minorHAnsi"/>
          <w:color w:val="auto"/>
          <w:szCs w:val="22"/>
        </w:rPr>
        <w:t xml:space="preserve"> Alias name </w:t>
      </w:r>
      <w:r w:rsidR="00A2108E" w:rsidRPr="00AF7ABF">
        <w:rPr>
          <w:rFonts w:asciiTheme="minorHAnsi" w:hAnsiTheme="minorHAnsi"/>
          <w:color w:val="auto"/>
          <w:szCs w:val="22"/>
        </w:rPr>
        <w:t xml:space="preserve">to the file as seen in this </w:t>
      </w:r>
      <w:hyperlink r:id="rId89" w:anchor="L6" w:history="1">
        <w:r w:rsidR="00A2108E" w:rsidRPr="00AF7ABF">
          <w:rPr>
            <w:rStyle w:val="Hyperlink"/>
            <w:rFonts w:asciiTheme="minorHAnsi" w:hAnsiTheme="minorHAnsi"/>
            <w:szCs w:val="22"/>
          </w:rPr>
          <w:t>example</w:t>
        </w:r>
      </w:hyperlink>
      <w:r w:rsidR="00A2108E" w:rsidRPr="00AF7ABF">
        <w:rPr>
          <w:rFonts w:asciiTheme="minorHAnsi" w:hAnsiTheme="minorHAnsi"/>
          <w:color w:val="auto"/>
          <w:szCs w:val="22"/>
        </w:rPr>
        <w:t>.</w:t>
      </w:r>
    </w:p>
    <w:p w14:paraId="143BC95E" w14:textId="77777777" w:rsidR="00965CE0" w:rsidRPr="00AF7ABF" w:rsidRDefault="00965CE0" w:rsidP="00DD1892">
      <w:pPr>
        <w:rPr>
          <w:rFonts w:asciiTheme="minorHAnsi" w:hAnsiTheme="minorHAnsi"/>
          <w:color w:val="auto"/>
          <w:szCs w:val="22"/>
        </w:rPr>
      </w:pPr>
    </w:p>
    <w:p w14:paraId="44BE359C" w14:textId="0830B4AA" w:rsidR="00736743" w:rsidRPr="00AF7ABF" w:rsidRDefault="00736743" w:rsidP="00DD1892">
      <w:pPr>
        <w:pStyle w:val="Heading2"/>
        <w:rPr>
          <w:rFonts w:asciiTheme="minorHAnsi" w:hAnsiTheme="minorHAnsi"/>
          <w:bCs/>
          <w:lang w:eastAsia="en-IE"/>
        </w:rPr>
      </w:pPr>
      <w:bookmarkStart w:id="63" w:name="_Toc205566985"/>
      <w:r w:rsidRPr="00AF7ABF">
        <w:rPr>
          <w:rFonts w:asciiTheme="minorHAnsi" w:hAnsiTheme="minorHAnsi"/>
          <w:bCs/>
          <w:lang w:eastAsia="en-IE"/>
        </w:rPr>
        <w:t>AWS Control Tower Rules</w:t>
      </w:r>
      <w:bookmarkEnd w:id="63"/>
    </w:p>
    <w:p w14:paraId="03F9AE60" w14:textId="0C791237" w:rsidR="00DD1892" w:rsidRPr="00AF7ABF" w:rsidRDefault="008A46D8" w:rsidP="00124EA6">
      <w:pPr>
        <w:jc w:val="both"/>
        <w:rPr>
          <w:rFonts w:asciiTheme="minorHAnsi" w:hAnsiTheme="minorHAnsi"/>
          <w:color w:val="auto"/>
          <w:szCs w:val="22"/>
        </w:rPr>
      </w:pPr>
      <w:r w:rsidRPr="00AF7ABF">
        <w:rPr>
          <w:rFonts w:asciiTheme="minorHAnsi" w:hAnsiTheme="minorHAnsi"/>
          <w:color w:val="auto"/>
          <w:szCs w:val="22"/>
        </w:rPr>
        <w:t>The</w:t>
      </w:r>
      <w:r w:rsidR="00842159" w:rsidRPr="00AF7ABF">
        <w:rPr>
          <w:rFonts w:asciiTheme="minorHAnsi" w:hAnsiTheme="minorHAnsi"/>
          <w:color w:val="auto"/>
          <w:szCs w:val="22"/>
        </w:rPr>
        <w:t xml:space="preserve"> </w:t>
      </w:r>
      <w:hyperlink r:id="rId90" w:history="1">
        <w:r w:rsidR="00842159" w:rsidRPr="00AF7ABF">
          <w:rPr>
            <w:rStyle w:val="Hyperlink"/>
            <w:rFonts w:asciiTheme="minorHAnsi" w:hAnsiTheme="minorHAnsi"/>
            <w:szCs w:val="22"/>
          </w:rPr>
          <w:t>isp_aws_landing_zone_configuration</w:t>
        </w:r>
      </w:hyperlink>
      <w:r w:rsidR="00842159" w:rsidRPr="00AF7ABF">
        <w:rPr>
          <w:rFonts w:asciiTheme="minorHAnsi" w:hAnsiTheme="minorHAnsi"/>
          <w:color w:val="auto"/>
          <w:szCs w:val="22"/>
        </w:rPr>
        <w:t xml:space="preserve"> GitHub repository</w:t>
      </w:r>
      <w:r w:rsidR="00DD1892" w:rsidRPr="00AF7ABF">
        <w:rPr>
          <w:rFonts w:asciiTheme="minorHAnsi" w:hAnsiTheme="minorHAnsi"/>
          <w:color w:val="auto"/>
          <w:szCs w:val="22"/>
        </w:rPr>
        <w:t xml:space="preserve"> </w:t>
      </w:r>
      <w:hyperlink r:id="rId91" w:anchor="L34" w:history="1">
        <w:r w:rsidR="00DD1892" w:rsidRPr="00AF7ABF">
          <w:rPr>
            <w:rStyle w:val="Hyperlink"/>
            <w:rFonts w:asciiTheme="minorHAnsi" w:hAnsiTheme="minorHAnsi"/>
            <w:szCs w:val="22"/>
          </w:rPr>
          <w:t>global-config.yaml</w:t>
        </w:r>
      </w:hyperlink>
      <w:r w:rsidR="00DD1892" w:rsidRPr="00AF7ABF">
        <w:rPr>
          <w:rFonts w:asciiTheme="minorHAnsi" w:hAnsiTheme="minorHAnsi"/>
          <w:color w:val="auto"/>
          <w:szCs w:val="22"/>
        </w:rPr>
        <w:t xml:space="preserve"> file contains</w:t>
      </w:r>
      <w:r w:rsidR="005309CC" w:rsidRPr="00AF7ABF">
        <w:rPr>
          <w:rFonts w:asciiTheme="minorHAnsi" w:hAnsiTheme="minorHAnsi"/>
          <w:color w:val="auto"/>
          <w:szCs w:val="22"/>
        </w:rPr>
        <w:t xml:space="preserve"> a</w:t>
      </w:r>
      <w:r w:rsidR="00DD1892" w:rsidRPr="00AF7ABF">
        <w:rPr>
          <w:rFonts w:asciiTheme="minorHAnsi" w:hAnsiTheme="minorHAnsi"/>
          <w:color w:val="auto"/>
          <w:szCs w:val="22"/>
        </w:rPr>
        <w:t xml:space="preserve"> </w:t>
      </w:r>
      <w:r w:rsidRPr="00AF7ABF">
        <w:rPr>
          <w:rFonts w:asciiTheme="minorHAnsi" w:hAnsiTheme="minorHAnsi"/>
          <w:color w:val="auto"/>
          <w:szCs w:val="22"/>
        </w:rPr>
        <w:t xml:space="preserve">AWS </w:t>
      </w:r>
      <w:r w:rsidR="00DD1892" w:rsidRPr="00AF7ABF">
        <w:rPr>
          <w:rFonts w:asciiTheme="minorHAnsi" w:hAnsiTheme="minorHAnsi"/>
          <w:color w:val="auto"/>
          <w:szCs w:val="22"/>
        </w:rPr>
        <w:t>Control Tower rules</w:t>
      </w:r>
      <w:r w:rsidR="005309CC" w:rsidRPr="00AF7ABF">
        <w:rPr>
          <w:rFonts w:asciiTheme="minorHAnsi" w:hAnsiTheme="minorHAnsi"/>
          <w:color w:val="auto"/>
          <w:szCs w:val="22"/>
        </w:rPr>
        <w:t xml:space="preserve"> section where</w:t>
      </w:r>
      <w:r w:rsidR="009168B6" w:rsidRPr="00AF7ABF">
        <w:rPr>
          <w:rFonts w:asciiTheme="minorHAnsi" w:hAnsiTheme="minorHAnsi"/>
          <w:color w:val="auto"/>
          <w:szCs w:val="22"/>
        </w:rPr>
        <w:t xml:space="preserve"> certain rules</w:t>
      </w:r>
      <w:r w:rsidR="00DD1892" w:rsidRPr="00AF7ABF">
        <w:rPr>
          <w:rFonts w:asciiTheme="minorHAnsi" w:hAnsiTheme="minorHAnsi"/>
          <w:color w:val="auto"/>
          <w:szCs w:val="22"/>
        </w:rPr>
        <w:t xml:space="preserve"> can be enforced on </w:t>
      </w:r>
      <w:r w:rsidR="009168B6" w:rsidRPr="00AF7ABF">
        <w:rPr>
          <w:rFonts w:asciiTheme="minorHAnsi" w:hAnsiTheme="minorHAnsi"/>
          <w:color w:val="auto"/>
          <w:szCs w:val="22"/>
        </w:rPr>
        <w:t xml:space="preserve">the </w:t>
      </w:r>
      <w:r w:rsidR="00DD1892" w:rsidRPr="00AF7ABF">
        <w:rPr>
          <w:rFonts w:asciiTheme="minorHAnsi" w:hAnsiTheme="minorHAnsi"/>
          <w:color w:val="auto"/>
          <w:szCs w:val="22"/>
        </w:rPr>
        <w:t xml:space="preserve">LZ accounts. To explore the full </w:t>
      </w:r>
      <w:r w:rsidR="009168B6" w:rsidRPr="00AF7ABF">
        <w:rPr>
          <w:rFonts w:asciiTheme="minorHAnsi" w:hAnsiTheme="minorHAnsi"/>
          <w:color w:val="auto"/>
          <w:szCs w:val="22"/>
        </w:rPr>
        <w:t>catalogue</w:t>
      </w:r>
      <w:r w:rsidR="00DD1892" w:rsidRPr="00AF7ABF">
        <w:rPr>
          <w:rFonts w:asciiTheme="minorHAnsi" w:hAnsiTheme="minorHAnsi"/>
          <w:color w:val="auto"/>
          <w:szCs w:val="22"/>
        </w:rPr>
        <w:t xml:space="preserve"> of supported rules:</w:t>
      </w:r>
    </w:p>
    <w:p w14:paraId="3E61B9A1" w14:textId="6B7D2B60" w:rsidR="00DD1892" w:rsidRPr="00AF7ABF" w:rsidRDefault="00124EA6" w:rsidP="00124EA6">
      <w:pPr>
        <w:pStyle w:val="ListParagraph"/>
        <w:numPr>
          <w:ilvl w:val="0"/>
          <w:numId w:val="19"/>
        </w:numPr>
        <w:jc w:val="both"/>
        <w:rPr>
          <w:szCs w:val="22"/>
        </w:rPr>
      </w:pPr>
      <w:r w:rsidRPr="00AF7ABF">
        <w:rPr>
          <w:szCs w:val="22"/>
        </w:rPr>
        <w:t>Login to</w:t>
      </w:r>
      <w:r w:rsidR="00DD1892" w:rsidRPr="00AF7ABF">
        <w:rPr>
          <w:szCs w:val="22"/>
        </w:rPr>
        <w:t xml:space="preserve"> the </w:t>
      </w:r>
      <w:r w:rsidR="009168B6" w:rsidRPr="00AF7ABF">
        <w:rPr>
          <w:szCs w:val="22"/>
        </w:rPr>
        <w:t>R</w:t>
      </w:r>
      <w:r w:rsidR="00DD1892" w:rsidRPr="00AF7ABF">
        <w:rPr>
          <w:szCs w:val="22"/>
        </w:rPr>
        <w:t>oot account</w:t>
      </w:r>
    </w:p>
    <w:p w14:paraId="1A05116F" w14:textId="0D830FC7" w:rsidR="00DD1892" w:rsidRPr="00AF7ABF" w:rsidRDefault="00DD1892" w:rsidP="00124EA6">
      <w:pPr>
        <w:pStyle w:val="ListParagraph"/>
        <w:numPr>
          <w:ilvl w:val="0"/>
          <w:numId w:val="19"/>
        </w:numPr>
        <w:jc w:val="both"/>
        <w:rPr>
          <w:szCs w:val="22"/>
        </w:rPr>
      </w:pPr>
      <w:r w:rsidRPr="00AF7ABF">
        <w:rPr>
          <w:szCs w:val="22"/>
        </w:rPr>
        <w:t xml:space="preserve">Navigate to AWS Control Tower </w:t>
      </w:r>
      <w:r w:rsidR="009168B6" w:rsidRPr="00AF7ABF">
        <w:rPr>
          <w:rFonts w:cs="Arial"/>
          <w:szCs w:val="22"/>
        </w:rPr>
        <w:t>-&gt;</w:t>
      </w:r>
      <w:r w:rsidRPr="00AF7ABF">
        <w:rPr>
          <w:szCs w:val="22"/>
        </w:rPr>
        <w:t xml:space="preserve"> Control </w:t>
      </w:r>
      <w:r w:rsidR="009168B6" w:rsidRPr="00AF7ABF">
        <w:rPr>
          <w:szCs w:val="22"/>
        </w:rPr>
        <w:t>catalo</w:t>
      </w:r>
      <w:r w:rsidR="00297107" w:rsidRPr="00AF7ABF">
        <w:rPr>
          <w:szCs w:val="22"/>
        </w:rPr>
        <w:t>g</w:t>
      </w:r>
    </w:p>
    <w:p w14:paraId="2CA4E55E" w14:textId="32F1FE55" w:rsidR="00DD1892" w:rsidRPr="00AF7ABF" w:rsidRDefault="00DD1892" w:rsidP="00124EA6">
      <w:pPr>
        <w:pStyle w:val="ListParagraph"/>
        <w:numPr>
          <w:ilvl w:val="0"/>
          <w:numId w:val="19"/>
        </w:numPr>
        <w:jc w:val="both"/>
        <w:rPr>
          <w:szCs w:val="22"/>
        </w:rPr>
      </w:pPr>
      <w:r w:rsidRPr="00AF7ABF">
        <w:rPr>
          <w:szCs w:val="22"/>
        </w:rPr>
        <w:t>View all available rules</w:t>
      </w:r>
      <w:r w:rsidR="00236494" w:rsidRPr="00AF7ABF">
        <w:rPr>
          <w:szCs w:val="22"/>
        </w:rPr>
        <w:t>:</w:t>
      </w:r>
      <w:r w:rsidRPr="00AF7ABF">
        <w:rPr>
          <w:szCs w:val="22"/>
        </w:rPr>
        <w:t xml:space="preserve"> </w:t>
      </w:r>
      <w:r w:rsidR="00236494" w:rsidRPr="00AF7ABF">
        <w:rPr>
          <w:szCs w:val="22"/>
        </w:rPr>
        <w:t>only</w:t>
      </w:r>
      <w:r w:rsidRPr="00AF7ABF">
        <w:rPr>
          <w:szCs w:val="22"/>
        </w:rPr>
        <w:t xml:space="preserve"> </w:t>
      </w:r>
      <w:r w:rsidR="00236494" w:rsidRPr="00AF7ABF">
        <w:rPr>
          <w:szCs w:val="22"/>
        </w:rPr>
        <w:t xml:space="preserve">the </w:t>
      </w:r>
      <w:hyperlink r:id="rId92" w:history="1">
        <w:r w:rsidRPr="00AF7ABF">
          <w:rPr>
            <w:rStyle w:val="Hyperlink"/>
            <w:szCs w:val="22"/>
          </w:rPr>
          <w:t>Strongly Recommended and Elective controls</w:t>
        </w:r>
      </w:hyperlink>
      <w:r w:rsidR="00DF2905" w:rsidRPr="00AF7ABF">
        <w:rPr>
          <w:szCs w:val="22"/>
        </w:rPr>
        <w:t xml:space="preserve"> can be applied.</w:t>
      </w:r>
    </w:p>
    <w:p w14:paraId="3D297DD2" w14:textId="16BBA0BC" w:rsidR="00D04893" w:rsidRPr="00AF7ABF" w:rsidRDefault="00DD1892" w:rsidP="00124EA6">
      <w:pPr>
        <w:jc w:val="both"/>
        <w:rPr>
          <w:rFonts w:asciiTheme="minorHAnsi" w:hAnsiTheme="minorHAnsi"/>
          <w:color w:val="auto"/>
          <w:szCs w:val="22"/>
        </w:rPr>
      </w:pPr>
      <w:r w:rsidRPr="00AF7ABF">
        <w:rPr>
          <w:rFonts w:asciiTheme="minorHAnsi" w:hAnsiTheme="minorHAnsi"/>
          <w:color w:val="auto"/>
          <w:szCs w:val="22"/>
        </w:rPr>
        <w:t xml:space="preserve">AWS Control Tower also enforces several mandatory controls on LZ-related OUs, which are applied automatically and cannot be customized via the configuration files. A list of these built-in rules can be found </w:t>
      </w:r>
      <w:hyperlink r:id="rId93" w:history="1">
        <w:r w:rsidRPr="00AF7ABF">
          <w:rPr>
            <w:rStyle w:val="Hyperlink"/>
            <w:rFonts w:asciiTheme="minorHAnsi" w:hAnsiTheme="minorHAnsi"/>
            <w:szCs w:val="22"/>
          </w:rPr>
          <w:t>here</w:t>
        </w:r>
      </w:hyperlink>
      <w:r w:rsidRPr="00AF7ABF">
        <w:rPr>
          <w:rFonts w:asciiTheme="minorHAnsi" w:hAnsiTheme="minorHAnsi"/>
          <w:color w:val="auto"/>
          <w:szCs w:val="22"/>
        </w:rPr>
        <w:t>.</w:t>
      </w:r>
    </w:p>
    <w:p w14:paraId="11C59D78" w14:textId="77777777" w:rsidR="00E64875" w:rsidRPr="00AF7ABF" w:rsidRDefault="00E64875" w:rsidP="00BA6A02">
      <w:pPr>
        <w:rPr>
          <w:rFonts w:asciiTheme="minorHAnsi" w:hAnsiTheme="minorHAnsi"/>
        </w:rPr>
      </w:pPr>
    </w:p>
    <w:p w14:paraId="5EEA9648" w14:textId="08238875" w:rsidR="000375FC" w:rsidRPr="00AF7ABF" w:rsidRDefault="000375FC" w:rsidP="000375FC">
      <w:pPr>
        <w:pStyle w:val="Heading1"/>
        <w:rPr>
          <w:rStyle w:val="Heading1Char"/>
          <w:rFonts w:asciiTheme="minorHAnsi" w:hAnsiTheme="minorHAnsi"/>
          <w:b/>
          <w:bCs/>
          <w:caps/>
        </w:rPr>
      </w:pPr>
      <w:bookmarkStart w:id="64" w:name="_Toc205566986"/>
      <w:r w:rsidRPr="00AF7ABF">
        <w:rPr>
          <w:rStyle w:val="Heading1Char"/>
          <w:rFonts w:asciiTheme="minorHAnsi" w:hAnsiTheme="minorHAnsi"/>
          <w:b/>
          <w:bCs/>
          <w:caps/>
        </w:rPr>
        <w:lastRenderedPageBreak/>
        <w:t>COMMON USE CASE SCENARIOS</w:t>
      </w:r>
      <w:bookmarkEnd w:id="64"/>
    </w:p>
    <w:p w14:paraId="23BFEDB0" w14:textId="77777777" w:rsidR="00AC4B6F" w:rsidRPr="00AF7ABF" w:rsidRDefault="00AC4B6F" w:rsidP="00AC4B6F">
      <w:pPr>
        <w:pStyle w:val="BodyTextVersion1"/>
        <w:rPr>
          <w:lang w:val="en-GB"/>
        </w:rPr>
      </w:pPr>
    </w:p>
    <w:p w14:paraId="28FC58EF" w14:textId="0BAF51EE" w:rsidR="00B17A4B" w:rsidRPr="00AF7ABF" w:rsidRDefault="00BA6A02" w:rsidP="000375FC">
      <w:pPr>
        <w:pStyle w:val="BodyTextVersion1"/>
        <w:rPr>
          <w:lang w:val="en-GB"/>
        </w:rPr>
      </w:pPr>
      <w:r w:rsidRPr="00AF7ABF">
        <w:rPr>
          <w:lang w:val="en-GB"/>
        </w:rPr>
        <w:t xml:space="preserve">This section outlines </w:t>
      </w:r>
      <w:r w:rsidR="00B17A4B" w:rsidRPr="00AF7ABF">
        <w:rPr>
          <w:lang w:val="en-GB"/>
        </w:rPr>
        <w:t xml:space="preserve">common use case scenarios when administrating the iSP LZ and </w:t>
      </w:r>
      <w:r w:rsidR="009618E1" w:rsidRPr="00AF7ABF">
        <w:rPr>
          <w:lang w:val="en-GB"/>
        </w:rPr>
        <w:t>findings discovered during the LZ development.</w:t>
      </w:r>
      <w:r w:rsidR="00D63E18" w:rsidRPr="00AF7ABF">
        <w:rPr>
          <w:lang w:val="en-GB"/>
        </w:rPr>
        <w:t xml:space="preserve"> Common admin tasks are described in the AWS LZ </w:t>
      </w:r>
      <w:hyperlink r:id="rId94" w:history="1">
        <w:r w:rsidR="00D63E18" w:rsidRPr="00AF7ABF">
          <w:rPr>
            <w:rStyle w:val="Hyperlink"/>
            <w:lang w:val="en-GB"/>
          </w:rPr>
          <w:t>documentation</w:t>
        </w:r>
      </w:hyperlink>
      <w:r w:rsidR="00D63E18" w:rsidRPr="00AF7ABF">
        <w:rPr>
          <w:lang w:val="en-GB"/>
        </w:rPr>
        <w:t>.</w:t>
      </w:r>
    </w:p>
    <w:p w14:paraId="5557A5E4" w14:textId="77777777" w:rsidR="00B17A4B" w:rsidRPr="00AF7ABF" w:rsidRDefault="00B17A4B" w:rsidP="000375FC">
      <w:pPr>
        <w:pStyle w:val="BodyTextVersion1"/>
        <w:rPr>
          <w:lang w:val="en-GB"/>
        </w:rPr>
      </w:pPr>
    </w:p>
    <w:p w14:paraId="15FCC9AC" w14:textId="77777777" w:rsidR="00494D71" w:rsidRPr="00AF7ABF" w:rsidRDefault="00494D71" w:rsidP="00494D71">
      <w:pPr>
        <w:pStyle w:val="Heading2"/>
        <w:rPr>
          <w:rFonts w:asciiTheme="minorHAnsi" w:hAnsiTheme="minorHAnsi"/>
          <w:bCs/>
        </w:rPr>
      </w:pPr>
      <w:bookmarkStart w:id="65" w:name="_Toc205566987"/>
      <w:r w:rsidRPr="00AF7ABF">
        <w:rPr>
          <w:rFonts w:asciiTheme="minorHAnsi" w:hAnsiTheme="minorHAnsi"/>
          <w:bCs/>
        </w:rPr>
        <w:t>Create a Workload AWS Account</w:t>
      </w:r>
      <w:bookmarkEnd w:id="65"/>
    </w:p>
    <w:p w14:paraId="0A42668F" w14:textId="77777777" w:rsidR="00494D71" w:rsidRPr="00AF7ABF" w:rsidRDefault="00494D71" w:rsidP="00494D71">
      <w:pPr>
        <w:pStyle w:val="BodyTextVersion1"/>
        <w:rPr>
          <w:lang w:val="en-GB"/>
        </w:rPr>
      </w:pPr>
      <w:r w:rsidRPr="00AF7ABF">
        <w:rPr>
          <w:lang w:val="en-GB"/>
        </w:rPr>
        <w:t xml:space="preserve">To create a Workload AWS account in a Workload OU use the AFT Terraform related repositories. After the account is created need to add the account details into the LZ </w:t>
      </w:r>
      <w:hyperlink r:id="rId95" w:history="1">
        <w:r w:rsidRPr="00AF7ABF">
          <w:rPr>
            <w:rStyle w:val="Hyperlink"/>
          </w:rPr>
          <w:t>isp_aws_landing_zone_configuration</w:t>
        </w:r>
      </w:hyperlink>
      <w:r w:rsidRPr="00AF7ABF">
        <w:t xml:space="preserve"> GitHub repository </w:t>
      </w:r>
      <w:r w:rsidRPr="00AF7ABF">
        <w:rPr>
          <w:lang w:val="en-GB"/>
        </w:rPr>
        <w:t>as well.</w:t>
      </w:r>
    </w:p>
    <w:p w14:paraId="30652DC7" w14:textId="77777777" w:rsidR="00494D71" w:rsidRPr="00AF7ABF" w:rsidRDefault="00494D71" w:rsidP="00494D71">
      <w:pPr>
        <w:pStyle w:val="BodyTextVersion1"/>
        <w:rPr>
          <w:lang w:val="en-GB"/>
        </w:rPr>
      </w:pPr>
    </w:p>
    <w:p w14:paraId="3499FD1E" w14:textId="77777777" w:rsidR="00494D71" w:rsidRPr="00AF7ABF" w:rsidRDefault="00494D71" w:rsidP="00494D71">
      <w:pPr>
        <w:pStyle w:val="BodyTextVersion1"/>
        <w:numPr>
          <w:ilvl w:val="0"/>
          <w:numId w:val="29"/>
        </w:numPr>
        <w:rPr>
          <w:lang w:val="en-GB"/>
        </w:rPr>
      </w:pPr>
      <w:r w:rsidRPr="00AF7ABF">
        <w:rPr>
          <w:lang w:val="en-GB"/>
        </w:rPr>
        <w:t xml:space="preserve">Go to the AFT GitHub Repository </w:t>
      </w:r>
      <w:hyperlink r:id="rId96" w:history="1">
        <w:r w:rsidRPr="00AF7ABF">
          <w:rPr>
            <w:rStyle w:val="Hyperlink"/>
            <w:lang w:val="en-GB"/>
          </w:rPr>
          <w:t>isp_aws_lz_aft_account_customizations</w:t>
        </w:r>
      </w:hyperlink>
      <w:r w:rsidRPr="00AF7ABF">
        <w:rPr>
          <w:lang w:val="en-GB"/>
        </w:rPr>
        <w:t xml:space="preserve"> and add a new folder and files with a name specific to the new account. Merge the changes onto the main branch before the next step.</w:t>
      </w:r>
    </w:p>
    <w:p w14:paraId="129028DD" w14:textId="77777777" w:rsidR="00494D71" w:rsidRPr="00AF7ABF" w:rsidRDefault="00494D71" w:rsidP="00494D71">
      <w:pPr>
        <w:pStyle w:val="BodyTextVersion1"/>
        <w:numPr>
          <w:ilvl w:val="0"/>
          <w:numId w:val="29"/>
        </w:numPr>
        <w:rPr>
          <w:lang w:val="en-GB"/>
        </w:rPr>
      </w:pPr>
      <w:r w:rsidRPr="00AF7ABF">
        <w:rPr>
          <w:lang w:val="en-GB"/>
        </w:rPr>
        <w:t xml:space="preserve">Add the account information into one of the three files on the </w:t>
      </w:r>
      <w:hyperlink r:id="rId97" w:history="1">
        <w:r w:rsidRPr="00AF7ABF">
          <w:rPr>
            <w:rStyle w:val="Hyperlink"/>
            <w:lang w:val="en-GB"/>
          </w:rPr>
          <w:t>isp_aws_lz_aft_account_request</w:t>
        </w:r>
      </w:hyperlink>
      <w:r w:rsidRPr="00AF7ABF">
        <w:rPr>
          <w:lang w:val="en-GB"/>
        </w:rPr>
        <w:t xml:space="preserve"> GitHub repository.</w:t>
      </w:r>
    </w:p>
    <w:p w14:paraId="3F7C6C45" w14:textId="77777777" w:rsidR="00494D71" w:rsidRPr="00AF7ABF" w:rsidRDefault="00494D71" w:rsidP="00494D71">
      <w:pPr>
        <w:pStyle w:val="BodyTextVersion1"/>
        <w:numPr>
          <w:ilvl w:val="1"/>
          <w:numId w:val="19"/>
        </w:numPr>
        <w:rPr>
          <w:lang w:val="en-GB"/>
        </w:rPr>
      </w:pPr>
      <w:r w:rsidRPr="00AF7ABF">
        <w:rPr>
          <w:lang w:val="en-GB"/>
        </w:rPr>
        <w:t>terraform/sandbox-account-request.tf</w:t>
      </w:r>
    </w:p>
    <w:p w14:paraId="23525F92" w14:textId="77777777" w:rsidR="00494D71" w:rsidRPr="00AF7ABF" w:rsidRDefault="00494D71" w:rsidP="00494D71">
      <w:pPr>
        <w:pStyle w:val="BodyTextVersion1"/>
        <w:numPr>
          <w:ilvl w:val="1"/>
          <w:numId w:val="19"/>
        </w:numPr>
        <w:rPr>
          <w:lang w:val="en-GB"/>
        </w:rPr>
      </w:pPr>
      <w:r w:rsidRPr="00AF7ABF">
        <w:rPr>
          <w:lang w:val="en-GB"/>
        </w:rPr>
        <w:t>terraform/non-production-account-request.tf</w:t>
      </w:r>
    </w:p>
    <w:p w14:paraId="2A2928FA" w14:textId="77777777" w:rsidR="00494D71" w:rsidRPr="00AF7ABF" w:rsidRDefault="00494D71" w:rsidP="00494D71">
      <w:pPr>
        <w:pStyle w:val="BodyTextVersion1"/>
        <w:numPr>
          <w:ilvl w:val="1"/>
          <w:numId w:val="19"/>
        </w:numPr>
        <w:rPr>
          <w:lang w:val="en-GB"/>
        </w:rPr>
      </w:pPr>
      <w:r w:rsidRPr="00AF7ABF">
        <w:rPr>
          <w:lang w:val="en-GB"/>
        </w:rPr>
        <w:t>terraform/production-account-request.tf</w:t>
      </w:r>
    </w:p>
    <w:p w14:paraId="0815B67F" w14:textId="77777777" w:rsidR="00494D71" w:rsidRPr="00AF7ABF" w:rsidRDefault="00494D71" w:rsidP="00494D71">
      <w:pPr>
        <w:pStyle w:val="BodyTextVersion1"/>
        <w:numPr>
          <w:ilvl w:val="0"/>
          <w:numId w:val="29"/>
        </w:numPr>
        <w:rPr>
          <w:lang w:val="en-GB"/>
        </w:rPr>
      </w:pPr>
      <w:r w:rsidRPr="00AF7ABF">
        <w:rPr>
          <w:lang w:val="en-GB"/>
        </w:rPr>
        <w:t>Merge the changes onto the main branch to start a new AFT account AWS CodePipeline execution.</w:t>
      </w:r>
    </w:p>
    <w:p w14:paraId="4406D80A" w14:textId="77777777" w:rsidR="00494D71" w:rsidRPr="00AF7ABF" w:rsidRDefault="00494D71" w:rsidP="00494D71">
      <w:pPr>
        <w:pStyle w:val="BodyTextVersion1"/>
        <w:numPr>
          <w:ilvl w:val="0"/>
          <w:numId w:val="29"/>
        </w:numPr>
        <w:rPr>
          <w:lang w:val="en-GB"/>
        </w:rPr>
      </w:pPr>
      <w:r w:rsidRPr="00AF7ABF">
        <w:rPr>
          <w:lang w:val="en-GB"/>
        </w:rPr>
        <w:t>Check the pipelines in the AFT account AWS CodePipeline, AWS Step Function (look inside the state machine diagram), and AWS CodeBuild run successfully.</w:t>
      </w:r>
    </w:p>
    <w:p w14:paraId="559AD06C" w14:textId="77777777" w:rsidR="00494D71" w:rsidRPr="00AF7ABF" w:rsidRDefault="00494D71" w:rsidP="00494D71">
      <w:pPr>
        <w:pStyle w:val="BodyTextVersion1"/>
        <w:numPr>
          <w:ilvl w:val="0"/>
          <w:numId w:val="29"/>
        </w:numPr>
        <w:rPr>
          <w:lang w:val="en-GB"/>
        </w:rPr>
      </w:pPr>
      <w:r w:rsidRPr="00AF7ABF">
        <w:rPr>
          <w:lang w:val="en-GB"/>
        </w:rPr>
        <w:t>Go to the Root account AWS Control Tower to see the new account is incorporated correctly.</w:t>
      </w:r>
    </w:p>
    <w:p w14:paraId="2F3AA271" w14:textId="77777777" w:rsidR="00494D71" w:rsidRPr="00AF7ABF" w:rsidRDefault="00494D71" w:rsidP="00494D71">
      <w:pPr>
        <w:pStyle w:val="BodyTextVersion1"/>
        <w:numPr>
          <w:ilvl w:val="0"/>
          <w:numId w:val="29"/>
        </w:numPr>
        <w:rPr>
          <w:lang w:val="en-GB"/>
        </w:rPr>
      </w:pPr>
      <w:r w:rsidRPr="00AF7ABF">
        <w:rPr>
          <w:lang w:val="en-GB"/>
        </w:rPr>
        <w:t xml:space="preserve">Add the new account information to the </w:t>
      </w:r>
      <w:hyperlink r:id="rId98" w:history="1">
        <w:r w:rsidRPr="00AF7ABF">
          <w:rPr>
            <w:rStyle w:val="Hyperlink"/>
          </w:rPr>
          <w:t>isp_aws_landing_zone_configuration</w:t>
        </w:r>
      </w:hyperlink>
      <w:r w:rsidRPr="00AF7ABF">
        <w:t xml:space="preserve"> GitHub repository </w:t>
      </w:r>
      <w:r w:rsidRPr="00AF7ABF">
        <w:rPr>
          <w:lang w:val="en-GB"/>
        </w:rPr>
        <w:t>accounts-config.yaml file in this format:</w:t>
      </w:r>
    </w:p>
    <w:p w14:paraId="77768F68" w14:textId="77777777" w:rsidR="00494D71" w:rsidRPr="00AF7ABF" w:rsidRDefault="00494D71" w:rsidP="00494D71">
      <w:pPr>
        <w:pStyle w:val="BodyTextVersion1"/>
        <w:ind w:left="1440"/>
        <w:rPr>
          <w:lang w:val="en-GB"/>
        </w:rPr>
      </w:pPr>
      <w:r w:rsidRPr="00AF7ABF">
        <w:rPr>
          <w:lang w:val="en-GB"/>
        </w:rPr>
        <w:t xml:space="preserve">  - name: account-name</w:t>
      </w:r>
    </w:p>
    <w:p w14:paraId="1A687821" w14:textId="77777777" w:rsidR="00494D71" w:rsidRPr="00AF7ABF" w:rsidRDefault="00494D71" w:rsidP="00494D71">
      <w:pPr>
        <w:pStyle w:val="BodyTextVersion1"/>
        <w:ind w:left="1440"/>
        <w:rPr>
          <w:lang w:val="en-GB"/>
        </w:rPr>
      </w:pPr>
      <w:r w:rsidRPr="00AF7ABF">
        <w:rPr>
          <w:lang w:val="en-GB"/>
        </w:rPr>
        <w:t xml:space="preserve">    description: example</w:t>
      </w:r>
    </w:p>
    <w:p w14:paraId="34D53A78" w14:textId="77777777" w:rsidR="00494D71" w:rsidRPr="00AF7ABF" w:rsidRDefault="00494D71" w:rsidP="00494D71">
      <w:pPr>
        <w:pStyle w:val="BodyTextVersion1"/>
        <w:ind w:left="1440"/>
        <w:rPr>
          <w:lang w:val="en-GB"/>
        </w:rPr>
      </w:pPr>
      <w:r w:rsidRPr="00AF7ABF">
        <w:rPr>
          <w:lang w:val="en-GB"/>
        </w:rPr>
        <w:t xml:space="preserve">    email: ispawslz+example@ispschools.com</w:t>
      </w:r>
    </w:p>
    <w:p w14:paraId="7330D513" w14:textId="77777777" w:rsidR="00494D71" w:rsidRPr="00AF7ABF" w:rsidRDefault="00494D71" w:rsidP="00494D71">
      <w:pPr>
        <w:pStyle w:val="BodyTextVersion1"/>
        <w:ind w:left="1440"/>
        <w:rPr>
          <w:lang w:val="en-GB"/>
        </w:rPr>
      </w:pPr>
      <w:r w:rsidRPr="00AF7ABF">
        <w:rPr>
          <w:lang w:val="en-GB"/>
        </w:rPr>
        <w:t xml:space="preserve">    organizationalUnit: Workloads/Non-Production</w:t>
      </w:r>
    </w:p>
    <w:p w14:paraId="336B1EAF" w14:textId="77777777" w:rsidR="00494D71" w:rsidRPr="00AF7ABF" w:rsidRDefault="00494D71" w:rsidP="00494D71">
      <w:pPr>
        <w:pStyle w:val="BodyTextVersion1"/>
        <w:numPr>
          <w:ilvl w:val="0"/>
          <w:numId w:val="29"/>
        </w:numPr>
        <w:rPr>
          <w:lang w:val="en-GB"/>
        </w:rPr>
      </w:pPr>
      <w:r w:rsidRPr="00AF7ABF">
        <w:rPr>
          <w:lang w:val="en-GB"/>
        </w:rPr>
        <w:t>Merge the changes onto the main branch to start a new AWS CodePipeline deployment. Approve the manual stage within AWS CodePipeline on the Root account.</w:t>
      </w:r>
    </w:p>
    <w:p w14:paraId="2F84DEE4" w14:textId="77777777" w:rsidR="00494D71" w:rsidRPr="00AF7ABF" w:rsidRDefault="00494D71" w:rsidP="00494D71">
      <w:pPr>
        <w:pStyle w:val="BodyTextVersion1"/>
        <w:rPr>
          <w:lang w:val="en-GB"/>
        </w:rPr>
      </w:pPr>
      <w:r w:rsidRPr="00AF7ABF">
        <w:rPr>
          <w:lang w:val="en-GB"/>
        </w:rPr>
        <w:t>Steps 5 and 6 are needed because when AWS CloudFormation is executed it compares the AWS accounts in the LZ configuration files against the AWS accounts in AWS Control Tower. If the account is not added into the LZ configuration files, the AWS CodePipeline execution will fail until the two match.</w:t>
      </w:r>
    </w:p>
    <w:p w14:paraId="2D7977BF" w14:textId="77777777" w:rsidR="00B72765" w:rsidRPr="00AF7ABF" w:rsidRDefault="00B72765" w:rsidP="00B72765">
      <w:pPr>
        <w:pStyle w:val="Heading2"/>
        <w:rPr>
          <w:rFonts w:asciiTheme="minorHAnsi" w:hAnsiTheme="minorHAnsi"/>
          <w:bCs/>
        </w:rPr>
      </w:pPr>
      <w:bookmarkStart w:id="66" w:name="_Toc205566988"/>
      <w:r w:rsidRPr="00AF7ABF">
        <w:rPr>
          <w:rFonts w:asciiTheme="minorHAnsi" w:hAnsiTheme="minorHAnsi"/>
          <w:bCs/>
        </w:rPr>
        <w:t>Delete a Workload AWS Account</w:t>
      </w:r>
      <w:bookmarkEnd w:id="66"/>
    </w:p>
    <w:p w14:paraId="27F3B6B3" w14:textId="77777777" w:rsidR="00B72765" w:rsidRPr="00AF7ABF" w:rsidRDefault="00B72765" w:rsidP="00B72765">
      <w:pPr>
        <w:pStyle w:val="BodyTextVersion1"/>
        <w:tabs>
          <w:tab w:val="left" w:pos="1961"/>
        </w:tabs>
        <w:rPr>
          <w:lang w:val="en-GB"/>
        </w:rPr>
      </w:pPr>
    </w:p>
    <w:p w14:paraId="4BB4C279" w14:textId="77777777" w:rsidR="00B72765" w:rsidRPr="00AF7ABF" w:rsidRDefault="00B72765" w:rsidP="00B72765">
      <w:pPr>
        <w:pStyle w:val="ListParagraph"/>
        <w:numPr>
          <w:ilvl w:val="0"/>
          <w:numId w:val="30"/>
        </w:numPr>
        <w:rPr>
          <w:szCs w:val="22"/>
        </w:rPr>
      </w:pPr>
      <w:r w:rsidRPr="00AF7ABF">
        <w:lastRenderedPageBreak/>
        <w:t xml:space="preserve">Follow the steps in section 4.8 </w:t>
      </w:r>
      <w:r w:rsidRPr="00AF7ABF">
        <w:rPr>
          <w:szCs w:val="22"/>
        </w:rPr>
        <w:t>Delete an AWS Account from the Landing Zone. This step removes the account from the AWS Control Tower in the LZ.</w:t>
      </w:r>
    </w:p>
    <w:p w14:paraId="709586CD" w14:textId="77777777" w:rsidR="00B72765" w:rsidRPr="00AF7ABF" w:rsidRDefault="00B72765" w:rsidP="00B72765">
      <w:pPr>
        <w:pStyle w:val="BodyTextVersion1"/>
        <w:numPr>
          <w:ilvl w:val="0"/>
          <w:numId w:val="30"/>
        </w:numPr>
        <w:tabs>
          <w:tab w:val="left" w:pos="1221"/>
        </w:tabs>
        <w:rPr>
          <w:lang w:val="en-GB"/>
        </w:rPr>
      </w:pPr>
      <w:r w:rsidRPr="00AF7ABF">
        <w:rPr>
          <w:lang w:val="en-GB"/>
        </w:rPr>
        <w:t>Record the AWS account number ID to be deleted.</w:t>
      </w:r>
    </w:p>
    <w:p w14:paraId="3361676D" w14:textId="77777777" w:rsidR="00B72765" w:rsidRPr="00AF7ABF" w:rsidRDefault="00B72765" w:rsidP="00B72765">
      <w:pPr>
        <w:pStyle w:val="BodyTextVersion1"/>
        <w:numPr>
          <w:ilvl w:val="0"/>
          <w:numId w:val="30"/>
        </w:numPr>
        <w:rPr>
          <w:lang w:val="en-GB"/>
        </w:rPr>
      </w:pPr>
      <w:r w:rsidRPr="00AF7ABF">
        <w:rPr>
          <w:lang w:val="en-GB"/>
        </w:rPr>
        <w:t xml:space="preserve">Go to the AFT GitHub Repository </w:t>
      </w:r>
      <w:hyperlink r:id="rId99" w:history="1">
        <w:r w:rsidRPr="00AF7ABF">
          <w:rPr>
            <w:rStyle w:val="Hyperlink"/>
            <w:lang w:val="en-GB"/>
          </w:rPr>
          <w:t>isp_aws_lz_aft_account_customizations</w:t>
        </w:r>
      </w:hyperlink>
      <w:r w:rsidRPr="00AF7ABF">
        <w:rPr>
          <w:lang w:val="en-GB"/>
        </w:rPr>
        <w:t xml:space="preserve"> and delete folder and files with a name specific to the account to be deleted. Merge the changes onto the main branch before the next step.</w:t>
      </w:r>
    </w:p>
    <w:p w14:paraId="3AC98B4D" w14:textId="77777777" w:rsidR="00B72765" w:rsidRPr="00AF7ABF" w:rsidRDefault="00B72765" w:rsidP="00B72765">
      <w:pPr>
        <w:pStyle w:val="BodyTextVersion1"/>
        <w:numPr>
          <w:ilvl w:val="0"/>
          <w:numId w:val="30"/>
        </w:numPr>
        <w:rPr>
          <w:lang w:val="en-GB"/>
        </w:rPr>
      </w:pPr>
      <w:r w:rsidRPr="00AF7ABF">
        <w:rPr>
          <w:lang w:val="en-GB"/>
        </w:rPr>
        <w:t xml:space="preserve">Delete the account information from one of the three files on the </w:t>
      </w:r>
      <w:hyperlink r:id="rId100" w:history="1">
        <w:r w:rsidRPr="00AF7ABF">
          <w:rPr>
            <w:rStyle w:val="Hyperlink"/>
            <w:lang w:val="en-GB"/>
          </w:rPr>
          <w:t>isp_aws_lz_aft_account_request</w:t>
        </w:r>
      </w:hyperlink>
      <w:r w:rsidRPr="00AF7ABF">
        <w:rPr>
          <w:lang w:val="en-GB"/>
        </w:rPr>
        <w:t xml:space="preserve"> GitHub repository.</w:t>
      </w:r>
    </w:p>
    <w:p w14:paraId="60F1E67B" w14:textId="77777777" w:rsidR="00B72765" w:rsidRPr="00AF7ABF" w:rsidRDefault="00B72765" w:rsidP="00B72765">
      <w:pPr>
        <w:pStyle w:val="BodyTextVersion1"/>
        <w:numPr>
          <w:ilvl w:val="0"/>
          <w:numId w:val="30"/>
        </w:numPr>
        <w:tabs>
          <w:tab w:val="left" w:pos="1221"/>
        </w:tabs>
        <w:rPr>
          <w:lang w:val="en-GB"/>
        </w:rPr>
      </w:pPr>
      <w:r w:rsidRPr="00AF7ABF">
        <w:rPr>
          <w:lang w:val="en-GB"/>
        </w:rPr>
        <w:t>Merge the changes onto the main branch to start a new AFT account AWS CodePipeline execution.</w:t>
      </w:r>
    </w:p>
    <w:p w14:paraId="3B23F0E6" w14:textId="77777777" w:rsidR="00B72765" w:rsidRPr="00AF7ABF" w:rsidRDefault="00B72765" w:rsidP="00B72765">
      <w:pPr>
        <w:pStyle w:val="BodyTextVersion1"/>
        <w:numPr>
          <w:ilvl w:val="0"/>
          <w:numId w:val="30"/>
        </w:numPr>
        <w:tabs>
          <w:tab w:val="left" w:pos="1221"/>
        </w:tabs>
        <w:rPr>
          <w:lang w:val="en-GB"/>
        </w:rPr>
      </w:pPr>
      <w:r w:rsidRPr="00AF7ABF">
        <w:rPr>
          <w:lang w:val="en-GB"/>
        </w:rPr>
        <w:t>Check the pipelines in the AFT account AWS CodePipeline, AWS Step Function (look inside the state machine diagram), and AWS CodeBuild run successfully.</w:t>
      </w:r>
    </w:p>
    <w:p w14:paraId="6CDD76D4" w14:textId="77777777" w:rsidR="00B72765" w:rsidRPr="00AF7ABF" w:rsidRDefault="00B72765" w:rsidP="00B72765">
      <w:pPr>
        <w:pStyle w:val="BodyTextVersion1"/>
        <w:rPr>
          <w:lang w:val="en-GB"/>
        </w:rPr>
      </w:pPr>
      <w:r w:rsidRPr="00AF7ABF">
        <w:rPr>
          <w:lang w:val="en-GB"/>
        </w:rPr>
        <w:t>Steps 3 to 6 remove the account information from the Terraform statefiles stored in the AWS S3 buckets within the AFT account. Then next steps are to manually clear references to these accounts within the AFT AWS resources.</w:t>
      </w:r>
    </w:p>
    <w:p w14:paraId="0724839A" w14:textId="77777777" w:rsidR="00B72765" w:rsidRPr="00AF7ABF" w:rsidRDefault="00B72765" w:rsidP="00B72765">
      <w:pPr>
        <w:pStyle w:val="BodyTextVersion1"/>
        <w:numPr>
          <w:ilvl w:val="0"/>
          <w:numId w:val="30"/>
        </w:numPr>
        <w:tabs>
          <w:tab w:val="left" w:pos="1221"/>
        </w:tabs>
        <w:rPr>
          <w:lang w:val="en-GB"/>
        </w:rPr>
      </w:pPr>
      <w:r w:rsidRPr="00AF7ABF">
        <w:rPr>
          <w:lang w:val="en-GB"/>
        </w:rPr>
        <w:t>Go to the AFT account, in the AWS S3 bucket called "aft-backend-ABC-primary-region" and remove the items that has a matching AWS account number for the account to be deleted.</w:t>
      </w:r>
    </w:p>
    <w:p w14:paraId="1ED963AB" w14:textId="77777777" w:rsidR="00B72765" w:rsidRPr="00AF7ABF" w:rsidRDefault="00B72765" w:rsidP="00B72765">
      <w:pPr>
        <w:pStyle w:val="BodyTextVersion1"/>
        <w:numPr>
          <w:ilvl w:val="0"/>
          <w:numId w:val="30"/>
        </w:numPr>
        <w:tabs>
          <w:tab w:val="left" w:pos="1221"/>
        </w:tabs>
        <w:rPr>
          <w:lang w:val="en-GB"/>
        </w:rPr>
      </w:pPr>
      <w:r w:rsidRPr="00AF7ABF">
        <w:rPr>
          <w:lang w:val="en-GB"/>
        </w:rPr>
        <w:t>In the AFT account, delete the AWS S3 bucket that has a matching AWS account number for the account to be deleted.</w:t>
      </w:r>
    </w:p>
    <w:p w14:paraId="14D15DDB" w14:textId="77777777" w:rsidR="00B72765" w:rsidRPr="00AF7ABF" w:rsidRDefault="00B72765" w:rsidP="00B72765">
      <w:pPr>
        <w:pStyle w:val="BodyTextVersion1"/>
        <w:numPr>
          <w:ilvl w:val="0"/>
          <w:numId w:val="30"/>
        </w:numPr>
        <w:tabs>
          <w:tab w:val="left" w:pos="1221"/>
        </w:tabs>
        <w:rPr>
          <w:lang w:val="en-GB"/>
        </w:rPr>
      </w:pPr>
      <w:r w:rsidRPr="00AF7ABF">
        <w:rPr>
          <w:lang w:val="en-GB"/>
        </w:rPr>
        <w:t>In the AFT account DynamoDB table called "aft-backend-ABC", explore the items and delete any items that has a matching AWS account number for the account to be deleted.</w:t>
      </w:r>
    </w:p>
    <w:p w14:paraId="68700B96" w14:textId="536FEC0E" w:rsidR="00B72765" w:rsidRPr="00AF7ABF" w:rsidRDefault="00B72765" w:rsidP="00B72765">
      <w:pPr>
        <w:pStyle w:val="BodyTextVersion1"/>
        <w:numPr>
          <w:ilvl w:val="0"/>
          <w:numId w:val="30"/>
        </w:numPr>
        <w:tabs>
          <w:tab w:val="left" w:pos="1221"/>
        </w:tabs>
        <w:rPr>
          <w:lang w:val="en-GB"/>
        </w:rPr>
      </w:pPr>
      <w:r w:rsidRPr="00AF7ABF">
        <w:rPr>
          <w:lang w:val="en-GB"/>
        </w:rPr>
        <w:t>In the AFT account DynamoDB table called "aft-request-audit", explore the items and delete any items that has a matching AWS account number for the account to be deleted.</w:t>
      </w:r>
    </w:p>
    <w:p w14:paraId="353C34EF" w14:textId="123A7A3C" w:rsidR="00494D71" w:rsidRPr="00AF7ABF" w:rsidRDefault="00494D71" w:rsidP="00494D71">
      <w:pPr>
        <w:pStyle w:val="Heading2"/>
        <w:rPr>
          <w:rFonts w:asciiTheme="minorHAnsi" w:hAnsiTheme="minorHAnsi"/>
          <w:bCs/>
        </w:rPr>
      </w:pPr>
      <w:bookmarkStart w:id="67" w:name="_Toc205566989"/>
      <w:r w:rsidRPr="00AF7ABF">
        <w:rPr>
          <w:rFonts w:asciiTheme="minorHAnsi" w:hAnsiTheme="minorHAnsi"/>
          <w:bCs/>
        </w:rPr>
        <w:t>Create a New Non-workload AWS Account</w:t>
      </w:r>
      <w:bookmarkEnd w:id="67"/>
    </w:p>
    <w:p w14:paraId="3BD64E2D" w14:textId="77777777" w:rsidR="00494D71" w:rsidRPr="00AF7ABF" w:rsidRDefault="00494D71" w:rsidP="00494D71">
      <w:pPr>
        <w:pStyle w:val="BodyTextVersion1"/>
        <w:rPr>
          <w:lang w:val="en-GB"/>
        </w:rPr>
      </w:pPr>
      <w:r w:rsidRPr="00AF7ABF">
        <w:rPr>
          <w:lang w:val="en-GB"/>
        </w:rPr>
        <w:t>To add a new LZ account, which is not a Workload OU based account:</w:t>
      </w:r>
    </w:p>
    <w:p w14:paraId="2781F42F" w14:textId="77777777" w:rsidR="00494D71" w:rsidRPr="00AF7ABF" w:rsidRDefault="00494D71" w:rsidP="00494D71">
      <w:pPr>
        <w:pStyle w:val="BodyTextVersion1"/>
        <w:numPr>
          <w:ilvl w:val="0"/>
          <w:numId w:val="27"/>
        </w:numPr>
        <w:rPr>
          <w:lang w:val="en-GB"/>
        </w:rPr>
      </w:pPr>
      <w:r w:rsidRPr="00AF7ABF">
        <w:t xml:space="preserve">In the </w:t>
      </w:r>
      <w:hyperlink r:id="rId101" w:history="1">
        <w:r w:rsidRPr="00AF7ABF">
          <w:rPr>
            <w:rStyle w:val="Hyperlink"/>
          </w:rPr>
          <w:t>isp_aws_landing_zone_configuration</w:t>
        </w:r>
      </w:hyperlink>
      <w:r w:rsidRPr="00AF7ABF">
        <w:t xml:space="preserve"> GitHub repository add the new account information to the accounts-config.yaml file. </w:t>
      </w:r>
    </w:p>
    <w:p w14:paraId="3F816EC3" w14:textId="77777777" w:rsidR="00494D71" w:rsidRPr="00AF7ABF" w:rsidRDefault="00494D71" w:rsidP="00494D71">
      <w:pPr>
        <w:pStyle w:val="BodyTextVersion1"/>
        <w:numPr>
          <w:ilvl w:val="0"/>
          <w:numId w:val="27"/>
        </w:numPr>
        <w:rPr>
          <w:lang w:val="en-GB"/>
        </w:rPr>
      </w:pPr>
      <w:r w:rsidRPr="00AF7ABF">
        <w:rPr>
          <w:lang w:val="en-GB"/>
        </w:rPr>
        <w:t>Merge the changes onto the main branch to start a new AWS CodePipeline deployment. Approve the manual stage within AWS CodePipeline on the Root account.</w:t>
      </w:r>
    </w:p>
    <w:p w14:paraId="638317D0" w14:textId="77777777" w:rsidR="00494D71" w:rsidRPr="00AF7ABF" w:rsidRDefault="00494D71" w:rsidP="00494D71">
      <w:pPr>
        <w:pStyle w:val="BodyTextVersion1"/>
        <w:rPr>
          <w:lang w:val="en-GB"/>
        </w:rPr>
      </w:pPr>
      <w:r w:rsidRPr="00AF7ABF">
        <w:rPr>
          <w:lang w:val="en-GB"/>
        </w:rPr>
        <w:t>Log into the new account via the newly created IAM Identity Center admin account.</w:t>
      </w:r>
    </w:p>
    <w:p w14:paraId="6C482771" w14:textId="27B67A7F" w:rsidR="00494D71" w:rsidRPr="00AF7ABF" w:rsidRDefault="00494D71" w:rsidP="00494D71">
      <w:pPr>
        <w:pStyle w:val="Heading2"/>
        <w:rPr>
          <w:rFonts w:asciiTheme="minorHAnsi" w:hAnsiTheme="minorHAnsi"/>
          <w:bCs/>
        </w:rPr>
      </w:pPr>
      <w:bookmarkStart w:id="68" w:name="_Toc205566990"/>
      <w:r w:rsidRPr="00AF7ABF">
        <w:rPr>
          <w:rFonts w:asciiTheme="minorHAnsi" w:hAnsiTheme="minorHAnsi"/>
          <w:bCs/>
        </w:rPr>
        <w:t>Delete a</w:t>
      </w:r>
      <w:r w:rsidR="00B72765" w:rsidRPr="00AF7ABF">
        <w:rPr>
          <w:rFonts w:asciiTheme="minorHAnsi" w:hAnsiTheme="minorHAnsi"/>
          <w:bCs/>
        </w:rPr>
        <w:t xml:space="preserve"> Non-workload </w:t>
      </w:r>
      <w:r w:rsidRPr="00AF7ABF">
        <w:rPr>
          <w:rFonts w:asciiTheme="minorHAnsi" w:hAnsiTheme="minorHAnsi"/>
          <w:bCs/>
        </w:rPr>
        <w:t>AWS Account</w:t>
      </w:r>
      <w:bookmarkEnd w:id="68"/>
      <w:r w:rsidRPr="00AF7ABF">
        <w:rPr>
          <w:rFonts w:asciiTheme="minorHAnsi" w:hAnsiTheme="minorHAnsi"/>
          <w:bCs/>
        </w:rPr>
        <w:t xml:space="preserve"> </w:t>
      </w:r>
    </w:p>
    <w:p w14:paraId="440C8913" w14:textId="77777777" w:rsidR="00494D71" w:rsidRPr="00AF7ABF" w:rsidRDefault="00494D71" w:rsidP="00494D71">
      <w:pPr>
        <w:pStyle w:val="BodyTextVersion1"/>
        <w:rPr>
          <w:lang w:val="en-GB"/>
        </w:rPr>
      </w:pPr>
      <w:r w:rsidRPr="00AF7ABF">
        <w:rPr>
          <w:lang w:val="en-GB"/>
        </w:rPr>
        <w:t xml:space="preserve">To delete an AWS account from the LZ requires a manual modification to the AWS Control Tower in the Root account first then modifications to the </w:t>
      </w:r>
      <w:hyperlink r:id="rId102" w:history="1">
        <w:r w:rsidRPr="00AF7ABF">
          <w:rPr>
            <w:rStyle w:val="Hyperlink"/>
          </w:rPr>
          <w:t>isp_aws_landing_zone_configuration</w:t>
        </w:r>
      </w:hyperlink>
      <w:r w:rsidRPr="00AF7ABF">
        <w:t xml:space="preserve"> GitHub repository.</w:t>
      </w:r>
    </w:p>
    <w:p w14:paraId="2FF364C9" w14:textId="77777777" w:rsidR="00494D71" w:rsidRPr="00AF7ABF" w:rsidRDefault="00494D71" w:rsidP="00494D71">
      <w:pPr>
        <w:pStyle w:val="BodyTextVersion1"/>
        <w:numPr>
          <w:ilvl w:val="0"/>
          <w:numId w:val="28"/>
        </w:numPr>
        <w:rPr>
          <w:lang w:val="en-GB"/>
        </w:rPr>
      </w:pPr>
      <w:r w:rsidRPr="00AF7ABF">
        <w:rPr>
          <w:lang w:val="en-GB"/>
        </w:rPr>
        <w:t>Ensure the SuspendedAccounts OU exists. Create it in organization-config.yaml if it is missing.</w:t>
      </w:r>
    </w:p>
    <w:p w14:paraId="276E466B" w14:textId="77777777" w:rsidR="00494D71" w:rsidRPr="00AF7ABF" w:rsidRDefault="00494D71" w:rsidP="00494D71">
      <w:pPr>
        <w:pStyle w:val="BodyTextVersion1"/>
        <w:numPr>
          <w:ilvl w:val="0"/>
          <w:numId w:val="28"/>
        </w:numPr>
        <w:rPr>
          <w:lang w:val="en-GB"/>
        </w:rPr>
      </w:pPr>
      <w:r w:rsidRPr="00AF7ABF">
        <w:rPr>
          <w:lang w:val="en-GB"/>
        </w:rPr>
        <w:t>In the Root account open Control Tower, select the account to be removed, move the account to the SuspendedAccounts OU.</w:t>
      </w:r>
    </w:p>
    <w:p w14:paraId="4C9030B7" w14:textId="77777777" w:rsidR="00494D71" w:rsidRPr="00AF7ABF" w:rsidRDefault="00494D71" w:rsidP="00494D71">
      <w:pPr>
        <w:pStyle w:val="BodyTextVersion1"/>
        <w:numPr>
          <w:ilvl w:val="0"/>
          <w:numId w:val="28"/>
        </w:numPr>
        <w:rPr>
          <w:lang w:val="en-GB"/>
        </w:rPr>
      </w:pPr>
      <w:r w:rsidRPr="00AF7ABF">
        <w:rPr>
          <w:lang w:val="en-GB"/>
        </w:rPr>
        <w:lastRenderedPageBreak/>
        <w:t>In the accounts-config.yaml file remove the account.</w:t>
      </w:r>
    </w:p>
    <w:p w14:paraId="52A9BF03" w14:textId="77777777" w:rsidR="00494D71" w:rsidRPr="00AF7ABF" w:rsidRDefault="00494D71" w:rsidP="00494D71">
      <w:pPr>
        <w:pStyle w:val="BodyTextVersion1"/>
        <w:numPr>
          <w:ilvl w:val="0"/>
          <w:numId w:val="28"/>
        </w:numPr>
        <w:rPr>
          <w:lang w:val="en-GB"/>
        </w:rPr>
      </w:pPr>
      <w:r w:rsidRPr="00AF7ABF">
        <w:rPr>
          <w:lang w:val="en-GB"/>
        </w:rPr>
        <w:t>Merge the changes onto the main branch to start a new AWS CodePipeline deployment. Approve the manual stage within AWS CodePipeline on the Root account.</w:t>
      </w:r>
    </w:p>
    <w:p w14:paraId="5511AA75" w14:textId="77777777" w:rsidR="00494D71" w:rsidRPr="00AF7ABF" w:rsidRDefault="00494D71" w:rsidP="00494D71">
      <w:pPr>
        <w:pStyle w:val="BodyTextVersion1"/>
        <w:numPr>
          <w:ilvl w:val="0"/>
          <w:numId w:val="28"/>
        </w:numPr>
        <w:rPr>
          <w:lang w:val="en-GB"/>
        </w:rPr>
      </w:pPr>
      <w:r w:rsidRPr="00AF7ABF">
        <w:rPr>
          <w:lang w:val="en-GB"/>
        </w:rPr>
        <w:t xml:space="preserve">After AWS CodePipeline is finished can either close the AWS account via AWS Organisation via the Root account following this AWS </w:t>
      </w:r>
      <w:hyperlink r:id="rId103" w:history="1">
        <w:r w:rsidRPr="00AF7ABF">
          <w:rPr>
            <w:rStyle w:val="Hyperlink"/>
            <w:lang w:val="en-GB"/>
          </w:rPr>
          <w:t>guide</w:t>
        </w:r>
      </w:hyperlink>
      <w:r w:rsidRPr="00AF7ABF">
        <w:rPr>
          <w:lang w:val="en-GB"/>
        </w:rPr>
        <w:t xml:space="preserve"> or log into the actual AWS account as the root user and close the account following this </w:t>
      </w:r>
      <w:hyperlink r:id="rId104" w:anchor="close-account-procedure" w:history="1">
        <w:r w:rsidRPr="00AF7ABF">
          <w:rPr>
            <w:rStyle w:val="Hyperlink"/>
            <w:lang w:val="en-GB"/>
          </w:rPr>
          <w:t>guide</w:t>
        </w:r>
      </w:hyperlink>
      <w:r w:rsidRPr="00AF7ABF">
        <w:rPr>
          <w:lang w:val="en-GB"/>
        </w:rPr>
        <w:t>.</w:t>
      </w:r>
    </w:p>
    <w:p w14:paraId="21C53893" w14:textId="77777777" w:rsidR="00494D71" w:rsidRPr="00AF7ABF" w:rsidRDefault="00494D71" w:rsidP="00494D71">
      <w:pPr>
        <w:pStyle w:val="BodyTextVersion1"/>
        <w:rPr>
          <w:lang w:val="en-GB"/>
        </w:rPr>
      </w:pPr>
      <w:r w:rsidRPr="00AF7ABF">
        <w:rPr>
          <w:lang w:val="en-GB"/>
        </w:rPr>
        <w:t xml:space="preserve">If there is a pipeline error related to AWS CloudFormation being in the UPDATE_ROLLBACK_FAILED state then follow this </w:t>
      </w:r>
      <w:hyperlink r:id="rId105" w:history="1">
        <w:r w:rsidRPr="00AF7ABF">
          <w:rPr>
            <w:rStyle w:val="Hyperlink"/>
            <w:lang w:val="en-GB"/>
          </w:rPr>
          <w:t>guide</w:t>
        </w:r>
      </w:hyperlink>
      <w:r w:rsidRPr="00AF7ABF">
        <w:rPr>
          <w:lang w:val="en-GB"/>
        </w:rPr>
        <w:t>. Ensure the AWS Service Catalog opens in the correct AWS region, and terminate the account that failed. Then roll back the AWS CloudFormation stack named Prepare.</w:t>
      </w:r>
    </w:p>
    <w:p w14:paraId="08C616BD" w14:textId="77777777" w:rsidR="003075D7" w:rsidRPr="00AF7ABF" w:rsidRDefault="003075D7" w:rsidP="003075D7">
      <w:pPr>
        <w:pStyle w:val="Heading2"/>
        <w:rPr>
          <w:rFonts w:asciiTheme="minorHAnsi" w:hAnsiTheme="minorHAnsi"/>
          <w:bCs/>
        </w:rPr>
      </w:pPr>
      <w:bookmarkStart w:id="69" w:name="_Toc205566991"/>
      <w:r w:rsidRPr="00AF7ABF">
        <w:rPr>
          <w:rFonts w:asciiTheme="minorHAnsi" w:hAnsiTheme="minorHAnsi"/>
          <w:bCs/>
        </w:rPr>
        <w:t>Rename Landing Zone AWS Account Name</w:t>
      </w:r>
      <w:bookmarkEnd w:id="69"/>
    </w:p>
    <w:p w14:paraId="1AAB4F83" w14:textId="77777777" w:rsidR="003075D7" w:rsidRPr="00AF7ABF" w:rsidRDefault="003075D7" w:rsidP="003075D7">
      <w:pPr>
        <w:pStyle w:val="BodyTextVersion1"/>
        <w:rPr>
          <w:lang w:val="en-GB"/>
        </w:rPr>
      </w:pPr>
      <w:r w:rsidRPr="00AF7ABF">
        <w:rPr>
          <w:lang w:val="en-GB"/>
        </w:rPr>
        <w:t>To rename an AWS account that is part of the LZ:</w:t>
      </w:r>
    </w:p>
    <w:p w14:paraId="391610C2" w14:textId="77777777" w:rsidR="003075D7" w:rsidRPr="00AF7ABF" w:rsidRDefault="003075D7" w:rsidP="003075D7">
      <w:pPr>
        <w:pStyle w:val="BodyTextVersion1"/>
        <w:numPr>
          <w:ilvl w:val="0"/>
          <w:numId w:val="32"/>
        </w:numPr>
        <w:rPr>
          <w:lang w:val="en-GB"/>
        </w:rPr>
      </w:pPr>
      <w:r w:rsidRPr="00AF7ABF">
        <w:rPr>
          <w:lang w:val="en-GB"/>
        </w:rPr>
        <w:t>Open the account as an IAM Identity Center admin.</w:t>
      </w:r>
    </w:p>
    <w:p w14:paraId="1E8DB6D9" w14:textId="77777777" w:rsidR="003075D7" w:rsidRPr="00AF7ABF" w:rsidRDefault="003075D7" w:rsidP="003075D7">
      <w:pPr>
        <w:pStyle w:val="BodyTextVersion1"/>
        <w:numPr>
          <w:ilvl w:val="0"/>
          <w:numId w:val="32"/>
        </w:numPr>
        <w:rPr>
          <w:lang w:val="en-GB"/>
        </w:rPr>
      </w:pPr>
      <w:r w:rsidRPr="00AF7ABF">
        <w:rPr>
          <w:lang w:val="en-GB"/>
        </w:rPr>
        <w:t>In the top right select the little arrow.</w:t>
      </w:r>
    </w:p>
    <w:p w14:paraId="3DAC6A8A" w14:textId="77777777" w:rsidR="003075D7" w:rsidRPr="00AF7ABF" w:rsidRDefault="003075D7" w:rsidP="003075D7">
      <w:pPr>
        <w:pStyle w:val="BodyTextVersion1"/>
        <w:numPr>
          <w:ilvl w:val="0"/>
          <w:numId w:val="32"/>
        </w:numPr>
        <w:rPr>
          <w:lang w:val="en-GB"/>
        </w:rPr>
      </w:pPr>
      <w:r w:rsidRPr="00AF7ABF">
        <w:rPr>
          <w:lang w:val="en-GB"/>
        </w:rPr>
        <w:t>Click on Account.</w:t>
      </w:r>
    </w:p>
    <w:p w14:paraId="1A800375" w14:textId="77777777" w:rsidR="003075D7" w:rsidRPr="00AF7ABF" w:rsidRDefault="003075D7" w:rsidP="003075D7">
      <w:pPr>
        <w:pStyle w:val="BodyTextVersion1"/>
        <w:numPr>
          <w:ilvl w:val="0"/>
          <w:numId w:val="32"/>
        </w:numPr>
        <w:rPr>
          <w:lang w:val="en-GB"/>
        </w:rPr>
      </w:pPr>
      <w:r w:rsidRPr="00AF7ABF">
        <w:rPr>
          <w:lang w:val="en-GB"/>
        </w:rPr>
        <w:t>In the Account details box open the Action button and select the Update account name option.</w:t>
      </w:r>
    </w:p>
    <w:p w14:paraId="3C115261" w14:textId="77777777" w:rsidR="003075D7" w:rsidRPr="00AF7ABF" w:rsidRDefault="003075D7" w:rsidP="003075D7">
      <w:pPr>
        <w:pStyle w:val="BodyTextVersion1"/>
        <w:numPr>
          <w:ilvl w:val="0"/>
          <w:numId w:val="32"/>
        </w:numPr>
        <w:rPr>
          <w:lang w:val="en-GB"/>
        </w:rPr>
      </w:pPr>
      <w:r w:rsidRPr="00AF7ABF">
        <w:rPr>
          <w:lang w:val="en-GB"/>
        </w:rPr>
        <w:t>Add a new name to the account.</w:t>
      </w:r>
    </w:p>
    <w:p w14:paraId="7F9239E3" w14:textId="77777777" w:rsidR="003075D7" w:rsidRPr="00AF7ABF" w:rsidRDefault="003075D7" w:rsidP="003075D7">
      <w:pPr>
        <w:pStyle w:val="BodyTextVersion1"/>
        <w:numPr>
          <w:ilvl w:val="0"/>
          <w:numId w:val="32"/>
        </w:numPr>
        <w:rPr>
          <w:lang w:val="en-GB"/>
        </w:rPr>
      </w:pPr>
      <w:r w:rsidRPr="00AF7ABF">
        <w:rPr>
          <w:lang w:val="en-GB"/>
        </w:rPr>
        <w:t>In the Root account see if the new name has taken effect.</w:t>
      </w:r>
    </w:p>
    <w:p w14:paraId="27C3B3D3" w14:textId="77777777" w:rsidR="003075D7" w:rsidRPr="00AF7ABF" w:rsidRDefault="003075D7" w:rsidP="003075D7">
      <w:pPr>
        <w:pStyle w:val="BodyTextVersion1"/>
        <w:numPr>
          <w:ilvl w:val="0"/>
          <w:numId w:val="32"/>
        </w:numPr>
        <w:rPr>
          <w:lang w:val="en-GB"/>
        </w:rPr>
      </w:pPr>
      <w:r w:rsidRPr="00AF7ABF">
        <w:t xml:space="preserve">Add the new name to the </w:t>
      </w:r>
      <w:hyperlink r:id="rId106" w:history="1">
        <w:r w:rsidRPr="00AF7ABF">
          <w:rPr>
            <w:rStyle w:val="Hyperlink"/>
          </w:rPr>
          <w:t>isp_aws_landing_zone_configuration</w:t>
        </w:r>
      </w:hyperlink>
      <w:r w:rsidRPr="00AF7ABF">
        <w:t xml:space="preserve"> GitHub repository accounts-config.yaml file.</w:t>
      </w:r>
    </w:p>
    <w:p w14:paraId="19D670F5" w14:textId="77777777" w:rsidR="003075D7" w:rsidRPr="00AF7ABF" w:rsidRDefault="003075D7" w:rsidP="003075D7">
      <w:pPr>
        <w:pStyle w:val="BodyTextVersion1"/>
        <w:numPr>
          <w:ilvl w:val="0"/>
          <w:numId w:val="32"/>
        </w:numPr>
        <w:rPr>
          <w:lang w:val="en-GB"/>
        </w:rPr>
      </w:pPr>
      <w:r w:rsidRPr="00AF7ABF">
        <w:rPr>
          <w:lang w:val="en-GB"/>
        </w:rPr>
        <w:t>Merge the changes onto the main branch to start a new AWS CodePipeline deployment. Approve the manual stage within AWS CodePipeline on the Root account.</w:t>
      </w:r>
    </w:p>
    <w:p w14:paraId="52B82F89" w14:textId="77777777" w:rsidR="003075D7" w:rsidRPr="00AF7ABF" w:rsidRDefault="003075D7" w:rsidP="003075D7">
      <w:pPr>
        <w:pStyle w:val="BodyTextVersion1"/>
        <w:rPr>
          <w:lang w:val="en-GB"/>
        </w:rPr>
      </w:pPr>
    </w:p>
    <w:p w14:paraId="7F046E03" w14:textId="77777777" w:rsidR="003075D7" w:rsidRPr="00AF7ABF" w:rsidRDefault="003075D7" w:rsidP="003075D7">
      <w:pPr>
        <w:pStyle w:val="Heading2"/>
        <w:rPr>
          <w:rFonts w:asciiTheme="minorHAnsi" w:hAnsiTheme="minorHAnsi"/>
          <w:bCs/>
        </w:rPr>
      </w:pPr>
      <w:bookmarkStart w:id="70" w:name="_Toc205566992"/>
      <w:r w:rsidRPr="00AF7ABF">
        <w:rPr>
          <w:rFonts w:asciiTheme="minorHAnsi" w:hAnsiTheme="minorHAnsi"/>
          <w:bCs/>
        </w:rPr>
        <w:t>Edit Landing Zone AWS Account</w:t>
      </w:r>
      <w:bookmarkEnd w:id="70"/>
    </w:p>
    <w:p w14:paraId="7E9AE120" w14:textId="77777777" w:rsidR="003075D7" w:rsidRPr="00AF7ABF" w:rsidRDefault="003075D7" w:rsidP="003075D7">
      <w:pPr>
        <w:pStyle w:val="BodyTextVersion1"/>
        <w:rPr>
          <w:lang w:val="en-GB"/>
        </w:rPr>
      </w:pPr>
      <w:r w:rsidRPr="00AF7ABF">
        <w:rPr>
          <w:lang w:val="en-GB"/>
        </w:rPr>
        <w:t xml:space="preserve">It’s possible to change AWS account information via </w:t>
      </w:r>
      <w:r w:rsidRPr="00AF7ABF">
        <w:t xml:space="preserve">the </w:t>
      </w:r>
      <w:hyperlink r:id="rId107" w:history="1">
        <w:r w:rsidRPr="00AF7ABF">
          <w:rPr>
            <w:rStyle w:val="Hyperlink"/>
          </w:rPr>
          <w:t>isp_aws_landing_zone_configuration</w:t>
        </w:r>
      </w:hyperlink>
      <w:r w:rsidRPr="00AF7ABF">
        <w:t xml:space="preserve"> GitHub repository accounts-config.yaml file and the </w:t>
      </w:r>
      <w:hyperlink r:id="rId108" w:history="1">
        <w:r w:rsidRPr="00AF7ABF">
          <w:rPr>
            <w:rStyle w:val="Hyperlink"/>
            <w:lang w:val="en-GB"/>
          </w:rPr>
          <w:t>isp_aws_lz_aft_account_request</w:t>
        </w:r>
      </w:hyperlink>
      <w:r w:rsidRPr="00AF7ABF">
        <w:rPr>
          <w:lang w:val="en-GB"/>
        </w:rPr>
        <w:t xml:space="preserve"> GitHub repository. But it isn’t clear what options are modified once the AWS account is created. </w:t>
      </w:r>
    </w:p>
    <w:p w14:paraId="16BB908C" w14:textId="77777777" w:rsidR="003075D7" w:rsidRPr="00AF7ABF" w:rsidRDefault="003075D7" w:rsidP="003075D7">
      <w:pPr>
        <w:pStyle w:val="BodyTextVersion1"/>
        <w:rPr>
          <w:lang w:val="en-GB"/>
        </w:rPr>
      </w:pPr>
      <w:r w:rsidRPr="00AF7ABF">
        <w:rPr>
          <w:lang w:val="en-GB"/>
        </w:rPr>
        <w:t xml:space="preserve">There is the problem where the changes to the AWS account in </w:t>
      </w:r>
      <w:hyperlink r:id="rId109" w:history="1">
        <w:r w:rsidRPr="00AF7ABF">
          <w:rPr>
            <w:rStyle w:val="Hyperlink"/>
          </w:rPr>
          <w:t>isp_aws_landing_zone_configuration</w:t>
        </w:r>
      </w:hyperlink>
      <w:r w:rsidRPr="00AF7ABF">
        <w:t xml:space="preserve"> </w:t>
      </w:r>
      <w:r w:rsidRPr="00AF7ABF">
        <w:rPr>
          <w:lang w:val="en-GB"/>
        </w:rPr>
        <w:t xml:space="preserve">GitHub </w:t>
      </w:r>
      <w:r w:rsidRPr="00AF7ABF">
        <w:t xml:space="preserve">repository also need to be reflected in the </w:t>
      </w:r>
      <w:hyperlink r:id="rId110" w:history="1">
        <w:r w:rsidRPr="00AF7ABF">
          <w:rPr>
            <w:rStyle w:val="Hyperlink"/>
            <w:lang w:val="en-GB"/>
          </w:rPr>
          <w:t>isp_aws_lz_aft_account_request</w:t>
        </w:r>
      </w:hyperlink>
      <w:r w:rsidRPr="00AF7ABF">
        <w:rPr>
          <w:lang w:val="en-GB"/>
        </w:rPr>
        <w:t xml:space="preserve"> GitHub repository. </w:t>
      </w:r>
    </w:p>
    <w:p w14:paraId="34A51185" w14:textId="77777777" w:rsidR="003075D7" w:rsidRPr="00AF7ABF" w:rsidRDefault="003075D7" w:rsidP="003075D7">
      <w:pPr>
        <w:pStyle w:val="BodyTextVersion1"/>
      </w:pPr>
      <w:r w:rsidRPr="00AF7ABF">
        <w:rPr>
          <w:lang w:val="en-GB"/>
        </w:rPr>
        <w:t xml:space="preserve">The AWS accounts in the </w:t>
      </w:r>
      <w:hyperlink r:id="rId111" w:history="1">
        <w:r w:rsidRPr="00AF7ABF">
          <w:rPr>
            <w:rStyle w:val="Hyperlink"/>
          </w:rPr>
          <w:t>isp_aws_landing_zone_configuration</w:t>
        </w:r>
      </w:hyperlink>
      <w:r w:rsidRPr="00AF7ABF">
        <w:t xml:space="preserve"> </w:t>
      </w:r>
      <w:r w:rsidRPr="00AF7ABF">
        <w:rPr>
          <w:lang w:val="en-GB"/>
        </w:rPr>
        <w:t xml:space="preserve">GitHub </w:t>
      </w:r>
      <w:r w:rsidRPr="00AF7ABF">
        <w:t>repository are defined by the email address assigned to the account. Only one account can be linked to a unique email address via the LZA.</w:t>
      </w:r>
    </w:p>
    <w:p w14:paraId="3B9DD9CF" w14:textId="77777777" w:rsidR="003075D7" w:rsidRPr="00AF7ABF" w:rsidRDefault="003075D7" w:rsidP="003075D7">
      <w:pPr>
        <w:pStyle w:val="BodyTextVersion1"/>
        <w:rPr>
          <w:lang w:val="en-GB"/>
        </w:rPr>
      </w:pPr>
      <w:r w:rsidRPr="00AF7ABF">
        <w:t xml:space="preserve">Customization of the AFT accounts is done via the </w:t>
      </w:r>
      <w:r w:rsidRPr="00AF7ABF">
        <w:rPr>
          <w:lang w:val="en-GB"/>
        </w:rPr>
        <w:t xml:space="preserve">AFT GitHub Repository </w:t>
      </w:r>
      <w:hyperlink r:id="rId112" w:history="1">
        <w:r w:rsidRPr="00AF7ABF">
          <w:rPr>
            <w:rStyle w:val="Hyperlink"/>
            <w:lang w:val="en-GB"/>
          </w:rPr>
          <w:t>isp_aws_lz_aft_account_customizations</w:t>
        </w:r>
      </w:hyperlink>
      <w:r w:rsidRPr="00AF7ABF">
        <w:rPr>
          <w:lang w:val="en-GB"/>
        </w:rPr>
        <w:t xml:space="preserve"> and </w:t>
      </w:r>
      <w:hyperlink r:id="rId113" w:history="1">
        <w:r w:rsidRPr="00AF7ABF">
          <w:rPr>
            <w:rStyle w:val="Hyperlink"/>
            <w:lang w:val="en-GB"/>
          </w:rPr>
          <w:t>isp_aws_lz_aft_global_customizations</w:t>
        </w:r>
      </w:hyperlink>
      <w:r w:rsidRPr="00AF7ABF">
        <w:rPr>
          <w:lang w:val="en-GB"/>
        </w:rPr>
        <w:t xml:space="preserve"> GitHub repository. Merge the changes onto the main branch and then execute the AWS CodePipeline called &lt;ACCOUNT-ID&gt;- customizations-pipeline in the AFT account. This pipeline will apply the changes onto the AWS accounts. In case it doesn’t run the ct-aft-account-request pipeline.</w:t>
      </w:r>
    </w:p>
    <w:p w14:paraId="39E0F1BD" w14:textId="77777777" w:rsidR="000D5A70" w:rsidRPr="00AF7ABF" w:rsidRDefault="000D5A70" w:rsidP="000D5A70">
      <w:pPr>
        <w:pStyle w:val="Heading2"/>
        <w:rPr>
          <w:rFonts w:asciiTheme="minorHAnsi" w:hAnsiTheme="minorHAnsi"/>
          <w:bCs/>
        </w:rPr>
      </w:pPr>
      <w:bookmarkStart w:id="71" w:name="_Toc205566993"/>
      <w:r w:rsidRPr="00AF7ABF">
        <w:rPr>
          <w:rFonts w:asciiTheme="minorHAnsi" w:hAnsiTheme="minorHAnsi"/>
          <w:bCs/>
        </w:rPr>
        <w:lastRenderedPageBreak/>
        <w:t>Modify LZ SCP</w:t>
      </w:r>
      <w:bookmarkEnd w:id="71"/>
    </w:p>
    <w:p w14:paraId="66D6E44D" w14:textId="77777777" w:rsidR="000D5A70" w:rsidRPr="00AF7ABF" w:rsidRDefault="000D5A70" w:rsidP="000D5A70">
      <w:pPr>
        <w:pStyle w:val="BodyTextVersion1"/>
        <w:rPr>
          <w:lang w:val="en-GB"/>
        </w:rPr>
      </w:pPr>
      <w:r w:rsidRPr="00AF7ABF">
        <w:rPr>
          <w:lang w:val="en-GB"/>
        </w:rPr>
        <w:t>See the section 3.1 Service Control Policies to learn more about the SCP that are applied to the LZ. SCPs can be applied to OU and/or AWS accounts. New SCPs can be added to the service-control-policies folder. Certain OUs are at their limit already as described in section 3.1. There is a LZ test account that can be used to test out new SCPs changes before being applied to intended OUs / accounts.</w:t>
      </w:r>
    </w:p>
    <w:p w14:paraId="5D014D2A" w14:textId="77777777" w:rsidR="000D5A70" w:rsidRPr="00AF7ABF" w:rsidRDefault="000D5A70" w:rsidP="000D5A70">
      <w:pPr>
        <w:pStyle w:val="ListParagraph"/>
        <w:numPr>
          <w:ilvl w:val="0"/>
          <w:numId w:val="36"/>
        </w:numPr>
        <w:rPr>
          <w:szCs w:val="22"/>
        </w:rPr>
      </w:pPr>
      <w:r w:rsidRPr="00AF7ABF">
        <w:rPr>
          <w:szCs w:val="22"/>
        </w:rPr>
        <w:t xml:space="preserve">Edit </w:t>
      </w:r>
      <w:hyperlink r:id="rId114" w:history="1">
        <w:r w:rsidRPr="00AF7ABF">
          <w:rPr>
            <w:rStyle w:val="Hyperlink"/>
            <w:szCs w:val="22"/>
          </w:rPr>
          <w:t>isp_aws_landing_zone_configuration</w:t>
        </w:r>
      </w:hyperlink>
      <w:r w:rsidRPr="00AF7ABF">
        <w:rPr>
          <w:szCs w:val="22"/>
        </w:rPr>
        <w:t xml:space="preserve"> GitHub repository organization-config.yaml file.</w:t>
      </w:r>
    </w:p>
    <w:p w14:paraId="15FA3361" w14:textId="77777777" w:rsidR="000D5A70" w:rsidRPr="00AF7ABF" w:rsidRDefault="000D5A70" w:rsidP="000D5A70">
      <w:pPr>
        <w:pStyle w:val="BodyTextVersion1"/>
        <w:numPr>
          <w:ilvl w:val="0"/>
          <w:numId w:val="36"/>
        </w:numPr>
        <w:rPr>
          <w:lang w:val="en-GB"/>
        </w:rPr>
      </w:pPr>
      <w:r w:rsidRPr="00AF7ABF">
        <w:rPr>
          <w:lang w:val="en-GB"/>
        </w:rPr>
        <w:t>Merge the changes onto the main branch to start a new AWS CodePipeline deployment. Approve the manual stage within AWS CodePipeline on the Root account.</w:t>
      </w:r>
    </w:p>
    <w:p w14:paraId="1372E5A7" w14:textId="77777777" w:rsidR="000D5A70" w:rsidRPr="00AF7ABF" w:rsidRDefault="000D5A70" w:rsidP="003075D7">
      <w:pPr>
        <w:pStyle w:val="BodyTextVersion1"/>
        <w:rPr>
          <w:lang w:val="en-GB"/>
        </w:rPr>
      </w:pPr>
    </w:p>
    <w:p w14:paraId="1B7126A5" w14:textId="21BD21DB" w:rsidR="009618E1" w:rsidRPr="00AF7ABF" w:rsidRDefault="009618E1" w:rsidP="000375FC">
      <w:pPr>
        <w:pStyle w:val="Heading2"/>
        <w:rPr>
          <w:rFonts w:asciiTheme="minorHAnsi" w:hAnsiTheme="minorHAnsi"/>
          <w:bCs/>
        </w:rPr>
      </w:pPr>
      <w:bookmarkStart w:id="72" w:name="_Toc205566994"/>
      <w:r w:rsidRPr="00AF7ABF">
        <w:rPr>
          <w:rFonts w:asciiTheme="minorHAnsi" w:hAnsiTheme="minorHAnsi"/>
          <w:bCs/>
        </w:rPr>
        <w:t>Move an Account from OU to OU in the L</w:t>
      </w:r>
      <w:r w:rsidR="009C0890" w:rsidRPr="00AF7ABF">
        <w:rPr>
          <w:rFonts w:asciiTheme="minorHAnsi" w:hAnsiTheme="minorHAnsi"/>
          <w:bCs/>
        </w:rPr>
        <w:t xml:space="preserve">anding </w:t>
      </w:r>
      <w:r w:rsidRPr="00AF7ABF">
        <w:rPr>
          <w:rFonts w:asciiTheme="minorHAnsi" w:hAnsiTheme="minorHAnsi"/>
          <w:bCs/>
        </w:rPr>
        <w:t>Z</w:t>
      </w:r>
      <w:r w:rsidR="009C0890" w:rsidRPr="00AF7ABF">
        <w:rPr>
          <w:rFonts w:asciiTheme="minorHAnsi" w:hAnsiTheme="minorHAnsi"/>
          <w:bCs/>
        </w:rPr>
        <w:t>one</w:t>
      </w:r>
      <w:bookmarkEnd w:id="72"/>
    </w:p>
    <w:p w14:paraId="65F350BB" w14:textId="0F8F844F" w:rsidR="009618E1" w:rsidRPr="00AF7ABF" w:rsidRDefault="005D02D0" w:rsidP="009618E1">
      <w:pPr>
        <w:pStyle w:val="BodyTextVersion1"/>
        <w:rPr>
          <w:lang w:val="en-GB"/>
        </w:rPr>
      </w:pPr>
      <w:r w:rsidRPr="00AF7ABF">
        <w:rPr>
          <w:lang w:val="en-GB"/>
        </w:rPr>
        <w:t xml:space="preserve">If there is a need to move an LZ </w:t>
      </w:r>
      <w:r w:rsidR="00FB37F2" w:rsidRPr="00AF7ABF">
        <w:rPr>
          <w:lang w:val="en-GB"/>
        </w:rPr>
        <w:t xml:space="preserve">created </w:t>
      </w:r>
      <w:r w:rsidRPr="00AF7ABF">
        <w:rPr>
          <w:lang w:val="en-GB"/>
        </w:rPr>
        <w:t>account from one OU to another OU follow the</w:t>
      </w:r>
      <w:r w:rsidR="000C3A10" w:rsidRPr="00AF7ABF">
        <w:rPr>
          <w:lang w:val="en-GB"/>
        </w:rPr>
        <w:t xml:space="preserve"> below </w:t>
      </w:r>
      <w:r w:rsidRPr="00AF7ABF">
        <w:rPr>
          <w:lang w:val="en-GB"/>
        </w:rPr>
        <w:t>steps</w:t>
      </w:r>
      <w:r w:rsidR="00AC7975" w:rsidRPr="00AF7ABF">
        <w:rPr>
          <w:lang w:val="en-GB"/>
        </w:rPr>
        <w:t>.</w:t>
      </w:r>
      <w:r w:rsidR="00FB37F2" w:rsidRPr="00AF7ABF">
        <w:rPr>
          <w:lang w:val="en-GB"/>
        </w:rPr>
        <w:t xml:space="preserve"> For AFT created accounts see the </w:t>
      </w:r>
      <w:r w:rsidR="000C3A10" w:rsidRPr="00AF7ABF">
        <w:rPr>
          <w:lang w:val="en-GB"/>
        </w:rPr>
        <w:t xml:space="preserve">additional </w:t>
      </w:r>
      <w:r w:rsidR="00FB37F2" w:rsidRPr="00AF7ABF">
        <w:rPr>
          <w:lang w:val="en-GB"/>
        </w:rPr>
        <w:t>steps further down.</w:t>
      </w:r>
      <w:r w:rsidR="00AC7975" w:rsidRPr="00AF7ABF">
        <w:rPr>
          <w:lang w:val="en-GB"/>
        </w:rPr>
        <w:t xml:space="preserve"> </w:t>
      </w:r>
      <w:r w:rsidR="0019377E" w:rsidRPr="00AF7ABF">
        <w:rPr>
          <w:lang w:val="en-GB"/>
        </w:rPr>
        <w:t>Configuration file c</w:t>
      </w:r>
      <w:r w:rsidR="00AC7975" w:rsidRPr="00AF7ABF">
        <w:rPr>
          <w:lang w:val="en-GB"/>
        </w:rPr>
        <w:t>hange</w:t>
      </w:r>
      <w:r w:rsidR="0019377E" w:rsidRPr="00AF7ABF">
        <w:rPr>
          <w:lang w:val="en-GB"/>
        </w:rPr>
        <w:t>s</w:t>
      </w:r>
      <w:r w:rsidR="00AC7975" w:rsidRPr="00AF7ABF">
        <w:rPr>
          <w:lang w:val="en-GB"/>
        </w:rPr>
        <w:t xml:space="preserve"> are applied in the </w:t>
      </w:r>
      <w:hyperlink r:id="rId115" w:history="1">
        <w:r w:rsidR="00AC7975" w:rsidRPr="00AF7ABF">
          <w:rPr>
            <w:rStyle w:val="Hyperlink"/>
          </w:rPr>
          <w:t>isp_aws_landing_zone_configuration</w:t>
        </w:r>
      </w:hyperlink>
      <w:r w:rsidR="00AC7975" w:rsidRPr="00AF7ABF">
        <w:t xml:space="preserve"> GitHub repository</w:t>
      </w:r>
      <w:r w:rsidR="001D383B" w:rsidRPr="00AF7ABF">
        <w:rPr>
          <w:lang w:val="en-GB"/>
        </w:rPr>
        <w:t xml:space="preserve"> and Terraform changes </w:t>
      </w:r>
      <w:r w:rsidR="00456BB7" w:rsidRPr="00AF7ABF">
        <w:rPr>
          <w:lang w:val="en-GB"/>
        </w:rPr>
        <w:t xml:space="preserve">are applied on </w:t>
      </w:r>
      <w:r w:rsidR="001D383B" w:rsidRPr="00AF7ABF">
        <w:rPr>
          <w:lang w:val="en-GB"/>
        </w:rPr>
        <w:t xml:space="preserve">the AFT GitHub Repository </w:t>
      </w:r>
      <w:hyperlink r:id="rId116" w:history="1">
        <w:r w:rsidR="001D383B" w:rsidRPr="00AF7ABF">
          <w:rPr>
            <w:rStyle w:val="Hyperlink"/>
            <w:lang w:val="en-GB"/>
          </w:rPr>
          <w:t>isp_aws_lz_aft_account_request</w:t>
        </w:r>
      </w:hyperlink>
      <w:r w:rsidR="00456BB7" w:rsidRPr="00AF7ABF">
        <w:rPr>
          <w:lang w:val="en-GB"/>
        </w:rPr>
        <w:t>.</w:t>
      </w:r>
    </w:p>
    <w:p w14:paraId="5E45F47F" w14:textId="77777777" w:rsidR="0019377E" w:rsidRPr="00AF7ABF" w:rsidRDefault="0019377E" w:rsidP="009618E1">
      <w:pPr>
        <w:pStyle w:val="BodyTextVersion1"/>
        <w:rPr>
          <w:lang w:val="en-GB"/>
        </w:rPr>
      </w:pPr>
    </w:p>
    <w:p w14:paraId="75825A59" w14:textId="4B0FC85A" w:rsidR="0019377E" w:rsidRPr="00AF7ABF" w:rsidRDefault="00324DCE" w:rsidP="0019377E">
      <w:pPr>
        <w:pStyle w:val="Heading3"/>
        <w:rPr>
          <w:rFonts w:asciiTheme="minorHAnsi" w:hAnsiTheme="minorHAnsi"/>
        </w:rPr>
      </w:pPr>
      <w:bookmarkStart w:id="73" w:name="_Toc205566995"/>
      <w:r w:rsidRPr="00AF7ABF">
        <w:rPr>
          <w:rFonts w:asciiTheme="minorHAnsi" w:hAnsiTheme="minorHAnsi"/>
        </w:rPr>
        <w:t xml:space="preserve">Moving a </w:t>
      </w:r>
      <w:r w:rsidR="0019377E" w:rsidRPr="00AF7ABF">
        <w:rPr>
          <w:rFonts w:asciiTheme="minorHAnsi" w:hAnsiTheme="minorHAnsi"/>
        </w:rPr>
        <w:t>L</w:t>
      </w:r>
      <w:r w:rsidR="009C0890" w:rsidRPr="00AF7ABF">
        <w:rPr>
          <w:rFonts w:asciiTheme="minorHAnsi" w:hAnsiTheme="minorHAnsi"/>
        </w:rPr>
        <w:t xml:space="preserve">anding </w:t>
      </w:r>
      <w:r w:rsidR="0019377E" w:rsidRPr="00AF7ABF">
        <w:rPr>
          <w:rFonts w:asciiTheme="minorHAnsi" w:hAnsiTheme="minorHAnsi"/>
        </w:rPr>
        <w:t>Z</w:t>
      </w:r>
      <w:r w:rsidR="009C0890" w:rsidRPr="00AF7ABF">
        <w:rPr>
          <w:rFonts w:asciiTheme="minorHAnsi" w:hAnsiTheme="minorHAnsi"/>
        </w:rPr>
        <w:t>one</w:t>
      </w:r>
      <w:r w:rsidRPr="00AF7ABF">
        <w:rPr>
          <w:rFonts w:asciiTheme="minorHAnsi" w:hAnsiTheme="minorHAnsi"/>
        </w:rPr>
        <w:t xml:space="preserve"> provisioned AWS</w:t>
      </w:r>
      <w:r w:rsidR="0019377E" w:rsidRPr="00AF7ABF">
        <w:rPr>
          <w:rFonts w:asciiTheme="minorHAnsi" w:hAnsiTheme="minorHAnsi"/>
        </w:rPr>
        <w:t xml:space="preserve"> Account</w:t>
      </w:r>
      <w:bookmarkEnd w:id="73"/>
    </w:p>
    <w:p w14:paraId="7798CEA3" w14:textId="1BD4A0A6" w:rsidR="008A5B0D" w:rsidRPr="00AF7ABF" w:rsidRDefault="009618E1" w:rsidP="00E42EFC">
      <w:pPr>
        <w:pStyle w:val="BodyTextVersion1"/>
        <w:numPr>
          <w:ilvl w:val="0"/>
          <w:numId w:val="22"/>
        </w:numPr>
        <w:rPr>
          <w:lang w:val="en-GB"/>
        </w:rPr>
      </w:pPr>
      <w:r w:rsidRPr="00AF7ABF">
        <w:rPr>
          <w:lang w:val="en-GB"/>
        </w:rPr>
        <w:t>Ensure the destination OU exists in the organization-config.yaml file</w:t>
      </w:r>
      <w:r w:rsidR="00995230" w:rsidRPr="00AF7ABF">
        <w:rPr>
          <w:lang w:val="en-GB"/>
        </w:rPr>
        <w:t xml:space="preserve">, is </w:t>
      </w:r>
      <w:r w:rsidRPr="00AF7ABF">
        <w:rPr>
          <w:lang w:val="en-GB"/>
        </w:rPr>
        <w:t>deploy</w:t>
      </w:r>
      <w:r w:rsidR="00995230" w:rsidRPr="00AF7ABF">
        <w:rPr>
          <w:lang w:val="en-GB"/>
        </w:rPr>
        <w:t>ed and enrolled with AWS Control Tower in the Root account</w:t>
      </w:r>
      <w:r w:rsidRPr="00AF7ABF">
        <w:rPr>
          <w:lang w:val="en-GB"/>
        </w:rPr>
        <w:t>.</w:t>
      </w:r>
    </w:p>
    <w:p w14:paraId="18184093" w14:textId="77777777" w:rsidR="00D403E6" w:rsidRPr="00AF7ABF" w:rsidRDefault="009618E1" w:rsidP="00E42EFC">
      <w:pPr>
        <w:pStyle w:val="BodyTextVersion1"/>
        <w:numPr>
          <w:ilvl w:val="0"/>
          <w:numId w:val="22"/>
        </w:numPr>
        <w:rPr>
          <w:lang w:val="en-GB"/>
        </w:rPr>
      </w:pPr>
      <w:r w:rsidRPr="00AF7ABF">
        <w:rPr>
          <w:lang w:val="en-GB"/>
        </w:rPr>
        <w:t>In AWS Control Tower, go to the account</w:t>
      </w:r>
      <w:r w:rsidR="00995230" w:rsidRPr="00AF7ABF">
        <w:rPr>
          <w:lang w:val="en-GB"/>
        </w:rPr>
        <w:t xml:space="preserve"> to be moved</w:t>
      </w:r>
      <w:r w:rsidRPr="00AF7ABF">
        <w:rPr>
          <w:lang w:val="en-GB"/>
        </w:rPr>
        <w:t xml:space="preserve"> and un-enrol it</w:t>
      </w:r>
      <w:r w:rsidR="0024477E" w:rsidRPr="00AF7ABF">
        <w:rPr>
          <w:lang w:val="en-GB"/>
        </w:rPr>
        <w:t xml:space="preserve"> manually</w:t>
      </w:r>
      <w:r w:rsidRPr="00AF7ABF">
        <w:rPr>
          <w:lang w:val="en-GB"/>
        </w:rPr>
        <w:t>. This should place the account into the root of AWS Control Tower and it will remove the account reference in AWS Service Catalog.</w:t>
      </w:r>
    </w:p>
    <w:p w14:paraId="0929ABF5" w14:textId="63323496" w:rsidR="00B16720" w:rsidRPr="00AF7ABF" w:rsidRDefault="009618E1" w:rsidP="00E42EFC">
      <w:pPr>
        <w:pStyle w:val="BodyTextVersion1"/>
        <w:numPr>
          <w:ilvl w:val="0"/>
          <w:numId w:val="22"/>
        </w:numPr>
        <w:rPr>
          <w:lang w:val="en-GB"/>
        </w:rPr>
      </w:pPr>
      <w:r w:rsidRPr="00AF7ABF">
        <w:rPr>
          <w:lang w:val="en-GB"/>
        </w:rPr>
        <w:t>Modify the accounts-config.yaml file to move the account to the destination OU</w:t>
      </w:r>
      <w:r w:rsidR="0024477E" w:rsidRPr="00AF7ABF">
        <w:rPr>
          <w:lang w:val="en-GB"/>
        </w:rPr>
        <w:t>. Merge the changes onto the main branch to start a new AWS CodePipeline deployment. Approve the manual stage within AWS CodePipeline on the Root account.</w:t>
      </w:r>
    </w:p>
    <w:p w14:paraId="46520698" w14:textId="4A48BDBB" w:rsidR="009618E1" w:rsidRPr="00AF7ABF" w:rsidRDefault="009618E1" w:rsidP="00E42EFC">
      <w:pPr>
        <w:pStyle w:val="BodyTextVersion1"/>
        <w:numPr>
          <w:ilvl w:val="0"/>
          <w:numId w:val="22"/>
        </w:numPr>
        <w:rPr>
          <w:lang w:val="en-GB"/>
        </w:rPr>
      </w:pPr>
      <w:r w:rsidRPr="00AF7ABF">
        <w:rPr>
          <w:lang w:val="en-GB"/>
        </w:rPr>
        <w:t xml:space="preserve">AWS Control Tower will enrol the account into the destination </w:t>
      </w:r>
      <w:r w:rsidR="009C7CB8" w:rsidRPr="00AF7ABF">
        <w:rPr>
          <w:lang w:val="en-GB"/>
        </w:rPr>
        <w:t>OU and</w:t>
      </w:r>
      <w:r w:rsidRPr="00AF7ABF">
        <w:rPr>
          <w:lang w:val="en-GB"/>
        </w:rPr>
        <w:t xml:space="preserve"> create a new account reference in AWS Service Catalog.</w:t>
      </w:r>
    </w:p>
    <w:p w14:paraId="7E2BB618" w14:textId="489223F7" w:rsidR="009618E1" w:rsidRPr="00AF7ABF" w:rsidRDefault="009618E1" w:rsidP="00E42EFC">
      <w:pPr>
        <w:pStyle w:val="BodyTextVersion1"/>
        <w:numPr>
          <w:ilvl w:val="0"/>
          <w:numId w:val="19"/>
        </w:numPr>
        <w:rPr>
          <w:lang w:val="en-GB"/>
        </w:rPr>
      </w:pPr>
      <w:r w:rsidRPr="00AF7ABF">
        <w:rPr>
          <w:lang w:val="en-GB"/>
        </w:rPr>
        <w:t xml:space="preserve">If you see </w:t>
      </w:r>
      <w:r w:rsidR="00E6062F" w:rsidRPr="00AF7ABF">
        <w:rPr>
          <w:lang w:val="en-GB"/>
        </w:rPr>
        <w:t>an</w:t>
      </w:r>
      <w:r w:rsidRPr="00AF7ABF">
        <w:rPr>
          <w:lang w:val="en-GB"/>
        </w:rPr>
        <w:t xml:space="preserve"> </w:t>
      </w:r>
      <w:r w:rsidR="009C7CB8" w:rsidRPr="00AF7ABF">
        <w:rPr>
          <w:lang w:val="en-GB"/>
        </w:rPr>
        <w:t xml:space="preserve">AWS CodePipeline </w:t>
      </w:r>
      <w:r w:rsidRPr="00AF7ABF">
        <w:rPr>
          <w:lang w:val="en-GB"/>
        </w:rPr>
        <w:t>error in the Account stage in AW</w:t>
      </w:r>
      <w:r w:rsidR="001D745D" w:rsidRPr="00AF7ABF">
        <w:rPr>
          <w:lang w:val="en-GB"/>
        </w:rPr>
        <w:t>S</w:t>
      </w:r>
      <w:r w:rsidRPr="00AF7ABF">
        <w:rPr>
          <w:lang w:val="en-GB"/>
        </w:rPr>
        <w:t xml:space="preserve"> related to “create&lt;AWS-Resource&gt;ServiceLinkedRole” the fix is to re-try the Account stage multiple times. This might be a LZA </w:t>
      </w:r>
      <w:hyperlink r:id="rId117" w:anchor="issuecomment-2079958097" w:history="1">
        <w:r w:rsidRPr="00AF7ABF">
          <w:rPr>
            <w:rStyle w:val="Hyperlink"/>
            <w:lang w:val="en-GB"/>
          </w:rPr>
          <w:t>bug</w:t>
        </w:r>
      </w:hyperlink>
      <w:r w:rsidRPr="00AF7ABF">
        <w:rPr>
          <w:lang w:val="en-GB"/>
        </w:rPr>
        <w:t xml:space="preserve">. </w:t>
      </w:r>
    </w:p>
    <w:p w14:paraId="4C50FD8A" w14:textId="44A752E3" w:rsidR="001C7EFE" w:rsidRPr="00AF7ABF" w:rsidRDefault="001C7EFE" w:rsidP="00E42EFC">
      <w:pPr>
        <w:pStyle w:val="BodyTextVersion1"/>
        <w:numPr>
          <w:ilvl w:val="0"/>
          <w:numId w:val="19"/>
        </w:numPr>
        <w:rPr>
          <w:lang w:val="en-GB"/>
        </w:rPr>
      </w:pPr>
      <w:r w:rsidRPr="00AF7ABF">
        <w:rPr>
          <w:lang w:val="en-GB"/>
        </w:rPr>
        <w:t>If the Account stage error refers to a timeout message, re-run the Account stage.</w:t>
      </w:r>
    </w:p>
    <w:p w14:paraId="2515219B" w14:textId="77777777" w:rsidR="00BE1E40" w:rsidRPr="00AF7ABF" w:rsidRDefault="00BE1E40" w:rsidP="00BE1E40">
      <w:pPr>
        <w:pStyle w:val="BodyTextVersion1"/>
        <w:rPr>
          <w:lang w:val="en-GB"/>
        </w:rPr>
      </w:pPr>
    </w:p>
    <w:p w14:paraId="35AE2FE4" w14:textId="72C47C42" w:rsidR="0019377E" w:rsidRPr="00AF7ABF" w:rsidRDefault="00324DCE" w:rsidP="00E42EFC">
      <w:pPr>
        <w:pStyle w:val="Heading3"/>
        <w:numPr>
          <w:ilvl w:val="2"/>
          <w:numId w:val="5"/>
        </w:numPr>
        <w:rPr>
          <w:rFonts w:asciiTheme="minorHAnsi" w:hAnsiTheme="minorHAnsi"/>
        </w:rPr>
      </w:pPr>
      <w:bookmarkStart w:id="74" w:name="_Toc205566996"/>
      <w:r w:rsidRPr="00AF7ABF">
        <w:rPr>
          <w:rFonts w:asciiTheme="minorHAnsi" w:hAnsiTheme="minorHAnsi"/>
        </w:rPr>
        <w:t xml:space="preserve">Moving an </w:t>
      </w:r>
      <w:r w:rsidR="0019377E" w:rsidRPr="00AF7ABF">
        <w:rPr>
          <w:rFonts w:asciiTheme="minorHAnsi" w:hAnsiTheme="minorHAnsi"/>
        </w:rPr>
        <w:t xml:space="preserve">AFT </w:t>
      </w:r>
      <w:r w:rsidRPr="00AF7ABF">
        <w:rPr>
          <w:rFonts w:asciiTheme="minorHAnsi" w:hAnsiTheme="minorHAnsi"/>
        </w:rPr>
        <w:t xml:space="preserve">provisioned AWS </w:t>
      </w:r>
      <w:r w:rsidR="0019377E" w:rsidRPr="00AF7ABF">
        <w:rPr>
          <w:rFonts w:asciiTheme="minorHAnsi" w:hAnsiTheme="minorHAnsi"/>
        </w:rPr>
        <w:t>Account</w:t>
      </w:r>
      <w:bookmarkEnd w:id="74"/>
    </w:p>
    <w:p w14:paraId="1328401E" w14:textId="0A3080B0" w:rsidR="00683B36" w:rsidRPr="00AF7ABF" w:rsidRDefault="00683B36" w:rsidP="009618E1">
      <w:pPr>
        <w:pStyle w:val="BodyTextVersion1"/>
        <w:rPr>
          <w:b/>
          <w:bCs/>
          <w:lang w:val="en-GB"/>
        </w:rPr>
      </w:pPr>
      <w:r w:rsidRPr="00AF7ABF">
        <w:rPr>
          <w:b/>
          <w:bCs/>
          <w:lang w:val="en-GB"/>
        </w:rPr>
        <w:t>This has not been tested.</w:t>
      </w:r>
    </w:p>
    <w:p w14:paraId="25944529" w14:textId="442E083E" w:rsidR="00695816" w:rsidRPr="00AF7ABF" w:rsidRDefault="00695816" w:rsidP="009618E1">
      <w:pPr>
        <w:pStyle w:val="BodyTextVersion1"/>
        <w:rPr>
          <w:lang w:val="en-GB"/>
        </w:rPr>
      </w:pPr>
      <w:r w:rsidRPr="00AF7ABF">
        <w:rPr>
          <w:lang w:val="en-GB"/>
        </w:rPr>
        <w:t xml:space="preserve">If the account has been provisioned via the AFT (workload accounts) then the AFT GitHub Repository </w:t>
      </w:r>
      <w:hyperlink r:id="rId118" w:history="1">
        <w:r w:rsidRPr="00AF7ABF">
          <w:rPr>
            <w:rStyle w:val="Hyperlink"/>
            <w:lang w:val="en-GB"/>
          </w:rPr>
          <w:t>isp_aws_lz_aft_account_request</w:t>
        </w:r>
      </w:hyperlink>
      <w:r w:rsidRPr="00AF7ABF">
        <w:rPr>
          <w:lang w:val="en-GB"/>
        </w:rPr>
        <w:t xml:space="preserve"> Terraform configuration files will need to be updated.</w:t>
      </w:r>
    </w:p>
    <w:p w14:paraId="6462D679" w14:textId="46838789" w:rsidR="00192F4D" w:rsidRPr="00AF7ABF" w:rsidRDefault="00192F4D" w:rsidP="00E42EFC">
      <w:pPr>
        <w:pStyle w:val="BodyTextVersion1"/>
        <w:numPr>
          <w:ilvl w:val="0"/>
          <w:numId w:val="23"/>
        </w:numPr>
        <w:rPr>
          <w:lang w:val="en-GB"/>
        </w:rPr>
      </w:pPr>
      <w:r w:rsidRPr="00AF7ABF">
        <w:rPr>
          <w:lang w:val="en-GB"/>
        </w:rPr>
        <w:t xml:space="preserve">Complete the OU steps above first. This moves the account in the LZ to the </w:t>
      </w:r>
      <w:r w:rsidR="00695816" w:rsidRPr="00AF7ABF">
        <w:rPr>
          <w:lang w:val="en-GB"/>
        </w:rPr>
        <w:t xml:space="preserve">destination </w:t>
      </w:r>
      <w:r w:rsidRPr="00AF7ABF">
        <w:rPr>
          <w:lang w:val="en-GB"/>
        </w:rPr>
        <w:t>OU first.</w:t>
      </w:r>
    </w:p>
    <w:p w14:paraId="1EF3BEF3" w14:textId="112E1156" w:rsidR="00E81296" w:rsidRPr="00AF7ABF" w:rsidRDefault="009D3CD8" w:rsidP="00E42EFC">
      <w:pPr>
        <w:pStyle w:val="BodyTextVersion1"/>
        <w:numPr>
          <w:ilvl w:val="0"/>
          <w:numId w:val="23"/>
        </w:numPr>
        <w:rPr>
          <w:lang w:val="en-GB"/>
        </w:rPr>
      </w:pPr>
      <w:r w:rsidRPr="00AF7ABF">
        <w:rPr>
          <w:lang w:val="en-GB"/>
        </w:rPr>
        <w:lastRenderedPageBreak/>
        <w:t>Once the account is in the destination OU the AFT Terraform needs to be updated to reflect the changes made</w:t>
      </w:r>
      <w:r w:rsidR="00C71896" w:rsidRPr="00AF7ABF">
        <w:rPr>
          <w:lang w:val="en-GB"/>
        </w:rPr>
        <w:t xml:space="preserve"> in the LZ</w:t>
      </w:r>
      <w:r w:rsidRPr="00AF7ABF">
        <w:rPr>
          <w:lang w:val="en-GB"/>
        </w:rPr>
        <w:t xml:space="preserve">. </w:t>
      </w:r>
      <w:r w:rsidR="00683B36" w:rsidRPr="00AF7ABF">
        <w:rPr>
          <w:lang w:val="en-GB"/>
        </w:rPr>
        <w:t>Within the Terraform files t</w:t>
      </w:r>
      <w:r w:rsidR="00EF6B88" w:rsidRPr="00AF7ABF">
        <w:rPr>
          <w:lang w:val="en-GB"/>
        </w:rPr>
        <w:t>he account</w:t>
      </w:r>
      <w:r w:rsidR="00FB67D7" w:rsidRPr="00AF7ABF">
        <w:rPr>
          <w:lang w:val="en-GB"/>
        </w:rPr>
        <w:t xml:space="preserve"> to be moved information</w:t>
      </w:r>
      <w:r w:rsidR="00EF6B88" w:rsidRPr="00AF7ABF">
        <w:rPr>
          <w:lang w:val="en-GB"/>
        </w:rPr>
        <w:t xml:space="preserve"> will need to be moved in</w:t>
      </w:r>
      <w:r w:rsidR="00683B36" w:rsidRPr="00AF7ABF">
        <w:rPr>
          <w:lang w:val="en-GB"/>
        </w:rPr>
        <w:t xml:space="preserve">to the </w:t>
      </w:r>
      <w:r w:rsidR="00EF6B88" w:rsidRPr="00AF7ABF">
        <w:rPr>
          <w:lang w:val="en-GB"/>
        </w:rPr>
        <w:t xml:space="preserve">Terraform </w:t>
      </w:r>
      <w:r w:rsidR="00683B36" w:rsidRPr="00AF7ABF">
        <w:rPr>
          <w:lang w:val="en-GB"/>
        </w:rPr>
        <w:t xml:space="preserve">file for the </w:t>
      </w:r>
      <w:r w:rsidR="00C71896" w:rsidRPr="00AF7ABF">
        <w:rPr>
          <w:lang w:val="en-GB"/>
        </w:rPr>
        <w:t>destination</w:t>
      </w:r>
      <w:r w:rsidR="00EF6B88" w:rsidRPr="00AF7ABF">
        <w:rPr>
          <w:lang w:val="en-GB"/>
        </w:rPr>
        <w:t xml:space="preserve"> OU. </w:t>
      </w:r>
      <w:r w:rsidR="005B53C0" w:rsidRPr="00AF7ABF">
        <w:rPr>
          <w:lang w:val="en-GB"/>
        </w:rPr>
        <w:t xml:space="preserve">Remember to change the ManagedOrganizationalUnit value to use the correct </w:t>
      </w:r>
      <w:r w:rsidR="00A6231C" w:rsidRPr="00AF7ABF">
        <w:rPr>
          <w:lang w:val="en-GB"/>
        </w:rPr>
        <w:t xml:space="preserve">destination </w:t>
      </w:r>
      <w:r w:rsidR="005B53C0" w:rsidRPr="00AF7ABF">
        <w:rPr>
          <w:lang w:val="en-GB"/>
        </w:rPr>
        <w:t xml:space="preserve">OU ID. </w:t>
      </w:r>
    </w:p>
    <w:p w14:paraId="4A0CC01D" w14:textId="04D2E6F0" w:rsidR="009C0890" w:rsidRPr="00AF7ABF" w:rsidRDefault="00FB67D7" w:rsidP="00E42EFC">
      <w:pPr>
        <w:pStyle w:val="BodyTextVersion1"/>
        <w:numPr>
          <w:ilvl w:val="0"/>
          <w:numId w:val="23"/>
        </w:numPr>
        <w:rPr>
          <w:lang w:val="en-GB"/>
        </w:rPr>
      </w:pPr>
      <w:r w:rsidRPr="00AF7ABF">
        <w:rPr>
          <w:lang w:val="en-GB"/>
        </w:rPr>
        <w:t>Merge the changes onto the main branch to start a new AWS CodePipeline deployment. Monitor the AWS CodePipeline on the AFT account.</w:t>
      </w:r>
    </w:p>
    <w:p w14:paraId="70B8E436" w14:textId="77777777" w:rsidR="00671656" w:rsidRPr="00AF7ABF" w:rsidRDefault="00671656" w:rsidP="00671656">
      <w:pPr>
        <w:pStyle w:val="BodyTextVersion1"/>
        <w:rPr>
          <w:lang w:val="en-GB"/>
        </w:rPr>
      </w:pPr>
    </w:p>
    <w:p w14:paraId="72611FA7" w14:textId="02CB7925" w:rsidR="009C0890" w:rsidRPr="00AF7ABF" w:rsidRDefault="0011707C" w:rsidP="009C0890">
      <w:pPr>
        <w:pStyle w:val="Heading2"/>
        <w:rPr>
          <w:rFonts w:asciiTheme="minorHAnsi" w:hAnsiTheme="minorHAnsi"/>
          <w:bCs/>
        </w:rPr>
      </w:pPr>
      <w:bookmarkStart w:id="75" w:name="_Toc205566997"/>
      <w:r w:rsidRPr="00AF7ABF">
        <w:rPr>
          <w:rFonts w:asciiTheme="minorHAnsi" w:hAnsiTheme="minorHAnsi"/>
          <w:bCs/>
        </w:rPr>
        <w:t>Import</w:t>
      </w:r>
      <w:r w:rsidR="009C0890" w:rsidRPr="00AF7ABF">
        <w:rPr>
          <w:rFonts w:asciiTheme="minorHAnsi" w:hAnsiTheme="minorHAnsi"/>
          <w:bCs/>
        </w:rPr>
        <w:t xml:space="preserve"> Existing AWS Account into the Landing Zone</w:t>
      </w:r>
      <w:bookmarkEnd w:id="75"/>
    </w:p>
    <w:p w14:paraId="68DA953E" w14:textId="351F4829" w:rsidR="00E81296" w:rsidRPr="00AF7ABF" w:rsidRDefault="00E81296" w:rsidP="000D3A25">
      <w:pPr>
        <w:pStyle w:val="BodyTextVersion1"/>
        <w:rPr>
          <w:b/>
          <w:bCs/>
          <w:lang w:val="en-GB"/>
        </w:rPr>
      </w:pPr>
      <w:r w:rsidRPr="00AF7ABF">
        <w:rPr>
          <w:b/>
          <w:bCs/>
          <w:lang w:val="en-GB"/>
        </w:rPr>
        <w:t>This has not been tested.</w:t>
      </w:r>
    </w:p>
    <w:p w14:paraId="13084B4C" w14:textId="49441C08" w:rsidR="009C0890" w:rsidRPr="00AF7ABF" w:rsidRDefault="009C0890" w:rsidP="009C0890">
      <w:pPr>
        <w:pStyle w:val="BodyTextVersion1"/>
        <w:rPr>
          <w:lang w:val="en-GB"/>
        </w:rPr>
      </w:pPr>
      <w:r w:rsidRPr="00AF7ABF">
        <w:rPr>
          <w:lang w:val="en-GB"/>
        </w:rPr>
        <w:t xml:space="preserve">It is possible to </w:t>
      </w:r>
      <w:r w:rsidR="0011707C" w:rsidRPr="00AF7ABF">
        <w:rPr>
          <w:lang w:val="en-GB"/>
        </w:rPr>
        <w:t>import</w:t>
      </w:r>
      <w:r w:rsidRPr="00AF7ABF">
        <w:rPr>
          <w:lang w:val="en-GB"/>
        </w:rPr>
        <w:t xml:space="preserve"> an existing AWS account into the LZ. </w:t>
      </w:r>
      <w:r w:rsidR="00A659FD" w:rsidRPr="00AF7ABF">
        <w:rPr>
          <w:lang w:val="en-GB"/>
        </w:rPr>
        <w:t>The expectation is that these accounts will be workload accounts and thus will be added to the Workload O</w:t>
      </w:r>
      <w:r w:rsidR="004C36DC" w:rsidRPr="00AF7ABF">
        <w:rPr>
          <w:lang w:val="en-GB"/>
        </w:rPr>
        <w:t>U</w:t>
      </w:r>
      <w:r w:rsidR="00A659FD" w:rsidRPr="00AF7ABF">
        <w:rPr>
          <w:lang w:val="en-GB"/>
        </w:rPr>
        <w:t xml:space="preserve">s. </w:t>
      </w:r>
      <w:r w:rsidRPr="00AF7ABF">
        <w:rPr>
          <w:lang w:val="en-GB"/>
        </w:rPr>
        <w:t xml:space="preserve">Configuration file changes </w:t>
      </w:r>
      <w:r w:rsidR="000D3A25" w:rsidRPr="00AF7ABF">
        <w:rPr>
          <w:lang w:val="en-GB"/>
        </w:rPr>
        <w:t>will need to</w:t>
      </w:r>
      <w:r w:rsidRPr="00AF7ABF">
        <w:rPr>
          <w:lang w:val="en-GB"/>
        </w:rPr>
        <w:t xml:space="preserve"> applied in the </w:t>
      </w:r>
      <w:hyperlink r:id="rId119" w:history="1">
        <w:r w:rsidRPr="00AF7ABF">
          <w:rPr>
            <w:rStyle w:val="Hyperlink"/>
          </w:rPr>
          <w:t>isp_aws_landing_zone_configuration</w:t>
        </w:r>
      </w:hyperlink>
      <w:r w:rsidRPr="00AF7ABF">
        <w:t xml:space="preserve"> GitHub repository</w:t>
      </w:r>
      <w:r w:rsidR="000D3A25" w:rsidRPr="00AF7ABF">
        <w:rPr>
          <w:lang w:val="en-GB"/>
        </w:rPr>
        <w:t xml:space="preserve"> and the AFT GitHub Repository </w:t>
      </w:r>
      <w:hyperlink r:id="rId120" w:history="1">
        <w:r w:rsidR="000D3A25" w:rsidRPr="00AF7ABF">
          <w:rPr>
            <w:rStyle w:val="Hyperlink"/>
            <w:lang w:val="en-GB"/>
          </w:rPr>
          <w:t>isp_aws_lz_aft_account_request</w:t>
        </w:r>
      </w:hyperlink>
      <w:r w:rsidR="000D3A25" w:rsidRPr="00AF7ABF">
        <w:rPr>
          <w:lang w:val="en-GB"/>
        </w:rPr>
        <w:t xml:space="preserve"> Terraform configuration</w:t>
      </w:r>
      <w:r w:rsidR="0011707C" w:rsidRPr="00AF7ABF">
        <w:rPr>
          <w:lang w:val="en-GB"/>
        </w:rPr>
        <w:t xml:space="preserve"> to support this import. </w:t>
      </w:r>
    </w:p>
    <w:p w14:paraId="65AF6D62" w14:textId="0E8F6F0A" w:rsidR="0033769D" w:rsidRPr="00AF7ABF" w:rsidRDefault="0033769D" w:rsidP="00E42EFC">
      <w:pPr>
        <w:pStyle w:val="BodyTextVersion1"/>
        <w:numPr>
          <w:ilvl w:val="0"/>
          <w:numId w:val="24"/>
        </w:numPr>
        <w:rPr>
          <w:lang w:val="en-GB"/>
        </w:rPr>
      </w:pPr>
      <w:r w:rsidRPr="00AF7ABF">
        <w:rPr>
          <w:lang w:val="en-GB"/>
        </w:rPr>
        <w:t xml:space="preserve">Invite the account to the LZ root account. See the AWS </w:t>
      </w:r>
      <w:hyperlink r:id="rId121" w:history="1">
        <w:r w:rsidRPr="00AF7ABF">
          <w:rPr>
            <w:rStyle w:val="Hyperlink"/>
            <w:lang w:val="en-GB"/>
          </w:rPr>
          <w:t>documentation</w:t>
        </w:r>
      </w:hyperlink>
      <w:r w:rsidRPr="00AF7ABF">
        <w:rPr>
          <w:lang w:val="en-GB"/>
        </w:rPr>
        <w:t>.</w:t>
      </w:r>
      <w:r w:rsidR="004576E0" w:rsidRPr="00AF7ABF">
        <w:rPr>
          <w:lang w:val="en-GB"/>
        </w:rPr>
        <w:t xml:space="preserve"> Complete the </w:t>
      </w:r>
      <w:r w:rsidR="003C6D29" w:rsidRPr="00AF7ABF">
        <w:rPr>
          <w:lang w:val="en-GB"/>
        </w:rPr>
        <w:t xml:space="preserve">prerequisites steps to bring over the AWS account in the AWS </w:t>
      </w:r>
      <w:hyperlink r:id="rId122" w:history="1">
        <w:r w:rsidR="003C6D29" w:rsidRPr="00AF7ABF">
          <w:rPr>
            <w:rStyle w:val="Hyperlink"/>
            <w:lang w:val="en-GB"/>
          </w:rPr>
          <w:t>guide</w:t>
        </w:r>
      </w:hyperlink>
      <w:r w:rsidR="003C6D29" w:rsidRPr="00AF7ABF">
        <w:rPr>
          <w:lang w:val="en-GB"/>
        </w:rPr>
        <w:t>.</w:t>
      </w:r>
    </w:p>
    <w:p w14:paraId="1CE78E17" w14:textId="78ADBD91" w:rsidR="00CD50A2" w:rsidRPr="00AF7ABF" w:rsidRDefault="00CD50A2" w:rsidP="00E42EFC">
      <w:pPr>
        <w:pStyle w:val="BodyTextVersion1"/>
        <w:numPr>
          <w:ilvl w:val="0"/>
          <w:numId w:val="24"/>
        </w:numPr>
        <w:rPr>
          <w:lang w:val="en-GB"/>
        </w:rPr>
      </w:pPr>
      <w:r w:rsidRPr="00AF7ABF">
        <w:rPr>
          <w:lang w:val="en-GB"/>
        </w:rPr>
        <w:t xml:space="preserve">Add the account </w:t>
      </w:r>
      <w:r w:rsidR="00F9151A" w:rsidRPr="00AF7ABF">
        <w:rPr>
          <w:lang w:val="en-GB"/>
        </w:rPr>
        <w:t>information</w:t>
      </w:r>
      <w:r w:rsidRPr="00AF7ABF">
        <w:rPr>
          <w:lang w:val="en-GB"/>
        </w:rPr>
        <w:t xml:space="preserve"> to the </w:t>
      </w:r>
      <w:r w:rsidR="000A19A6" w:rsidRPr="00AF7ABF">
        <w:rPr>
          <w:lang w:val="en-GB"/>
        </w:rPr>
        <w:t>accounts-config.yaml.</w:t>
      </w:r>
    </w:p>
    <w:p w14:paraId="2772C266" w14:textId="72BC6BFD" w:rsidR="000A19A6" w:rsidRPr="00AF7ABF" w:rsidRDefault="00F7733D" w:rsidP="00E42EFC">
      <w:pPr>
        <w:pStyle w:val="BodyTextVersion1"/>
        <w:numPr>
          <w:ilvl w:val="0"/>
          <w:numId w:val="24"/>
        </w:numPr>
        <w:rPr>
          <w:lang w:val="en-GB"/>
        </w:rPr>
      </w:pPr>
      <w:r w:rsidRPr="00AF7ABF">
        <w:rPr>
          <w:lang w:val="en-GB"/>
        </w:rPr>
        <w:t>Merge the changes onto the main branch to start a new AWS CodePipeline d</w:t>
      </w:r>
      <w:r w:rsidR="000A19A6" w:rsidRPr="00AF7ABF">
        <w:rPr>
          <w:lang w:val="en-GB"/>
        </w:rPr>
        <w:t>eploy</w:t>
      </w:r>
      <w:r w:rsidRPr="00AF7ABF">
        <w:rPr>
          <w:lang w:val="en-GB"/>
        </w:rPr>
        <w:t>ment. A</w:t>
      </w:r>
      <w:r w:rsidR="000A19A6" w:rsidRPr="00AF7ABF">
        <w:rPr>
          <w:lang w:val="en-GB"/>
        </w:rPr>
        <w:t>pprove the manual stage within AWS CodePipeline on the Root account.</w:t>
      </w:r>
    </w:p>
    <w:p w14:paraId="62A3D796" w14:textId="7984F39C" w:rsidR="00E6062F" w:rsidRPr="00AF7ABF" w:rsidRDefault="00F9151A" w:rsidP="00E42EFC">
      <w:pPr>
        <w:pStyle w:val="BodyTextVersion1"/>
        <w:numPr>
          <w:ilvl w:val="0"/>
          <w:numId w:val="24"/>
        </w:numPr>
        <w:rPr>
          <w:lang w:val="en-GB"/>
        </w:rPr>
      </w:pPr>
      <w:r w:rsidRPr="00AF7ABF">
        <w:rPr>
          <w:lang w:val="en-GB"/>
        </w:rPr>
        <w:t>Ensure the account exists in AWS Control Tower and is enrolled correctly.</w:t>
      </w:r>
    </w:p>
    <w:p w14:paraId="3B4F6F78" w14:textId="389A9E1A" w:rsidR="00F9151A" w:rsidRPr="00AF7ABF" w:rsidRDefault="00F9151A" w:rsidP="00E42EFC">
      <w:pPr>
        <w:pStyle w:val="BodyTextVersion1"/>
        <w:numPr>
          <w:ilvl w:val="0"/>
          <w:numId w:val="24"/>
        </w:numPr>
        <w:rPr>
          <w:lang w:val="en-GB"/>
        </w:rPr>
      </w:pPr>
      <w:r w:rsidRPr="00AF7ABF">
        <w:rPr>
          <w:lang w:val="en-GB"/>
        </w:rPr>
        <w:t>See if IAM Identity Center created admin Identity that can be used to log into the import account.</w:t>
      </w:r>
    </w:p>
    <w:p w14:paraId="640F5029" w14:textId="31DF3CA8" w:rsidR="00F9151A" w:rsidRPr="00AF7ABF" w:rsidRDefault="00F9151A" w:rsidP="00E42EFC">
      <w:pPr>
        <w:pStyle w:val="BodyTextVersion1"/>
        <w:numPr>
          <w:ilvl w:val="0"/>
          <w:numId w:val="24"/>
        </w:numPr>
        <w:rPr>
          <w:lang w:val="en-GB"/>
        </w:rPr>
      </w:pPr>
      <w:r w:rsidRPr="00AF7ABF">
        <w:rPr>
          <w:lang w:val="en-GB"/>
        </w:rPr>
        <w:t xml:space="preserve">Log into the Audit and LogArchive accounts and check the various delegated AWS Services </w:t>
      </w:r>
      <w:r w:rsidR="00DE502C" w:rsidRPr="00AF7ABF">
        <w:rPr>
          <w:lang w:val="en-GB"/>
        </w:rPr>
        <w:t>have incorporated the imported account correctly.</w:t>
      </w:r>
    </w:p>
    <w:p w14:paraId="195B6E86" w14:textId="030E8BF4" w:rsidR="000813F5" w:rsidRPr="00AF7ABF" w:rsidRDefault="000813F5" w:rsidP="000813F5">
      <w:pPr>
        <w:pStyle w:val="BodyTextVersion1"/>
        <w:rPr>
          <w:lang w:val="en-GB"/>
        </w:rPr>
      </w:pPr>
      <w:r w:rsidRPr="00AF7ABF">
        <w:rPr>
          <w:lang w:val="en-GB"/>
        </w:rPr>
        <w:t>Follow these steps if the account is a Workload OU based account:</w:t>
      </w:r>
    </w:p>
    <w:p w14:paraId="28502A7B" w14:textId="110D821C" w:rsidR="00724711" w:rsidRPr="00AF7ABF" w:rsidRDefault="003553ED" w:rsidP="00E42EFC">
      <w:pPr>
        <w:pStyle w:val="BodyTextVersion1"/>
        <w:numPr>
          <w:ilvl w:val="0"/>
          <w:numId w:val="24"/>
        </w:numPr>
        <w:rPr>
          <w:lang w:val="en-GB"/>
        </w:rPr>
      </w:pPr>
      <w:r w:rsidRPr="00AF7ABF">
        <w:rPr>
          <w:lang w:val="en-GB"/>
        </w:rPr>
        <w:t xml:space="preserve">Go to the AFT GitHub Repository </w:t>
      </w:r>
      <w:hyperlink r:id="rId123" w:history="1">
        <w:r w:rsidRPr="00AF7ABF">
          <w:rPr>
            <w:rStyle w:val="Hyperlink"/>
            <w:lang w:val="en-GB"/>
          </w:rPr>
          <w:t>isp_aws_lz_aft_account_customizations</w:t>
        </w:r>
      </w:hyperlink>
      <w:r w:rsidRPr="00AF7ABF">
        <w:rPr>
          <w:lang w:val="en-GB"/>
        </w:rPr>
        <w:t xml:space="preserve"> and add a new folder</w:t>
      </w:r>
      <w:r w:rsidR="000813F5" w:rsidRPr="00AF7ABF">
        <w:rPr>
          <w:lang w:val="en-GB"/>
        </w:rPr>
        <w:t xml:space="preserve"> and files with a name</w:t>
      </w:r>
      <w:r w:rsidRPr="00AF7ABF">
        <w:rPr>
          <w:lang w:val="en-GB"/>
        </w:rPr>
        <w:t xml:space="preserve"> specif</w:t>
      </w:r>
      <w:r w:rsidR="000813F5" w:rsidRPr="00AF7ABF">
        <w:rPr>
          <w:lang w:val="en-GB"/>
        </w:rPr>
        <w:t>i</w:t>
      </w:r>
      <w:r w:rsidRPr="00AF7ABF">
        <w:rPr>
          <w:lang w:val="en-GB"/>
        </w:rPr>
        <w:t xml:space="preserve">c to the </w:t>
      </w:r>
      <w:r w:rsidR="000813F5" w:rsidRPr="00AF7ABF">
        <w:rPr>
          <w:lang w:val="en-GB"/>
        </w:rPr>
        <w:t>imported account. Merge the changes onto the main branch before the next step.</w:t>
      </w:r>
    </w:p>
    <w:p w14:paraId="58970521" w14:textId="4624CAE2" w:rsidR="00DE502C" w:rsidRPr="00AF7ABF" w:rsidRDefault="00DE502C" w:rsidP="00E42EFC">
      <w:pPr>
        <w:pStyle w:val="BodyTextVersion1"/>
        <w:numPr>
          <w:ilvl w:val="0"/>
          <w:numId w:val="24"/>
        </w:numPr>
        <w:rPr>
          <w:lang w:val="en-GB"/>
        </w:rPr>
      </w:pPr>
      <w:r w:rsidRPr="00AF7ABF">
        <w:rPr>
          <w:lang w:val="en-GB"/>
        </w:rPr>
        <w:t xml:space="preserve">Go to the AFT GitHub Repository </w:t>
      </w:r>
      <w:hyperlink r:id="rId124" w:history="1">
        <w:r w:rsidRPr="00AF7ABF">
          <w:rPr>
            <w:rStyle w:val="Hyperlink"/>
            <w:lang w:val="en-GB"/>
          </w:rPr>
          <w:t>isp_aws_lz_aft_account_request</w:t>
        </w:r>
      </w:hyperlink>
      <w:r w:rsidR="00142B2C" w:rsidRPr="00AF7ABF">
        <w:rPr>
          <w:lang w:val="en-GB"/>
        </w:rPr>
        <w:t xml:space="preserve"> and add the account information into the relevant OU Terraform file.</w:t>
      </w:r>
      <w:r w:rsidR="000813F5" w:rsidRPr="00AF7ABF">
        <w:rPr>
          <w:lang w:val="en-GB"/>
        </w:rPr>
        <w:t xml:space="preserve"> Use the same folder name from step 6 at the end of the new file. </w:t>
      </w:r>
      <w:r w:rsidR="00783E19" w:rsidRPr="00AF7ABF">
        <w:rPr>
          <w:lang w:val="en-GB"/>
        </w:rPr>
        <w:t>Merge the changes onto the main branch to start a new AFT AWS CodePipeline execution.</w:t>
      </w:r>
    </w:p>
    <w:p w14:paraId="5C692709" w14:textId="288E39DF" w:rsidR="00142B2C" w:rsidRPr="00AF7ABF" w:rsidRDefault="00144299" w:rsidP="00E42EFC">
      <w:pPr>
        <w:pStyle w:val="BodyTextVersion1"/>
        <w:numPr>
          <w:ilvl w:val="0"/>
          <w:numId w:val="24"/>
        </w:numPr>
        <w:rPr>
          <w:lang w:val="en-GB"/>
        </w:rPr>
      </w:pPr>
      <w:r w:rsidRPr="00AF7ABF">
        <w:rPr>
          <w:lang w:val="en-GB"/>
        </w:rPr>
        <w:t>Open the AFT account and look at the AWS CodePipeline execution, AWS CodeBuild and AWS Step Function state machine for any errors.</w:t>
      </w:r>
    </w:p>
    <w:p w14:paraId="4AE545EB" w14:textId="77777777" w:rsidR="009C0890" w:rsidRPr="00AF7ABF" w:rsidRDefault="009C0890" w:rsidP="00BD5B18">
      <w:pPr>
        <w:pStyle w:val="BodyTextVersion1"/>
        <w:rPr>
          <w:lang w:val="en-GB"/>
        </w:rPr>
      </w:pPr>
    </w:p>
    <w:p w14:paraId="616E48A1" w14:textId="55E09A72" w:rsidR="00754005" w:rsidRPr="00AF7ABF" w:rsidRDefault="00754005" w:rsidP="00754005">
      <w:pPr>
        <w:pStyle w:val="Heading2"/>
        <w:rPr>
          <w:rFonts w:asciiTheme="minorHAnsi" w:hAnsiTheme="minorHAnsi"/>
          <w:bCs/>
        </w:rPr>
      </w:pPr>
      <w:bookmarkStart w:id="76" w:name="_Toc205566998"/>
      <w:r w:rsidRPr="00AF7ABF">
        <w:rPr>
          <w:rFonts w:asciiTheme="minorHAnsi" w:hAnsiTheme="minorHAnsi"/>
          <w:bCs/>
        </w:rPr>
        <w:t>Update the Landing Zone</w:t>
      </w:r>
      <w:r w:rsidR="00F8571A" w:rsidRPr="00AF7ABF">
        <w:rPr>
          <w:rFonts w:asciiTheme="minorHAnsi" w:hAnsiTheme="minorHAnsi"/>
          <w:bCs/>
        </w:rPr>
        <w:t xml:space="preserve"> Accelerator</w:t>
      </w:r>
      <w:bookmarkEnd w:id="76"/>
    </w:p>
    <w:p w14:paraId="59567B5C" w14:textId="78865D2E" w:rsidR="007C4316" w:rsidRPr="00AF7ABF" w:rsidRDefault="007C4316" w:rsidP="00754005">
      <w:pPr>
        <w:pStyle w:val="BodyTextVersion1"/>
        <w:rPr>
          <w:b/>
          <w:bCs/>
          <w:lang w:val="en-GB"/>
        </w:rPr>
      </w:pPr>
      <w:r w:rsidRPr="00AF7ABF">
        <w:rPr>
          <w:b/>
          <w:bCs/>
          <w:lang w:val="en-GB"/>
        </w:rPr>
        <w:t>This has not been tested.</w:t>
      </w:r>
    </w:p>
    <w:p w14:paraId="266229D1" w14:textId="5F4A71CF" w:rsidR="00801D42" w:rsidRPr="00AF7ABF" w:rsidRDefault="00801D42" w:rsidP="00754005">
      <w:pPr>
        <w:pStyle w:val="BodyTextVersion1"/>
        <w:rPr>
          <w:lang w:val="en-GB"/>
        </w:rPr>
      </w:pPr>
      <w:r w:rsidRPr="00AF7ABF">
        <w:rPr>
          <w:lang w:val="en-GB"/>
        </w:rPr>
        <w:t>It is possible to update the LZ</w:t>
      </w:r>
      <w:r w:rsidR="004E7914" w:rsidRPr="00AF7ABF">
        <w:rPr>
          <w:lang w:val="en-GB"/>
        </w:rPr>
        <w:t>A CloudFormation Stacks</w:t>
      </w:r>
      <w:r w:rsidRPr="00AF7ABF">
        <w:rPr>
          <w:lang w:val="en-GB"/>
        </w:rPr>
        <w:t xml:space="preserve"> </w:t>
      </w:r>
      <w:r w:rsidR="00190D15" w:rsidRPr="00AF7ABF">
        <w:rPr>
          <w:lang w:val="en-GB"/>
        </w:rPr>
        <w:t xml:space="preserve">to a newer version. The current version </w:t>
      </w:r>
      <w:r w:rsidR="004E7914" w:rsidRPr="00AF7ABF">
        <w:rPr>
          <w:lang w:val="en-GB"/>
        </w:rPr>
        <w:t>in use is</w:t>
      </w:r>
      <w:r w:rsidR="00190D15" w:rsidRPr="00AF7ABF">
        <w:rPr>
          <w:lang w:val="en-GB"/>
        </w:rPr>
        <w:t xml:space="preserve"> </w:t>
      </w:r>
      <w:r w:rsidR="004E7914" w:rsidRPr="00AF7ABF">
        <w:rPr>
          <w:lang w:val="en-GB"/>
        </w:rPr>
        <w:t>v</w:t>
      </w:r>
      <w:r w:rsidR="00190D15" w:rsidRPr="00AF7ABF">
        <w:rPr>
          <w:lang w:val="en-GB"/>
        </w:rPr>
        <w:t>1.12.2.</w:t>
      </w:r>
      <w:r w:rsidR="001F17DB" w:rsidRPr="00AF7ABF">
        <w:rPr>
          <w:lang w:val="en-GB"/>
        </w:rPr>
        <w:t xml:space="preserve"> The versions are maintained on the AWS LZA GitHub </w:t>
      </w:r>
      <w:hyperlink r:id="rId125" w:history="1">
        <w:r w:rsidR="001F17DB" w:rsidRPr="00AF7ABF">
          <w:rPr>
            <w:rStyle w:val="Hyperlink"/>
            <w:lang w:val="en-GB"/>
          </w:rPr>
          <w:t>repository</w:t>
        </w:r>
      </w:hyperlink>
      <w:r w:rsidR="001F17DB" w:rsidRPr="00AF7ABF">
        <w:rPr>
          <w:lang w:val="en-GB"/>
        </w:rPr>
        <w:t>.</w:t>
      </w:r>
      <w:r w:rsidR="00190D15" w:rsidRPr="00AF7ABF">
        <w:rPr>
          <w:lang w:val="en-GB"/>
        </w:rPr>
        <w:t xml:space="preserve"> Follow the steps in this AWS </w:t>
      </w:r>
      <w:hyperlink r:id="rId126" w:history="1">
        <w:r w:rsidR="00190D15" w:rsidRPr="00AF7ABF">
          <w:rPr>
            <w:rStyle w:val="Hyperlink"/>
            <w:lang w:val="en-GB"/>
          </w:rPr>
          <w:t>Guide</w:t>
        </w:r>
      </w:hyperlink>
      <w:r w:rsidR="004E7914" w:rsidRPr="00AF7ABF">
        <w:rPr>
          <w:lang w:val="en-GB"/>
        </w:rPr>
        <w:t xml:space="preserve"> to update the LZA</w:t>
      </w:r>
      <w:r w:rsidR="00190D15" w:rsidRPr="00AF7ABF">
        <w:rPr>
          <w:lang w:val="en-GB"/>
        </w:rPr>
        <w:t>.</w:t>
      </w:r>
    </w:p>
    <w:p w14:paraId="12DAC9CB" w14:textId="77777777" w:rsidR="00754005" w:rsidRPr="00AF7ABF" w:rsidRDefault="00754005" w:rsidP="00754005">
      <w:pPr>
        <w:pStyle w:val="BodyTextVersion1"/>
        <w:rPr>
          <w:lang w:val="en-GB"/>
        </w:rPr>
      </w:pPr>
    </w:p>
    <w:p w14:paraId="2A5B9BFD" w14:textId="17B36195" w:rsidR="00754005" w:rsidRPr="00AF7ABF" w:rsidRDefault="00754005" w:rsidP="00754005">
      <w:pPr>
        <w:pStyle w:val="Heading2"/>
        <w:rPr>
          <w:rFonts w:asciiTheme="minorHAnsi" w:hAnsiTheme="minorHAnsi"/>
          <w:bCs/>
        </w:rPr>
      </w:pPr>
      <w:bookmarkStart w:id="77" w:name="_Toc205566999"/>
      <w:r w:rsidRPr="00AF7ABF">
        <w:rPr>
          <w:rFonts w:asciiTheme="minorHAnsi" w:hAnsiTheme="minorHAnsi"/>
          <w:bCs/>
        </w:rPr>
        <w:lastRenderedPageBreak/>
        <w:t>Fix Non-Compliant Landing Zone Accounts</w:t>
      </w:r>
      <w:bookmarkEnd w:id="77"/>
    </w:p>
    <w:p w14:paraId="65EAC707" w14:textId="4616D501" w:rsidR="00F331A6" w:rsidRPr="00AF7ABF" w:rsidRDefault="001A15C7" w:rsidP="00754005">
      <w:pPr>
        <w:pStyle w:val="BodyTextVersion1"/>
        <w:rPr>
          <w:lang w:val="en-GB"/>
        </w:rPr>
      </w:pPr>
      <w:r w:rsidRPr="00AF7ABF">
        <w:rPr>
          <w:lang w:val="en-GB"/>
        </w:rPr>
        <w:t>I</w:t>
      </w:r>
      <w:r w:rsidR="004E7914" w:rsidRPr="00AF7ABF">
        <w:rPr>
          <w:lang w:val="en-GB"/>
        </w:rPr>
        <w:t>n the situation where in</w:t>
      </w:r>
      <w:r w:rsidRPr="00AF7ABF">
        <w:rPr>
          <w:lang w:val="en-GB"/>
        </w:rPr>
        <w:t xml:space="preserve"> AWS Control Tower </w:t>
      </w:r>
      <w:r w:rsidR="004E7914" w:rsidRPr="00AF7ABF">
        <w:rPr>
          <w:lang w:val="en-GB"/>
        </w:rPr>
        <w:t xml:space="preserve">on the Root account you </w:t>
      </w:r>
      <w:r w:rsidRPr="00AF7ABF">
        <w:rPr>
          <w:lang w:val="en-GB"/>
        </w:rPr>
        <w:t xml:space="preserve">notice an OU or account is </w:t>
      </w:r>
      <w:r w:rsidR="00F331A6" w:rsidRPr="00AF7ABF">
        <w:rPr>
          <w:lang w:val="en-GB"/>
        </w:rPr>
        <w:t>in a non-compliant state there is a method to enforce making the account again from AWS Control Tower.</w:t>
      </w:r>
      <w:r w:rsidRPr="00AF7ABF">
        <w:rPr>
          <w:lang w:val="en-GB"/>
        </w:rPr>
        <w:t xml:space="preserve"> </w:t>
      </w:r>
    </w:p>
    <w:p w14:paraId="288C15A1" w14:textId="4A6E9C06" w:rsidR="00F331A6" w:rsidRPr="00AF7ABF" w:rsidRDefault="00F331A6" w:rsidP="00E42EFC">
      <w:pPr>
        <w:pStyle w:val="BodyTextVersion1"/>
        <w:numPr>
          <w:ilvl w:val="0"/>
          <w:numId w:val="25"/>
        </w:numPr>
        <w:rPr>
          <w:lang w:val="en-GB"/>
        </w:rPr>
      </w:pPr>
      <w:r w:rsidRPr="00AF7ABF">
        <w:rPr>
          <w:lang w:val="en-GB"/>
        </w:rPr>
        <w:t>Open AWS Control Tower on the Root account.</w:t>
      </w:r>
    </w:p>
    <w:p w14:paraId="5A2607AB" w14:textId="60E8CAFB" w:rsidR="002051D5" w:rsidRPr="00AF7ABF" w:rsidRDefault="001A15C7" w:rsidP="00E42EFC">
      <w:pPr>
        <w:pStyle w:val="BodyTextVersion1"/>
        <w:numPr>
          <w:ilvl w:val="0"/>
          <w:numId w:val="25"/>
        </w:numPr>
        <w:rPr>
          <w:lang w:val="en-GB"/>
        </w:rPr>
      </w:pPr>
      <w:r w:rsidRPr="00AF7ABF">
        <w:rPr>
          <w:lang w:val="en-GB"/>
        </w:rPr>
        <w:t>In</w:t>
      </w:r>
      <w:r w:rsidR="00F331A6" w:rsidRPr="00AF7ABF">
        <w:rPr>
          <w:lang w:val="en-GB"/>
        </w:rPr>
        <w:t xml:space="preserve"> the</w:t>
      </w:r>
      <w:r w:rsidRPr="00AF7ABF">
        <w:rPr>
          <w:lang w:val="en-GB"/>
        </w:rPr>
        <w:t xml:space="preserve"> </w:t>
      </w:r>
      <w:r w:rsidR="002051D5" w:rsidRPr="00AF7ABF">
        <w:rPr>
          <w:lang w:val="en-GB"/>
        </w:rPr>
        <w:t>left-hand</w:t>
      </w:r>
      <w:r w:rsidRPr="00AF7ABF">
        <w:rPr>
          <w:lang w:val="en-GB"/>
        </w:rPr>
        <w:t xml:space="preserve"> menu select</w:t>
      </w:r>
      <w:r w:rsidR="00F331A6" w:rsidRPr="00AF7ABF">
        <w:rPr>
          <w:lang w:val="en-GB"/>
        </w:rPr>
        <w:t xml:space="preserve"> the</w:t>
      </w:r>
      <w:r w:rsidRPr="00AF7ABF">
        <w:rPr>
          <w:lang w:val="en-GB"/>
        </w:rPr>
        <w:t xml:space="preserve"> Landing zone settings -&gt;</w:t>
      </w:r>
      <w:r w:rsidR="002051D5" w:rsidRPr="00AF7ABF">
        <w:rPr>
          <w:lang w:val="en-GB"/>
        </w:rPr>
        <w:t xml:space="preserve"> select the</w:t>
      </w:r>
      <w:r w:rsidRPr="00AF7ABF">
        <w:rPr>
          <w:lang w:val="en-GB"/>
        </w:rPr>
        <w:t xml:space="preserve"> Update button</w:t>
      </w:r>
      <w:r w:rsidR="002051D5" w:rsidRPr="00AF7ABF">
        <w:rPr>
          <w:lang w:val="en-GB"/>
        </w:rPr>
        <w:t>.</w:t>
      </w:r>
    </w:p>
    <w:p w14:paraId="3A2324EB" w14:textId="36C0CFB0" w:rsidR="00754005" w:rsidRPr="00AF7ABF" w:rsidRDefault="002051D5" w:rsidP="00E42EFC">
      <w:pPr>
        <w:pStyle w:val="BodyTextVersion1"/>
        <w:numPr>
          <w:ilvl w:val="0"/>
          <w:numId w:val="25"/>
        </w:numPr>
        <w:rPr>
          <w:lang w:val="en-GB"/>
        </w:rPr>
      </w:pPr>
      <w:r w:rsidRPr="00AF7ABF">
        <w:rPr>
          <w:lang w:val="en-GB"/>
        </w:rPr>
        <w:t>In the options</w:t>
      </w:r>
      <w:r w:rsidR="001A15C7" w:rsidRPr="00AF7ABF">
        <w:rPr>
          <w:lang w:val="en-GB"/>
        </w:rPr>
        <w:t xml:space="preserve"> keep the default settings</w:t>
      </w:r>
      <w:r w:rsidRPr="00AF7ABF">
        <w:rPr>
          <w:lang w:val="en-GB"/>
        </w:rPr>
        <w:t>.</w:t>
      </w:r>
      <w:r w:rsidR="001A15C7" w:rsidRPr="00AF7ABF">
        <w:rPr>
          <w:lang w:val="en-GB"/>
        </w:rPr>
        <w:t xml:space="preserve"> </w:t>
      </w:r>
      <w:r w:rsidRPr="00AF7ABF">
        <w:rPr>
          <w:lang w:val="en-GB"/>
        </w:rPr>
        <w:t>I</w:t>
      </w:r>
      <w:r w:rsidR="001A15C7" w:rsidRPr="00AF7ABF">
        <w:rPr>
          <w:lang w:val="en-GB"/>
        </w:rPr>
        <w:t>t will take a short time to update the accounts and make them compliant.</w:t>
      </w:r>
    </w:p>
    <w:p w14:paraId="5607D3A8" w14:textId="77777777" w:rsidR="00D249BD" w:rsidRPr="00AF7ABF" w:rsidRDefault="00D249BD" w:rsidP="00D249BD">
      <w:pPr>
        <w:pStyle w:val="BodyTextVersion1"/>
        <w:rPr>
          <w:lang w:val="en-GB"/>
        </w:rPr>
      </w:pPr>
    </w:p>
    <w:p w14:paraId="15D41045" w14:textId="2A756090" w:rsidR="00754005" w:rsidRPr="00AF7ABF" w:rsidRDefault="00754005" w:rsidP="00754005">
      <w:pPr>
        <w:pStyle w:val="Heading2"/>
        <w:rPr>
          <w:rFonts w:asciiTheme="minorHAnsi" w:hAnsiTheme="minorHAnsi"/>
          <w:bCs/>
        </w:rPr>
      </w:pPr>
      <w:bookmarkStart w:id="78" w:name="_Toc205567000"/>
      <w:r w:rsidRPr="00AF7ABF">
        <w:rPr>
          <w:rFonts w:asciiTheme="minorHAnsi" w:hAnsiTheme="minorHAnsi"/>
          <w:bCs/>
        </w:rPr>
        <w:t xml:space="preserve">Uninstall the </w:t>
      </w:r>
      <w:r w:rsidR="005E53E1" w:rsidRPr="00AF7ABF">
        <w:rPr>
          <w:rFonts w:asciiTheme="minorHAnsi" w:hAnsiTheme="minorHAnsi"/>
          <w:bCs/>
        </w:rPr>
        <w:t>Landing Zone</w:t>
      </w:r>
      <w:bookmarkEnd w:id="78"/>
    </w:p>
    <w:p w14:paraId="7724733A" w14:textId="55973B18" w:rsidR="00A2324D" w:rsidRPr="00AF7ABF" w:rsidRDefault="00A2324D" w:rsidP="00754005">
      <w:pPr>
        <w:pStyle w:val="BodyTextVersion1"/>
        <w:rPr>
          <w:b/>
          <w:bCs/>
          <w:lang w:val="en-GB"/>
        </w:rPr>
      </w:pPr>
      <w:r w:rsidRPr="00AF7ABF">
        <w:rPr>
          <w:b/>
          <w:bCs/>
          <w:lang w:val="en-GB"/>
        </w:rPr>
        <w:t>This has not been tested.</w:t>
      </w:r>
    </w:p>
    <w:p w14:paraId="768E2448" w14:textId="47D05C3F" w:rsidR="00754005" w:rsidRPr="00AF7ABF" w:rsidRDefault="00C00ADF" w:rsidP="00754005">
      <w:pPr>
        <w:pStyle w:val="BodyTextVersion1"/>
        <w:rPr>
          <w:lang w:val="en-GB"/>
        </w:rPr>
      </w:pPr>
      <w:r w:rsidRPr="00AF7ABF">
        <w:rPr>
          <w:lang w:val="en-GB"/>
        </w:rPr>
        <w:t xml:space="preserve">Follow the steps in this AWS </w:t>
      </w:r>
      <w:hyperlink r:id="rId127" w:history="1">
        <w:r w:rsidRPr="00AF7ABF">
          <w:rPr>
            <w:rStyle w:val="Hyperlink"/>
            <w:lang w:val="en-GB"/>
          </w:rPr>
          <w:t>Guide</w:t>
        </w:r>
      </w:hyperlink>
      <w:r w:rsidRPr="00AF7ABF">
        <w:rPr>
          <w:lang w:val="en-GB"/>
        </w:rPr>
        <w:t xml:space="preserve"> to remove the LZA. </w:t>
      </w:r>
    </w:p>
    <w:p w14:paraId="57F8C682" w14:textId="77777777" w:rsidR="00754005" w:rsidRPr="00AF7ABF" w:rsidRDefault="00754005" w:rsidP="00754005">
      <w:pPr>
        <w:pStyle w:val="BodyTextVersion1"/>
        <w:rPr>
          <w:lang w:val="en-GB"/>
        </w:rPr>
      </w:pPr>
    </w:p>
    <w:p w14:paraId="1B370A39" w14:textId="587187A1" w:rsidR="00754005" w:rsidRPr="00AF7ABF" w:rsidRDefault="00754005" w:rsidP="00754005">
      <w:pPr>
        <w:pStyle w:val="Heading2"/>
        <w:rPr>
          <w:rFonts w:asciiTheme="minorHAnsi" w:hAnsiTheme="minorHAnsi"/>
          <w:bCs/>
        </w:rPr>
      </w:pPr>
      <w:bookmarkStart w:id="79" w:name="_Toc205567001"/>
      <w:r w:rsidRPr="00AF7ABF">
        <w:rPr>
          <w:rFonts w:asciiTheme="minorHAnsi" w:hAnsiTheme="minorHAnsi"/>
          <w:bCs/>
        </w:rPr>
        <w:t xml:space="preserve">Emergency </w:t>
      </w:r>
      <w:r w:rsidR="00A2324D" w:rsidRPr="00AF7ABF">
        <w:rPr>
          <w:rFonts w:asciiTheme="minorHAnsi" w:hAnsiTheme="minorHAnsi"/>
          <w:bCs/>
        </w:rPr>
        <w:t>S</w:t>
      </w:r>
      <w:r w:rsidRPr="00AF7ABF">
        <w:rPr>
          <w:rFonts w:asciiTheme="minorHAnsi" w:hAnsiTheme="minorHAnsi"/>
          <w:bCs/>
        </w:rPr>
        <w:t>ituation</w:t>
      </w:r>
      <w:bookmarkEnd w:id="79"/>
    </w:p>
    <w:p w14:paraId="47139418" w14:textId="7B45F502" w:rsidR="00F16229" w:rsidRPr="00AF7ABF" w:rsidRDefault="00F16229" w:rsidP="00754005">
      <w:pPr>
        <w:pStyle w:val="BodyTextVersion1"/>
        <w:rPr>
          <w:b/>
          <w:bCs/>
          <w:lang w:val="en-GB"/>
        </w:rPr>
      </w:pPr>
      <w:r w:rsidRPr="00AF7ABF">
        <w:rPr>
          <w:b/>
          <w:bCs/>
          <w:lang w:val="en-GB"/>
        </w:rPr>
        <w:t>This has not been tested.</w:t>
      </w:r>
    </w:p>
    <w:p w14:paraId="53A37ED9" w14:textId="13F335D0" w:rsidR="00C7396A" w:rsidRPr="00AF7ABF" w:rsidRDefault="00C7396A" w:rsidP="00754005">
      <w:pPr>
        <w:pStyle w:val="BodyTextVersion1"/>
      </w:pPr>
      <w:r w:rsidRPr="00AF7ABF">
        <w:rPr>
          <w:lang w:val="en-GB"/>
        </w:rPr>
        <w:t xml:space="preserve">If there is an emergency situation that requires locking down an </w:t>
      </w:r>
      <w:r w:rsidR="00C10911" w:rsidRPr="00AF7ABF">
        <w:rPr>
          <w:lang w:val="en-GB"/>
        </w:rPr>
        <w:t xml:space="preserve">LZ based </w:t>
      </w:r>
      <w:r w:rsidRPr="00AF7ABF">
        <w:rPr>
          <w:lang w:val="en-GB"/>
        </w:rPr>
        <w:t xml:space="preserve">account create a new SCP in the </w:t>
      </w:r>
      <w:hyperlink r:id="rId128" w:history="1">
        <w:r w:rsidRPr="00AF7ABF">
          <w:rPr>
            <w:rStyle w:val="Hyperlink"/>
          </w:rPr>
          <w:t>isp_aws_landing_zone_configuration</w:t>
        </w:r>
      </w:hyperlink>
      <w:r w:rsidRPr="00AF7ABF">
        <w:t xml:space="preserve"> GitHub repository and attach the SCP to the OU or account in the </w:t>
      </w:r>
      <w:r w:rsidR="00F16229" w:rsidRPr="00AF7ABF">
        <w:t>organization-config.yaml. The SCP can be used to deny all actions in the OU and accounts.</w:t>
      </w:r>
      <w:r w:rsidR="00D44380" w:rsidRPr="00AF7ABF">
        <w:t xml:space="preserve"> The SCP should never be applied to the Root account.</w:t>
      </w:r>
    </w:p>
    <w:p w14:paraId="41E5BD85" w14:textId="1C7F7CC8" w:rsidR="00C10911" w:rsidRPr="00AF7ABF" w:rsidRDefault="00C10911" w:rsidP="00E42EFC">
      <w:pPr>
        <w:pStyle w:val="BodyTextVersion1"/>
        <w:numPr>
          <w:ilvl w:val="0"/>
          <w:numId w:val="26"/>
        </w:numPr>
        <w:rPr>
          <w:lang w:val="en-GB"/>
        </w:rPr>
      </w:pPr>
      <w:r w:rsidRPr="00AF7ABF">
        <w:t>Create the SCP.</w:t>
      </w:r>
    </w:p>
    <w:p w14:paraId="2B5D3CAF" w14:textId="5F87E715" w:rsidR="007A5F41" w:rsidRPr="00AF7ABF" w:rsidRDefault="007A5F41" w:rsidP="00E42EFC">
      <w:pPr>
        <w:pStyle w:val="ListParagraph"/>
        <w:numPr>
          <w:ilvl w:val="0"/>
          <w:numId w:val="26"/>
        </w:numPr>
        <w:rPr>
          <w:szCs w:val="22"/>
        </w:rPr>
      </w:pPr>
      <w:r w:rsidRPr="00AF7ABF">
        <w:rPr>
          <w:szCs w:val="22"/>
        </w:rPr>
        <w:t>Edit isp_aws_landing_zone_configuration GitHub repository organization-config.yaml file.</w:t>
      </w:r>
    </w:p>
    <w:p w14:paraId="515746AE" w14:textId="566B4730" w:rsidR="00C10911" w:rsidRPr="00AF7ABF" w:rsidRDefault="00C10911" w:rsidP="00E42EFC">
      <w:pPr>
        <w:pStyle w:val="BodyTextVersion1"/>
        <w:numPr>
          <w:ilvl w:val="0"/>
          <w:numId w:val="26"/>
        </w:numPr>
        <w:rPr>
          <w:lang w:val="en-GB"/>
        </w:rPr>
      </w:pPr>
      <w:r w:rsidRPr="00AF7ABF">
        <w:rPr>
          <w:lang w:val="en-GB"/>
        </w:rPr>
        <w:t>Merge the changes onto the main branch to start a new AWS CodePipeline deployment. Approve the manual stage within AWS CodePipeline on the Root account.</w:t>
      </w:r>
    </w:p>
    <w:p w14:paraId="586A1BEF" w14:textId="52457CEB" w:rsidR="00E74EB5" w:rsidRPr="00AF7ABF" w:rsidRDefault="00E74EB5" w:rsidP="00E74EB5">
      <w:pPr>
        <w:pStyle w:val="BodyTextVersion1"/>
        <w:rPr>
          <w:lang w:val="en-GB"/>
        </w:rPr>
      </w:pPr>
      <w:r w:rsidRPr="00AF7ABF">
        <w:rPr>
          <w:lang w:val="en-GB"/>
        </w:rPr>
        <w:t>The alternative is to use the existing quarantine.json SCP</w:t>
      </w:r>
      <w:r w:rsidR="007A5F41" w:rsidRPr="00AF7ABF">
        <w:rPr>
          <w:lang w:val="en-GB"/>
        </w:rPr>
        <w:t xml:space="preserve"> that will deny all actions.</w:t>
      </w:r>
    </w:p>
    <w:p w14:paraId="4DDE90DC" w14:textId="7141659E" w:rsidR="00754005" w:rsidRPr="00AF7ABF" w:rsidRDefault="009E7118" w:rsidP="00754005">
      <w:pPr>
        <w:pStyle w:val="BodyTextVersion1"/>
        <w:rPr>
          <w:lang w:val="en-GB"/>
        </w:rPr>
      </w:pPr>
      <w:r w:rsidRPr="00AF7ABF">
        <w:rPr>
          <w:lang w:val="en-GB"/>
        </w:rPr>
        <w:t>For break-glass</w:t>
      </w:r>
      <w:r w:rsidR="00481D7F" w:rsidRPr="00AF7ABF">
        <w:rPr>
          <w:lang w:val="en-GB"/>
        </w:rPr>
        <w:t xml:space="preserve"> user access see the AWS </w:t>
      </w:r>
      <w:hyperlink r:id="rId129" w:anchor="break-glass-access" w:history="1">
        <w:r w:rsidR="00481D7F" w:rsidRPr="00AF7ABF">
          <w:rPr>
            <w:rStyle w:val="Hyperlink"/>
            <w:lang w:val="en-GB"/>
          </w:rPr>
          <w:t>documentation</w:t>
        </w:r>
      </w:hyperlink>
      <w:r w:rsidR="00481D7F" w:rsidRPr="00AF7ABF">
        <w:rPr>
          <w:lang w:val="en-GB"/>
        </w:rPr>
        <w:t>. This has not been implemented.</w:t>
      </w:r>
    </w:p>
    <w:p w14:paraId="0A7E7C10" w14:textId="77777777" w:rsidR="00481D7F" w:rsidRPr="00AF7ABF" w:rsidRDefault="00481D7F" w:rsidP="00754005">
      <w:pPr>
        <w:pStyle w:val="BodyTextVersion1"/>
        <w:rPr>
          <w:lang w:val="en-GB"/>
        </w:rPr>
      </w:pPr>
    </w:p>
    <w:p w14:paraId="769BE40D" w14:textId="6F451FBE" w:rsidR="00754005" w:rsidRPr="00AF7ABF" w:rsidRDefault="00754005" w:rsidP="00754005">
      <w:pPr>
        <w:pStyle w:val="Heading2"/>
        <w:rPr>
          <w:rFonts w:asciiTheme="minorHAnsi" w:hAnsiTheme="minorHAnsi"/>
          <w:bCs/>
        </w:rPr>
      </w:pPr>
      <w:bookmarkStart w:id="80" w:name="_Toc205567002"/>
      <w:r w:rsidRPr="00AF7ABF">
        <w:rPr>
          <w:rFonts w:asciiTheme="minorHAnsi" w:hAnsiTheme="minorHAnsi"/>
          <w:bCs/>
        </w:rPr>
        <w:t xml:space="preserve">Ignore </w:t>
      </w:r>
      <w:r w:rsidR="00B204C6" w:rsidRPr="00AF7ABF">
        <w:rPr>
          <w:rFonts w:asciiTheme="minorHAnsi" w:hAnsiTheme="minorHAnsi"/>
          <w:bCs/>
        </w:rPr>
        <w:t>Landing Zone AWS Account</w:t>
      </w:r>
      <w:bookmarkEnd w:id="80"/>
    </w:p>
    <w:p w14:paraId="176109E7" w14:textId="0F38A940" w:rsidR="00F96A9D" w:rsidRPr="00AF7ABF" w:rsidRDefault="00C1645E" w:rsidP="00F96A9D">
      <w:pPr>
        <w:pStyle w:val="BodyTextVersion1"/>
        <w:rPr>
          <w:lang w:val="en-GB"/>
        </w:rPr>
      </w:pPr>
      <w:r w:rsidRPr="00AF7ABF">
        <w:rPr>
          <w:lang w:val="en-GB"/>
        </w:rPr>
        <w:t xml:space="preserve">In the situation you want an AWS account to be excluded from the LZ it is possible to move the account into the SuspendedOU and </w:t>
      </w:r>
      <w:r w:rsidR="00A94AA7" w:rsidRPr="00AF7ABF">
        <w:rPr>
          <w:lang w:val="en-GB"/>
        </w:rPr>
        <w:t xml:space="preserve">the account </w:t>
      </w:r>
      <w:r w:rsidRPr="00AF7ABF">
        <w:rPr>
          <w:lang w:val="en-GB"/>
        </w:rPr>
        <w:t xml:space="preserve">will not </w:t>
      </w:r>
      <w:r w:rsidR="00A94AA7" w:rsidRPr="00AF7ABF">
        <w:rPr>
          <w:lang w:val="en-GB"/>
        </w:rPr>
        <w:t xml:space="preserve">be </w:t>
      </w:r>
      <w:r w:rsidRPr="00AF7ABF">
        <w:rPr>
          <w:lang w:val="en-GB"/>
        </w:rPr>
        <w:t>consider</w:t>
      </w:r>
      <w:r w:rsidR="00A94AA7" w:rsidRPr="00AF7ABF">
        <w:rPr>
          <w:lang w:val="en-GB"/>
        </w:rPr>
        <w:t>ed</w:t>
      </w:r>
      <w:r w:rsidRPr="00AF7ABF">
        <w:rPr>
          <w:lang w:val="en-GB"/>
        </w:rPr>
        <w:t xml:space="preserve"> when running the LZ AWS CodePipeline.</w:t>
      </w:r>
      <w:r w:rsidR="00A94AA7" w:rsidRPr="00AF7ABF">
        <w:rPr>
          <w:lang w:val="en-GB"/>
        </w:rPr>
        <w:t xml:space="preserve"> When in account is in the SuspendedOU the SCP </w:t>
      </w:r>
      <w:r w:rsidR="00E55401" w:rsidRPr="00AF7ABF">
        <w:rPr>
          <w:lang w:val="en-GB"/>
        </w:rPr>
        <w:t>are no longer applied to the account (to be verified).</w:t>
      </w:r>
      <w:r w:rsidR="00274203" w:rsidRPr="00AF7ABF">
        <w:rPr>
          <w:lang w:val="en-GB"/>
        </w:rPr>
        <w:t xml:space="preserve"> </w:t>
      </w:r>
      <w:r w:rsidR="00F96A9D" w:rsidRPr="00AF7ABF">
        <w:rPr>
          <w:lang w:val="en-GB"/>
        </w:rPr>
        <w:t xml:space="preserve">To ignore an AWS account from the LZ requires a manual modification to the AWS Control Tower in the Root account first then modifications to the </w:t>
      </w:r>
      <w:hyperlink r:id="rId130" w:history="1">
        <w:r w:rsidR="00F96A9D" w:rsidRPr="00AF7ABF">
          <w:rPr>
            <w:rStyle w:val="Hyperlink"/>
          </w:rPr>
          <w:t>isp_aws_landing_zone_configuration</w:t>
        </w:r>
      </w:hyperlink>
      <w:r w:rsidR="00F96A9D" w:rsidRPr="00AF7ABF">
        <w:t xml:space="preserve"> GitHub repository.</w:t>
      </w:r>
    </w:p>
    <w:p w14:paraId="00C5AF6D" w14:textId="77777777" w:rsidR="00F96A9D" w:rsidRPr="00AF7ABF" w:rsidRDefault="00F96A9D" w:rsidP="00E42EFC">
      <w:pPr>
        <w:pStyle w:val="BodyTextVersion1"/>
        <w:numPr>
          <w:ilvl w:val="0"/>
          <w:numId w:val="31"/>
        </w:numPr>
        <w:rPr>
          <w:lang w:val="en-GB"/>
        </w:rPr>
      </w:pPr>
      <w:r w:rsidRPr="00AF7ABF">
        <w:rPr>
          <w:lang w:val="en-GB"/>
        </w:rPr>
        <w:t>Ensure the SuspendedAccounts OU exists. Create it in organization-config.yaml if it is missing.</w:t>
      </w:r>
    </w:p>
    <w:p w14:paraId="3AE7872B" w14:textId="77777777" w:rsidR="00F96A9D" w:rsidRPr="00AF7ABF" w:rsidRDefault="00F96A9D" w:rsidP="00E42EFC">
      <w:pPr>
        <w:pStyle w:val="BodyTextVersion1"/>
        <w:numPr>
          <w:ilvl w:val="0"/>
          <w:numId w:val="31"/>
        </w:numPr>
        <w:rPr>
          <w:lang w:val="en-GB"/>
        </w:rPr>
      </w:pPr>
      <w:r w:rsidRPr="00AF7ABF">
        <w:rPr>
          <w:lang w:val="en-GB"/>
        </w:rPr>
        <w:t>In the Root account open Control Tower, select the account to be removed, move the account to the SuspendedAccounts OU.</w:t>
      </w:r>
    </w:p>
    <w:p w14:paraId="5F395AA8" w14:textId="77777777" w:rsidR="00F96A9D" w:rsidRPr="00AF7ABF" w:rsidRDefault="00F96A9D" w:rsidP="00E42EFC">
      <w:pPr>
        <w:pStyle w:val="BodyTextVersion1"/>
        <w:numPr>
          <w:ilvl w:val="0"/>
          <w:numId w:val="31"/>
        </w:numPr>
        <w:rPr>
          <w:lang w:val="en-GB"/>
        </w:rPr>
      </w:pPr>
      <w:r w:rsidRPr="00AF7ABF">
        <w:rPr>
          <w:lang w:val="en-GB"/>
        </w:rPr>
        <w:t>In the accounts-config.yaml file remove the account.</w:t>
      </w:r>
    </w:p>
    <w:p w14:paraId="716E4534" w14:textId="66214F9C" w:rsidR="00754005" w:rsidRPr="00AF7ABF" w:rsidRDefault="00F96A9D" w:rsidP="00E42EFC">
      <w:pPr>
        <w:pStyle w:val="BodyTextVersion1"/>
        <w:numPr>
          <w:ilvl w:val="0"/>
          <w:numId w:val="31"/>
        </w:numPr>
        <w:rPr>
          <w:lang w:val="en-GB"/>
        </w:rPr>
      </w:pPr>
      <w:r w:rsidRPr="00AF7ABF">
        <w:rPr>
          <w:lang w:val="en-GB"/>
        </w:rPr>
        <w:lastRenderedPageBreak/>
        <w:t>Merge the changes onto the main branch to start a new AWS CodePipeline deployment. Approve the manual stage within AWS CodePipeline on the Root account.</w:t>
      </w:r>
    </w:p>
    <w:p w14:paraId="13E90387" w14:textId="77777777" w:rsidR="00B204C6" w:rsidRPr="00AF7ABF" w:rsidRDefault="00B204C6" w:rsidP="00B204C6">
      <w:pPr>
        <w:pStyle w:val="BodyTextVersion1"/>
        <w:rPr>
          <w:lang w:val="en-GB"/>
        </w:rPr>
      </w:pPr>
    </w:p>
    <w:p w14:paraId="3C484108" w14:textId="77777777" w:rsidR="00754005" w:rsidRPr="00AF7ABF" w:rsidRDefault="00754005" w:rsidP="00754005">
      <w:pPr>
        <w:pStyle w:val="BodyTextVersion1"/>
        <w:rPr>
          <w:lang w:val="en-GB"/>
        </w:rPr>
      </w:pPr>
    </w:p>
    <w:p w14:paraId="6DE4F2CE" w14:textId="590D0FB8" w:rsidR="00754005" w:rsidRPr="00AF7ABF" w:rsidRDefault="00754005" w:rsidP="00754005">
      <w:pPr>
        <w:pStyle w:val="Heading2"/>
        <w:rPr>
          <w:rFonts w:asciiTheme="minorHAnsi" w:hAnsiTheme="minorHAnsi"/>
          <w:bCs/>
        </w:rPr>
      </w:pPr>
      <w:bookmarkStart w:id="81" w:name="_Toc205567003"/>
      <w:r w:rsidRPr="00AF7ABF">
        <w:rPr>
          <w:rFonts w:asciiTheme="minorHAnsi" w:hAnsiTheme="minorHAnsi"/>
          <w:bCs/>
        </w:rPr>
        <w:t xml:space="preserve">Add AWS </w:t>
      </w:r>
      <w:r w:rsidR="00D77A9F" w:rsidRPr="00AF7ABF">
        <w:rPr>
          <w:rFonts w:asciiTheme="minorHAnsi" w:hAnsiTheme="minorHAnsi"/>
          <w:bCs/>
        </w:rPr>
        <w:t>C</w:t>
      </w:r>
      <w:r w:rsidRPr="00AF7ABF">
        <w:rPr>
          <w:rFonts w:asciiTheme="minorHAnsi" w:hAnsiTheme="minorHAnsi"/>
          <w:bCs/>
        </w:rPr>
        <w:t xml:space="preserve">onfig </w:t>
      </w:r>
      <w:r w:rsidR="00D77A9F" w:rsidRPr="00AF7ABF">
        <w:rPr>
          <w:rFonts w:asciiTheme="minorHAnsi" w:hAnsiTheme="minorHAnsi"/>
          <w:bCs/>
        </w:rPr>
        <w:t>R</w:t>
      </w:r>
      <w:r w:rsidRPr="00AF7ABF">
        <w:rPr>
          <w:rFonts w:asciiTheme="minorHAnsi" w:hAnsiTheme="minorHAnsi"/>
          <w:bCs/>
        </w:rPr>
        <w:t>ule</w:t>
      </w:r>
      <w:r w:rsidR="00D77A9F" w:rsidRPr="00AF7ABF">
        <w:rPr>
          <w:rFonts w:asciiTheme="minorHAnsi" w:hAnsiTheme="minorHAnsi"/>
          <w:bCs/>
        </w:rPr>
        <w:t>s</w:t>
      </w:r>
      <w:bookmarkEnd w:id="81"/>
    </w:p>
    <w:p w14:paraId="0FEA2F7D" w14:textId="77777777" w:rsidR="00AD6B2D" w:rsidRPr="00AF7ABF" w:rsidRDefault="00AD6B2D" w:rsidP="003075D7">
      <w:pPr>
        <w:jc w:val="both"/>
        <w:rPr>
          <w:rFonts w:asciiTheme="minorHAnsi" w:hAnsiTheme="minorHAnsi"/>
          <w:color w:val="auto"/>
          <w:szCs w:val="22"/>
        </w:rPr>
      </w:pPr>
      <w:r w:rsidRPr="00AF7ABF">
        <w:rPr>
          <w:rFonts w:asciiTheme="minorHAnsi" w:hAnsiTheme="minorHAnsi"/>
          <w:color w:val="auto"/>
          <w:szCs w:val="22"/>
        </w:rPr>
        <w:t xml:space="preserve">The </w:t>
      </w:r>
      <w:hyperlink r:id="rId131" w:history="1">
        <w:r w:rsidRPr="00AF7ABF">
          <w:rPr>
            <w:rStyle w:val="Hyperlink"/>
            <w:rFonts w:asciiTheme="minorHAnsi" w:hAnsiTheme="minorHAnsi"/>
            <w:szCs w:val="22"/>
          </w:rPr>
          <w:t>isp_aws_landing_zone_configuration</w:t>
        </w:r>
      </w:hyperlink>
      <w:r w:rsidRPr="00AF7ABF">
        <w:rPr>
          <w:rFonts w:asciiTheme="minorHAnsi" w:hAnsiTheme="minorHAnsi"/>
          <w:color w:val="auto"/>
          <w:szCs w:val="22"/>
        </w:rPr>
        <w:t xml:space="preserve"> GitHub repository security-config.yaml file defines the custom AWS Config rules that are applied to the Root OU, which automatically propagate to nested OUs and LZ accounts. To view all the available AWS Config rules, refer to the AWS </w:t>
      </w:r>
      <w:hyperlink r:id="rId132" w:history="1">
        <w:r w:rsidRPr="00AF7ABF">
          <w:rPr>
            <w:rStyle w:val="Hyperlink"/>
            <w:rFonts w:asciiTheme="minorHAnsi" w:hAnsiTheme="minorHAnsi"/>
            <w:szCs w:val="22"/>
          </w:rPr>
          <w:t>documentation</w:t>
        </w:r>
      </w:hyperlink>
      <w:r w:rsidRPr="00AF7ABF">
        <w:rPr>
          <w:rFonts w:asciiTheme="minorHAnsi" w:hAnsiTheme="minorHAnsi"/>
          <w:color w:val="auto"/>
          <w:szCs w:val="22"/>
        </w:rPr>
        <w:t xml:space="preserve"> in the section titled: awsConfig/ruleSets.</w:t>
      </w:r>
    </w:p>
    <w:p w14:paraId="44E5769F" w14:textId="77777777" w:rsidR="00AD6B2D" w:rsidRPr="00AF7ABF" w:rsidRDefault="00AD6B2D" w:rsidP="00AD6B2D">
      <w:pPr>
        <w:rPr>
          <w:rFonts w:asciiTheme="minorHAnsi" w:hAnsiTheme="minorHAnsi"/>
          <w:color w:val="auto"/>
          <w:szCs w:val="22"/>
        </w:rPr>
      </w:pPr>
    </w:p>
    <w:p w14:paraId="2EB2370C" w14:textId="245FC59E" w:rsidR="00AD6B2D" w:rsidRPr="00AF7ABF" w:rsidRDefault="007328E7" w:rsidP="00E42EFC">
      <w:pPr>
        <w:pStyle w:val="ListParagraph"/>
        <w:numPr>
          <w:ilvl w:val="0"/>
          <w:numId w:val="33"/>
        </w:numPr>
        <w:rPr>
          <w:szCs w:val="22"/>
        </w:rPr>
      </w:pPr>
      <w:r w:rsidRPr="00AF7ABF">
        <w:rPr>
          <w:szCs w:val="22"/>
        </w:rPr>
        <w:t xml:space="preserve">Edit </w:t>
      </w:r>
      <w:hyperlink r:id="rId133" w:history="1">
        <w:r w:rsidRPr="00AF7ABF">
          <w:rPr>
            <w:rStyle w:val="Hyperlink"/>
            <w:szCs w:val="22"/>
          </w:rPr>
          <w:t>isp_aws_landing_zone_configuration</w:t>
        </w:r>
      </w:hyperlink>
      <w:r w:rsidRPr="00AF7ABF">
        <w:rPr>
          <w:szCs w:val="22"/>
        </w:rPr>
        <w:t xml:space="preserve"> GitHub repository security-config.yaml file.</w:t>
      </w:r>
    </w:p>
    <w:p w14:paraId="6B1D51BE" w14:textId="77777777" w:rsidR="007328E7" w:rsidRPr="00AF7ABF" w:rsidRDefault="007328E7" w:rsidP="00E42EFC">
      <w:pPr>
        <w:pStyle w:val="BodyTextVersion1"/>
        <w:numPr>
          <w:ilvl w:val="0"/>
          <w:numId w:val="33"/>
        </w:numPr>
        <w:rPr>
          <w:lang w:val="en-GB"/>
        </w:rPr>
      </w:pPr>
      <w:r w:rsidRPr="00AF7ABF">
        <w:rPr>
          <w:lang w:val="en-GB"/>
        </w:rPr>
        <w:t>Merge the changes onto the main branch to start a new AWS CodePipeline deployment. Approve the manual stage within AWS CodePipeline on the Root account.</w:t>
      </w:r>
    </w:p>
    <w:p w14:paraId="70D7425C" w14:textId="77777777" w:rsidR="00AD6B2D" w:rsidRPr="00AF7ABF" w:rsidRDefault="00AD6B2D" w:rsidP="00AD6B2D">
      <w:pPr>
        <w:rPr>
          <w:rFonts w:asciiTheme="minorHAnsi" w:hAnsiTheme="minorHAnsi"/>
          <w:color w:val="auto"/>
          <w:szCs w:val="22"/>
        </w:rPr>
      </w:pPr>
    </w:p>
    <w:p w14:paraId="262C76CC" w14:textId="74BE179A" w:rsidR="00AD6B2D" w:rsidRPr="00AF7ABF" w:rsidRDefault="00AD6B2D" w:rsidP="003075D7">
      <w:pPr>
        <w:jc w:val="both"/>
        <w:rPr>
          <w:rFonts w:asciiTheme="minorHAnsi" w:hAnsiTheme="minorHAnsi"/>
          <w:color w:val="auto"/>
          <w:szCs w:val="22"/>
        </w:rPr>
      </w:pPr>
      <w:r w:rsidRPr="00AF7ABF">
        <w:rPr>
          <w:rFonts w:asciiTheme="minorHAnsi" w:hAnsiTheme="minorHAnsi"/>
          <w:color w:val="auto"/>
          <w:szCs w:val="22"/>
        </w:rPr>
        <w:t xml:space="preserve">It is possible to apply an AWS Config rule via Terraform using the AFT related repositories, add the AWS Config rule Alias name to the file as seen in this </w:t>
      </w:r>
      <w:hyperlink r:id="rId134" w:anchor="L6" w:history="1">
        <w:r w:rsidRPr="00AF7ABF">
          <w:rPr>
            <w:rStyle w:val="Hyperlink"/>
            <w:rFonts w:asciiTheme="minorHAnsi" w:hAnsiTheme="minorHAnsi"/>
            <w:szCs w:val="22"/>
          </w:rPr>
          <w:t>example</w:t>
        </w:r>
      </w:hyperlink>
      <w:r w:rsidRPr="00AF7ABF">
        <w:rPr>
          <w:rFonts w:asciiTheme="minorHAnsi" w:hAnsiTheme="minorHAnsi"/>
          <w:color w:val="auto"/>
          <w:szCs w:val="22"/>
        </w:rPr>
        <w:t>.</w:t>
      </w:r>
      <w:r w:rsidR="003145A3" w:rsidRPr="00AF7ABF">
        <w:rPr>
          <w:rFonts w:asciiTheme="minorHAnsi" w:hAnsiTheme="minorHAnsi"/>
          <w:color w:val="auto"/>
          <w:szCs w:val="22"/>
        </w:rPr>
        <w:t xml:space="preserve"> The rules can be applied to a specific account or all accounts under the AFT feature.</w:t>
      </w:r>
    </w:p>
    <w:p w14:paraId="787B816F" w14:textId="77777777" w:rsidR="00AD6B2D" w:rsidRPr="00AF7ABF" w:rsidRDefault="00AD6B2D" w:rsidP="00754005">
      <w:pPr>
        <w:pStyle w:val="BodyTextVersion1"/>
        <w:rPr>
          <w:lang w:val="en-GB"/>
        </w:rPr>
      </w:pPr>
    </w:p>
    <w:p w14:paraId="5C8BA9A3" w14:textId="685555D7" w:rsidR="00BA3FD2" w:rsidRPr="00AF7ABF" w:rsidRDefault="00BA3FD2" w:rsidP="00754005">
      <w:pPr>
        <w:pStyle w:val="BodyTextVersion1"/>
        <w:rPr>
          <w:lang w:val="en-GB"/>
        </w:rPr>
      </w:pPr>
      <w:r w:rsidRPr="00AF7ABF">
        <w:rPr>
          <w:lang w:val="en-GB"/>
        </w:rPr>
        <w:t>Specific AFT AWS account:</w:t>
      </w:r>
    </w:p>
    <w:p w14:paraId="09E83BC5" w14:textId="0E370339" w:rsidR="00754005" w:rsidRPr="00AF7ABF" w:rsidRDefault="00683603" w:rsidP="00E42EFC">
      <w:pPr>
        <w:pStyle w:val="BodyTextVersion1"/>
        <w:numPr>
          <w:ilvl w:val="0"/>
          <w:numId w:val="34"/>
        </w:numPr>
        <w:rPr>
          <w:lang w:val="en-GB"/>
        </w:rPr>
      </w:pPr>
      <w:r w:rsidRPr="00AF7ABF">
        <w:rPr>
          <w:lang w:val="en-GB"/>
        </w:rPr>
        <w:t xml:space="preserve">In the </w:t>
      </w:r>
      <w:hyperlink r:id="rId135" w:history="1">
        <w:r w:rsidRPr="00AF7ABF">
          <w:rPr>
            <w:rStyle w:val="Hyperlink"/>
            <w:lang w:val="en-GB"/>
          </w:rPr>
          <w:t>isp_aws_lz_aft_account_customizations</w:t>
        </w:r>
      </w:hyperlink>
      <w:r w:rsidRPr="00AF7ABF">
        <w:rPr>
          <w:lang w:val="en-GB"/>
        </w:rPr>
        <w:t xml:space="preserve"> GitHub repository e</w:t>
      </w:r>
      <w:r w:rsidR="00E62848" w:rsidRPr="00AF7ABF">
        <w:rPr>
          <w:lang w:val="en-GB"/>
        </w:rPr>
        <w:t xml:space="preserve">dit the Terraform file for the AWS account </w:t>
      </w:r>
      <w:r w:rsidR="007702A0" w:rsidRPr="00AF7ABF">
        <w:rPr>
          <w:lang w:val="en-GB"/>
        </w:rPr>
        <w:t>– ACCOUNT-NAME/terraform/main.tf</w:t>
      </w:r>
      <w:r w:rsidR="00E62848" w:rsidRPr="00AF7ABF">
        <w:rPr>
          <w:lang w:val="en-GB"/>
        </w:rPr>
        <w:t xml:space="preserve"> </w:t>
      </w:r>
      <w:r w:rsidRPr="00AF7ABF">
        <w:rPr>
          <w:lang w:val="en-GB"/>
        </w:rPr>
        <w:t>to</w:t>
      </w:r>
      <w:r w:rsidR="00915149" w:rsidRPr="00AF7ABF">
        <w:rPr>
          <w:lang w:val="en-GB"/>
        </w:rPr>
        <w:t xml:space="preserve"> add the AWS Config rule </w:t>
      </w:r>
      <w:r w:rsidRPr="00AF7ABF">
        <w:rPr>
          <w:lang w:val="en-GB"/>
        </w:rPr>
        <w:t>via</w:t>
      </w:r>
      <w:r w:rsidR="00915149" w:rsidRPr="00AF7ABF">
        <w:rPr>
          <w:lang w:val="en-GB"/>
        </w:rPr>
        <w:t xml:space="preserve"> Terraform.</w:t>
      </w:r>
    </w:p>
    <w:p w14:paraId="77E89E96" w14:textId="016AAE56" w:rsidR="003145A3" w:rsidRPr="00AF7ABF" w:rsidRDefault="00BA3FD2" w:rsidP="00E42EFC">
      <w:pPr>
        <w:pStyle w:val="BodyTextVersion1"/>
        <w:numPr>
          <w:ilvl w:val="0"/>
          <w:numId w:val="34"/>
        </w:numPr>
        <w:rPr>
          <w:lang w:val="en-GB"/>
        </w:rPr>
      </w:pPr>
      <w:r w:rsidRPr="00AF7ABF">
        <w:rPr>
          <w:lang w:val="en-GB"/>
        </w:rPr>
        <w:t>Merge the changes onto the main branch.</w:t>
      </w:r>
    </w:p>
    <w:p w14:paraId="75E04C91" w14:textId="15F78C1A" w:rsidR="00EB522D" w:rsidRPr="00AF7ABF" w:rsidRDefault="00EB522D" w:rsidP="00E42EFC">
      <w:pPr>
        <w:pStyle w:val="BodyTextVersion1"/>
        <w:numPr>
          <w:ilvl w:val="0"/>
          <w:numId w:val="34"/>
        </w:numPr>
        <w:rPr>
          <w:lang w:val="en-GB"/>
        </w:rPr>
      </w:pPr>
      <w:r w:rsidRPr="00AF7ABF">
        <w:rPr>
          <w:lang w:val="en-GB"/>
        </w:rPr>
        <w:t xml:space="preserve">In the AFT account </w:t>
      </w:r>
      <w:r w:rsidR="002D7A39" w:rsidRPr="00AF7ABF">
        <w:rPr>
          <w:lang w:val="en-GB"/>
        </w:rPr>
        <w:t>execute the</w:t>
      </w:r>
      <w:r w:rsidRPr="00AF7ABF">
        <w:rPr>
          <w:lang w:val="en-GB"/>
        </w:rPr>
        <w:t xml:space="preserve"> AWS CodePipeline </w:t>
      </w:r>
      <w:r w:rsidR="00F963BD" w:rsidRPr="00AF7ABF">
        <w:rPr>
          <w:lang w:val="en-GB"/>
        </w:rPr>
        <w:t xml:space="preserve">called </w:t>
      </w:r>
      <w:r w:rsidR="00DF0E2C" w:rsidRPr="00AF7ABF">
        <w:rPr>
          <w:lang w:val="en-GB"/>
        </w:rPr>
        <w:t>&lt;</w:t>
      </w:r>
      <w:r w:rsidR="00F963BD" w:rsidRPr="00AF7ABF">
        <w:rPr>
          <w:lang w:val="en-GB"/>
        </w:rPr>
        <w:t>ACCOUNT-ID</w:t>
      </w:r>
      <w:r w:rsidR="00DF0E2C" w:rsidRPr="00AF7ABF">
        <w:rPr>
          <w:lang w:val="en-GB"/>
        </w:rPr>
        <w:t>&gt;-</w:t>
      </w:r>
      <w:r w:rsidR="002D7A39" w:rsidRPr="00AF7ABF">
        <w:t xml:space="preserve"> </w:t>
      </w:r>
      <w:r w:rsidR="002D7A39" w:rsidRPr="00AF7ABF">
        <w:rPr>
          <w:lang w:val="en-GB"/>
        </w:rPr>
        <w:t>customizations-pipeline. This pipeline will apply the changes onto the AWS account.</w:t>
      </w:r>
      <w:r w:rsidR="00932499" w:rsidRPr="00AF7ABF">
        <w:rPr>
          <w:lang w:val="en-GB"/>
        </w:rPr>
        <w:t xml:space="preserve"> In case it doesn’t run the ct-aft-account-request pipeline.</w:t>
      </w:r>
    </w:p>
    <w:p w14:paraId="1DFE6F14" w14:textId="77777777" w:rsidR="003145A3" w:rsidRPr="00AF7ABF" w:rsidRDefault="003145A3" w:rsidP="003145A3">
      <w:pPr>
        <w:pStyle w:val="BodyTextVersion1"/>
        <w:rPr>
          <w:lang w:val="en-GB"/>
        </w:rPr>
      </w:pPr>
    </w:p>
    <w:p w14:paraId="7170CD8C" w14:textId="2CCB01C8" w:rsidR="00BA3FD2" w:rsidRPr="00AF7ABF" w:rsidRDefault="00BA3FD2" w:rsidP="003145A3">
      <w:pPr>
        <w:pStyle w:val="BodyTextVersion1"/>
        <w:rPr>
          <w:lang w:val="en-GB"/>
        </w:rPr>
      </w:pPr>
      <w:r w:rsidRPr="00AF7ABF">
        <w:rPr>
          <w:lang w:val="en-GB"/>
        </w:rPr>
        <w:t>All AFT AWS accounts:</w:t>
      </w:r>
    </w:p>
    <w:p w14:paraId="354C89F0" w14:textId="2EF9ECE1" w:rsidR="00915149" w:rsidRPr="00AF7ABF" w:rsidRDefault="00683603" w:rsidP="00E42EFC">
      <w:pPr>
        <w:pStyle w:val="BodyTextVersion1"/>
        <w:numPr>
          <w:ilvl w:val="0"/>
          <w:numId w:val="35"/>
        </w:numPr>
        <w:rPr>
          <w:lang w:val="en-GB"/>
        </w:rPr>
      </w:pPr>
      <w:r w:rsidRPr="00AF7ABF">
        <w:rPr>
          <w:lang w:val="en-GB"/>
        </w:rPr>
        <w:t xml:space="preserve">In the </w:t>
      </w:r>
      <w:hyperlink r:id="rId136" w:history="1">
        <w:r w:rsidR="00BA3FD2" w:rsidRPr="00AF7ABF">
          <w:rPr>
            <w:rStyle w:val="Hyperlink"/>
            <w:lang w:val="en-GB"/>
          </w:rPr>
          <w:t>isp_aws_lz_aft_global_customizations</w:t>
        </w:r>
      </w:hyperlink>
      <w:r w:rsidR="00BA3FD2" w:rsidRPr="00AF7ABF">
        <w:rPr>
          <w:lang w:val="en-GB"/>
        </w:rPr>
        <w:t xml:space="preserve"> GitHub repository edit the Terraform main file to add the AWS Config rule via Terraform.</w:t>
      </w:r>
    </w:p>
    <w:p w14:paraId="1E98B23A" w14:textId="77777777" w:rsidR="00932499" w:rsidRPr="00AF7ABF" w:rsidRDefault="00932499" w:rsidP="00E42EFC">
      <w:pPr>
        <w:pStyle w:val="BodyTextVersion1"/>
        <w:numPr>
          <w:ilvl w:val="0"/>
          <w:numId w:val="35"/>
        </w:numPr>
        <w:rPr>
          <w:lang w:val="en-GB"/>
        </w:rPr>
      </w:pPr>
      <w:r w:rsidRPr="00AF7ABF">
        <w:rPr>
          <w:lang w:val="en-GB"/>
        </w:rPr>
        <w:t>Merge the changes onto the main branch.</w:t>
      </w:r>
    </w:p>
    <w:p w14:paraId="05A824CE" w14:textId="6BD41343" w:rsidR="00932499" w:rsidRPr="00AF7ABF" w:rsidRDefault="00932499" w:rsidP="00E42EFC">
      <w:pPr>
        <w:pStyle w:val="BodyTextVersion1"/>
        <w:numPr>
          <w:ilvl w:val="0"/>
          <w:numId w:val="35"/>
        </w:numPr>
        <w:rPr>
          <w:lang w:val="en-GB"/>
        </w:rPr>
      </w:pPr>
      <w:r w:rsidRPr="00AF7ABF">
        <w:rPr>
          <w:lang w:val="en-GB"/>
        </w:rPr>
        <w:t>In the AFT account execute the AWS CodePipeline called &lt;ACCOUNT-ID&gt;-</w:t>
      </w:r>
      <w:r w:rsidRPr="00AF7ABF">
        <w:t xml:space="preserve"> </w:t>
      </w:r>
      <w:r w:rsidRPr="00AF7ABF">
        <w:rPr>
          <w:lang w:val="en-GB"/>
        </w:rPr>
        <w:t>customizations-pipeline. This pipeline will apply the changes onto the AWS account</w:t>
      </w:r>
      <w:r w:rsidR="000C49AE" w:rsidRPr="00AF7ABF">
        <w:rPr>
          <w:lang w:val="en-GB"/>
        </w:rPr>
        <w:t>s</w:t>
      </w:r>
      <w:r w:rsidRPr="00AF7ABF">
        <w:rPr>
          <w:lang w:val="en-GB"/>
        </w:rPr>
        <w:t>. In case it doesn’t run the ct-aft-account-request pipeline.</w:t>
      </w:r>
    </w:p>
    <w:p w14:paraId="3CFC1BB6" w14:textId="77777777" w:rsidR="00754005" w:rsidRPr="00AF7ABF" w:rsidRDefault="00754005" w:rsidP="00754005">
      <w:pPr>
        <w:pStyle w:val="BodyTextVersion1"/>
        <w:rPr>
          <w:lang w:val="en-GB"/>
        </w:rPr>
      </w:pPr>
    </w:p>
    <w:p w14:paraId="6CE7F0D3" w14:textId="385B7734" w:rsidR="00754005" w:rsidRPr="00AF7ABF" w:rsidRDefault="00754005" w:rsidP="00754005">
      <w:pPr>
        <w:pStyle w:val="Heading2"/>
        <w:rPr>
          <w:rFonts w:asciiTheme="minorHAnsi" w:hAnsiTheme="minorHAnsi"/>
          <w:bCs/>
        </w:rPr>
      </w:pPr>
      <w:bookmarkStart w:id="82" w:name="_Toc205567004"/>
      <w:r w:rsidRPr="00AF7ABF">
        <w:rPr>
          <w:rFonts w:asciiTheme="minorHAnsi" w:hAnsiTheme="minorHAnsi"/>
          <w:bCs/>
        </w:rPr>
        <w:t>AWS CodePipe</w:t>
      </w:r>
      <w:r w:rsidR="00D851BB" w:rsidRPr="00AF7ABF">
        <w:rPr>
          <w:rFonts w:asciiTheme="minorHAnsi" w:hAnsiTheme="minorHAnsi"/>
          <w:bCs/>
        </w:rPr>
        <w:t>line</w:t>
      </w:r>
      <w:r w:rsidRPr="00AF7ABF">
        <w:rPr>
          <w:rFonts w:asciiTheme="minorHAnsi" w:hAnsiTheme="minorHAnsi"/>
          <w:bCs/>
        </w:rPr>
        <w:t xml:space="preserve"> error on the LZ account</w:t>
      </w:r>
      <w:bookmarkEnd w:id="82"/>
    </w:p>
    <w:p w14:paraId="357EE961" w14:textId="77777777" w:rsidR="00754005" w:rsidRPr="00AF7ABF" w:rsidRDefault="00754005" w:rsidP="00754005">
      <w:pPr>
        <w:pStyle w:val="BodyTextVersion1"/>
        <w:rPr>
          <w:lang w:val="en-GB"/>
        </w:rPr>
      </w:pPr>
    </w:p>
    <w:p w14:paraId="57B42EF7" w14:textId="1835FD6A" w:rsidR="00BD5B6A" w:rsidRPr="00AF7ABF" w:rsidRDefault="00BD5B6A" w:rsidP="00754005">
      <w:pPr>
        <w:pStyle w:val="BodyTextVersion1"/>
        <w:rPr>
          <w:lang w:val="en-GB"/>
        </w:rPr>
      </w:pPr>
      <w:r w:rsidRPr="00AF7ABF">
        <w:rPr>
          <w:lang w:val="en-GB"/>
        </w:rPr>
        <w:lastRenderedPageBreak/>
        <w:t xml:space="preserve">At times the AWS CodePipeline on the Root account can fail. The most common error is related to the Account stage. The </w:t>
      </w:r>
      <w:r w:rsidR="00793B69" w:rsidRPr="00AF7ABF">
        <w:rPr>
          <w:lang w:val="en-GB"/>
        </w:rPr>
        <w:t>AWS CodePipeline interact with AWS CloudFormation Stacks in the eu-west-2 and us-east-1 region.</w:t>
      </w:r>
    </w:p>
    <w:p w14:paraId="2BA57DFD" w14:textId="14E19146" w:rsidR="00BD5B6A" w:rsidRPr="00AF7ABF" w:rsidRDefault="00BD5B6A" w:rsidP="00E42EFC">
      <w:pPr>
        <w:pStyle w:val="BodyTextVersion1"/>
        <w:numPr>
          <w:ilvl w:val="0"/>
          <w:numId w:val="19"/>
        </w:numPr>
        <w:rPr>
          <w:lang w:val="en-GB"/>
        </w:rPr>
      </w:pPr>
      <w:r w:rsidRPr="00AF7ABF">
        <w:rPr>
          <w:lang w:val="en-GB"/>
        </w:rPr>
        <w:t xml:space="preserve">If </w:t>
      </w:r>
      <w:r w:rsidR="006F7C6F" w:rsidRPr="00AF7ABF">
        <w:rPr>
          <w:lang w:val="en-GB"/>
        </w:rPr>
        <w:t>the</w:t>
      </w:r>
      <w:r w:rsidRPr="00AF7ABF">
        <w:rPr>
          <w:lang w:val="en-GB"/>
        </w:rPr>
        <w:t xml:space="preserve"> error in the Account stage </w:t>
      </w:r>
      <w:r w:rsidR="002D7F44" w:rsidRPr="00AF7ABF">
        <w:rPr>
          <w:lang w:val="en-GB"/>
        </w:rPr>
        <w:t xml:space="preserve">is </w:t>
      </w:r>
      <w:r w:rsidRPr="00AF7ABF">
        <w:rPr>
          <w:lang w:val="en-GB"/>
        </w:rPr>
        <w:t>related to</w:t>
      </w:r>
      <w:r w:rsidR="002D7F44" w:rsidRPr="00AF7ABF">
        <w:rPr>
          <w:lang w:val="en-GB"/>
        </w:rPr>
        <w:t xml:space="preserve"> a</w:t>
      </w:r>
      <w:r w:rsidRPr="00AF7ABF">
        <w:rPr>
          <w:lang w:val="en-GB"/>
        </w:rPr>
        <w:t xml:space="preserve"> “create&lt;AWS-Resource&gt;ServiceLinkedRole” re-try the Account stage multiple times. This might be a LZA </w:t>
      </w:r>
      <w:hyperlink r:id="rId137" w:anchor="issuecomment-2079958097" w:history="1">
        <w:r w:rsidRPr="00AF7ABF">
          <w:rPr>
            <w:rStyle w:val="Hyperlink"/>
            <w:lang w:val="en-GB"/>
          </w:rPr>
          <w:t>bug</w:t>
        </w:r>
      </w:hyperlink>
      <w:r w:rsidRPr="00AF7ABF">
        <w:rPr>
          <w:lang w:val="en-GB"/>
        </w:rPr>
        <w:t xml:space="preserve">. </w:t>
      </w:r>
    </w:p>
    <w:p w14:paraId="06DF19F2" w14:textId="3111ABB2" w:rsidR="00BD5B6A" w:rsidRPr="00AF7ABF" w:rsidRDefault="00BD5B6A" w:rsidP="00E42EFC">
      <w:pPr>
        <w:pStyle w:val="BodyTextVersion1"/>
        <w:numPr>
          <w:ilvl w:val="0"/>
          <w:numId w:val="19"/>
        </w:numPr>
        <w:rPr>
          <w:lang w:val="en-GB"/>
        </w:rPr>
      </w:pPr>
      <w:r w:rsidRPr="00AF7ABF">
        <w:rPr>
          <w:lang w:val="en-GB"/>
        </w:rPr>
        <w:t>If the error refers to a timeout message, re-run the Account stage.</w:t>
      </w:r>
    </w:p>
    <w:p w14:paraId="5A22769C" w14:textId="7B5B5254" w:rsidR="006F7C6F" w:rsidRPr="00AF7ABF" w:rsidRDefault="006F7C6F" w:rsidP="00E42EFC">
      <w:pPr>
        <w:pStyle w:val="BodyTextVersion1"/>
        <w:numPr>
          <w:ilvl w:val="0"/>
          <w:numId w:val="19"/>
        </w:numPr>
        <w:rPr>
          <w:lang w:val="en-GB"/>
        </w:rPr>
      </w:pPr>
      <w:r w:rsidRPr="00AF7ABF">
        <w:rPr>
          <w:lang w:val="en-GB"/>
        </w:rPr>
        <w:t xml:space="preserve">If the error in the Account stage failed multiple times and </w:t>
      </w:r>
      <w:r w:rsidR="002D7F44" w:rsidRPr="00AF7ABF">
        <w:rPr>
          <w:lang w:val="en-GB"/>
        </w:rPr>
        <w:t xml:space="preserve">it </w:t>
      </w:r>
      <w:r w:rsidRPr="00AF7ABF">
        <w:rPr>
          <w:lang w:val="en-GB"/>
        </w:rPr>
        <w:t>now states `UPDATE_ROLLBACK_FAILED` then go to AWS CloudFormation in `us-east-1` and manual select the `Continue update rollback` under the Stack actions button. It should turn to UPDATE_ROLLBACK_COMPLETE state. Then re-run the Account stage again.</w:t>
      </w:r>
    </w:p>
    <w:p w14:paraId="3DEC41CF" w14:textId="22916303" w:rsidR="00BD5B6A" w:rsidRPr="00AF7ABF" w:rsidRDefault="002D7F44" w:rsidP="00754005">
      <w:pPr>
        <w:pStyle w:val="BodyTextVersion1"/>
        <w:rPr>
          <w:lang w:val="en-GB"/>
        </w:rPr>
      </w:pPr>
      <w:r w:rsidRPr="00AF7ABF">
        <w:rPr>
          <w:lang w:val="en-GB"/>
        </w:rPr>
        <w:t xml:space="preserve">For other errors see the AWS </w:t>
      </w:r>
      <w:hyperlink r:id="rId138" w:history="1">
        <w:r w:rsidRPr="00AF7ABF">
          <w:rPr>
            <w:rStyle w:val="Hyperlink"/>
            <w:lang w:val="en-GB"/>
          </w:rPr>
          <w:t>documentation</w:t>
        </w:r>
      </w:hyperlink>
      <w:r w:rsidRPr="00AF7ABF">
        <w:rPr>
          <w:lang w:val="en-GB"/>
        </w:rPr>
        <w:t xml:space="preserve"> and check the </w:t>
      </w:r>
      <w:hyperlink r:id="rId139" w:history="1">
        <w:r w:rsidRPr="00AF7ABF">
          <w:rPr>
            <w:rStyle w:val="Hyperlink"/>
            <w:lang w:val="en-GB"/>
          </w:rPr>
          <w:t>Issues</w:t>
        </w:r>
      </w:hyperlink>
      <w:r w:rsidRPr="00AF7ABF">
        <w:rPr>
          <w:lang w:val="en-GB"/>
        </w:rPr>
        <w:t xml:space="preserve"> section on the </w:t>
      </w:r>
      <w:r w:rsidR="009378F3" w:rsidRPr="00AF7ABF">
        <w:rPr>
          <w:lang w:val="en-GB"/>
        </w:rPr>
        <w:t>LZA GitHub repository.</w:t>
      </w:r>
    </w:p>
    <w:p w14:paraId="2B8E829F" w14:textId="77777777" w:rsidR="004A2752" w:rsidRDefault="004A2752" w:rsidP="00754005">
      <w:pPr>
        <w:pStyle w:val="BodyTextVersion1"/>
        <w:rPr>
          <w:lang w:val="en-GB"/>
        </w:rPr>
      </w:pPr>
    </w:p>
    <w:p w14:paraId="05703A77" w14:textId="34409EF1" w:rsidR="00D42EA2" w:rsidRDefault="00D42EA2" w:rsidP="00D42EA2">
      <w:pPr>
        <w:pStyle w:val="Heading2"/>
        <w:rPr>
          <w:rFonts w:asciiTheme="minorHAnsi" w:hAnsiTheme="minorHAnsi"/>
          <w:bCs/>
        </w:rPr>
      </w:pPr>
      <w:bookmarkStart w:id="83" w:name="_Toc205567005"/>
      <w:r>
        <w:rPr>
          <w:rFonts w:asciiTheme="minorHAnsi" w:hAnsiTheme="minorHAnsi"/>
          <w:bCs/>
        </w:rPr>
        <w:t>Update GitHub Token on Root Account</w:t>
      </w:r>
      <w:bookmarkEnd w:id="83"/>
    </w:p>
    <w:p w14:paraId="4484A4CD" w14:textId="77777777" w:rsidR="00D42EA2" w:rsidRDefault="00D42EA2" w:rsidP="00D42EA2">
      <w:pPr>
        <w:pStyle w:val="BodyTextVersion1"/>
        <w:rPr>
          <w:lang w:val="en-GB"/>
        </w:rPr>
      </w:pPr>
    </w:p>
    <w:p w14:paraId="1B604097" w14:textId="152F0E7D" w:rsidR="00476900" w:rsidRPr="00476900" w:rsidRDefault="00D42EA2" w:rsidP="00476900">
      <w:pPr>
        <w:pStyle w:val="BodyTextVersion1"/>
        <w:rPr>
          <w:lang w:val="en-GB"/>
        </w:rPr>
      </w:pPr>
      <w:r>
        <w:rPr>
          <w:lang w:val="en-GB"/>
        </w:rPr>
        <w:t>There is a GitHub PAT token stored in the</w:t>
      </w:r>
      <w:r w:rsidR="00417C33">
        <w:rPr>
          <w:lang w:val="en-GB"/>
        </w:rPr>
        <w:t xml:space="preserve"> AWS Secrets Manager</w:t>
      </w:r>
      <w:r>
        <w:rPr>
          <w:lang w:val="en-GB"/>
        </w:rPr>
        <w:t xml:space="preserve"> secret called </w:t>
      </w:r>
      <w:r w:rsidR="00417C33" w:rsidRPr="00417C33">
        <w:rPr>
          <w:lang w:val="en-GB"/>
        </w:rPr>
        <w:t>accelerator/github-token</w:t>
      </w:r>
      <w:r w:rsidR="00417C33">
        <w:rPr>
          <w:lang w:val="en-GB"/>
        </w:rPr>
        <w:t xml:space="preserve"> </w:t>
      </w:r>
      <w:r>
        <w:rPr>
          <w:lang w:val="en-GB"/>
        </w:rPr>
        <w:t xml:space="preserve">in the Root account. This is used by the main LZ AWS CodePipeline pipeline. If the token has an expiry date/time </w:t>
      </w:r>
      <w:r w:rsidR="00417C33">
        <w:rPr>
          <w:lang w:val="en-GB"/>
        </w:rPr>
        <w:t>that has</w:t>
      </w:r>
      <w:r>
        <w:rPr>
          <w:lang w:val="en-GB"/>
        </w:rPr>
        <w:t xml:space="preserve"> expired the</w:t>
      </w:r>
      <w:r w:rsidR="00417C33">
        <w:rPr>
          <w:lang w:val="en-GB"/>
        </w:rPr>
        <w:t>n</w:t>
      </w:r>
      <w:r>
        <w:rPr>
          <w:lang w:val="en-GB"/>
        </w:rPr>
        <w:t xml:space="preserve"> </w:t>
      </w:r>
      <w:r w:rsidR="000D7204">
        <w:rPr>
          <w:lang w:val="en-GB"/>
        </w:rPr>
        <w:t xml:space="preserve">the </w:t>
      </w:r>
      <w:r>
        <w:rPr>
          <w:lang w:val="en-GB"/>
        </w:rPr>
        <w:t xml:space="preserve">pipeline will fail the first stage. </w:t>
      </w:r>
      <w:r w:rsidR="00417C33">
        <w:rPr>
          <w:lang w:val="en-GB"/>
        </w:rPr>
        <w:t xml:space="preserve">Can create a new GitHub PAT token and over write the secret with the new value. </w:t>
      </w:r>
      <w:r w:rsidR="0091483B">
        <w:rPr>
          <w:lang w:val="en-GB"/>
        </w:rPr>
        <w:t>The problem is that the</w:t>
      </w:r>
      <w:r w:rsidR="00BF300A">
        <w:rPr>
          <w:lang w:val="en-GB"/>
        </w:rPr>
        <w:t xml:space="preserve"> AWS </w:t>
      </w:r>
      <w:r w:rsidR="000D7204">
        <w:rPr>
          <w:lang w:val="en-GB"/>
        </w:rPr>
        <w:t xml:space="preserve">LZ </w:t>
      </w:r>
      <w:r w:rsidR="00BF300A">
        <w:rPr>
          <w:lang w:val="en-GB"/>
        </w:rPr>
        <w:t xml:space="preserve">Accelerator </w:t>
      </w:r>
      <w:r w:rsidR="0091483B">
        <w:rPr>
          <w:lang w:val="en-GB"/>
        </w:rPr>
        <w:t xml:space="preserve">created </w:t>
      </w:r>
      <w:r w:rsidR="00BF300A">
        <w:rPr>
          <w:lang w:val="en-GB"/>
        </w:rPr>
        <w:t xml:space="preserve">AWS Lambda that is </w:t>
      </w:r>
      <w:r w:rsidR="0091483B">
        <w:rPr>
          <w:lang w:val="en-GB"/>
        </w:rPr>
        <w:t>supposed to</w:t>
      </w:r>
      <w:r w:rsidR="00BF300A">
        <w:rPr>
          <w:lang w:val="en-GB"/>
        </w:rPr>
        <w:t xml:space="preserve"> handle the update </w:t>
      </w:r>
      <w:r w:rsidR="0091483B">
        <w:rPr>
          <w:lang w:val="en-GB"/>
        </w:rPr>
        <w:t>of</w:t>
      </w:r>
      <w:r w:rsidR="00BF300A">
        <w:rPr>
          <w:lang w:val="en-GB"/>
        </w:rPr>
        <w:t xml:space="preserve"> the secret into AWS CodePipeline has a bug which prevents it from running correctly. To </w:t>
      </w:r>
      <w:r w:rsidR="00674FB2">
        <w:rPr>
          <w:lang w:val="en-GB"/>
        </w:rPr>
        <w:t>fix this I created a new</w:t>
      </w:r>
      <w:r w:rsidR="00476900">
        <w:rPr>
          <w:lang w:val="en-GB"/>
        </w:rPr>
        <w:t xml:space="preserve"> inline policy on the </w:t>
      </w:r>
      <w:r w:rsidR="00674FB2">
        <w:rPr>
          <w:lang w:val="en-GB"/>
        </w:rPr>
        <w:t>IAM role</w:t>
      </w:r>
      <w:r w:rsidR="00476900">
        <w:rPr>
          <w:lang w:val="en-GB"/>
        </w:rPr>
        <w:t xml:space="preserve"> called </w:t>
      </w:r>
    </w:p>
    <w:p w14:paraId="0BAB6996" w14:textId="77777777" w:rsidR="00424AAC" w:rsidRDefault="00476900" w:rsidP="00D02CE6">
      <w:pPr>
        <w:pStyle w:val="BodyTextVersion1"/>
        <w:rPr>
          <w:lang w:val="en-GB"/>
        </w:rPr>
      </w:pPr>
      <w:r w:rsidRPr="00476900">
        <w:rPr>
          <w:lang w:val="en-GB"/>
        </w:rPr>
        <w:t>AWSAccelerator-InstallerS-UpdatePipelineLambdaRole8-oKLCQLVCYBhC</w:t>
      </w:r>
      <w:r>
        <w:rPr>
          <w:lang w:val="en-GB"/>
        </w:rPr>
        <w:t xml:space="preserve"> </w:t>
      </w:r>
      <w:r w:rsidR="00674FB2">
        <w:rPr>
          <w:lang w:val="en-GB"/>
        </w:rPr>
        <w:t xml:space="preserve">in the Root account </w:t>
      </w:r>
      <w:r>
        <w:rPr>
          <w:lang w:val="en-GB"/>
        </w:rPr>
        <w:t>that is used by the Lambda</w:t>
      </w:r>
      <w:r w:rsidR="00424AAC">
        <w:rPr>
          <w:lang w:val="en-GB"/>
        </w:rPr>
        <w:t xml:space="preserve"> and ran the Lambda manually.</w:t>
      </w:r>
    </w:p>
    <w:p w14:paraId="4153785C" w14:textId="77777777" w:rsidR="00424AAC" w:rsidRDefault="00424AAC" w:rsidP="00D02CE6">
      <w:pPr>
        <w:pStyle w:val="BodyTextVersion1"/>
        <w:rPr>
          <w:lang w:val="en-GB"/>
        </w:rPr>
      </w:pPr>
    </w:p>
    <w:p w14:paraId="30B509B1" w14:textId="39CF5CBD" w:rsidR="005457B8" w:rsidRDefault="00476900" w:rsidP="005457B8">
      <w:pPr>
        <w:pStyle w:val="BodyTextVersion1"/>
        <w:numPr>
          <w:ilvl w:val="0"/>
          <w:numId w:val="41"/>
        </w:numPr>
        <w:jc w:val="left"/>
        <w:rPr>
          <w:lang w:val="en-GB"/>
        </w:rPr>
      </w:pPr>
      <w:r>
        <w:rPr>
          <w:lang w:val="en-GB"/>
        </w:rPr>
        <w:t xml:space="preserve"> </w:t>
      </w:r>
      <w:r w:rsidR="00424AAC">
        <w:rPr>
          <w:lang w:val="en-GB"/>
        </w:rPr>
        <w:t>Add the below</w:t>
      </w:r>
      <w:r>
        <w:rPr>
          <w:lang w:val="en-GB"/>
        </w:rPr>
        <w:t xml:space="preserve"> </w:t>
      </w:r>
      <w:r w:rsidR="00424AAC">
        <w:rPr>
          <w:lang w:val="en-GB"/>
        </w:rPr>
        <w:t xml:space="preserve">inline </w:t>
      </w:r>
      <w:r>
        <w:rPr>
          <w:lang w:val="en-GB"/>
        </w:rPr>
        <w:t xml:space="preserve">policy </w:t>
      </w:r>
      <w:r w:rsidR="00424AAC">
        <w:rPr>
          <w:lang w:val="en-GB"/>
        </w:rPr>
        <w:t xml:space="preserve">to the </w:t>
      </w:r>
      <w:r w:rsidR="009541AA">
        <w:rPr>
          <w:lang w:val="en-GB"/>
        </w:rPr>
        <w:t>IAM Role</w:t>
      </w:r>
      <w:r w:rsidR="005457B8">
        <w:rPr>
          <w:lang w:val="en-GB"/>
        </w:rPr>
        <w:t>, but replace the account number for the Root account</w:t>
      </w:r>
      <w:r w:rsidR="00A80E8B">
        <w:rPr>
          <w:lang w:val="en-GB"/>
        </w:rPr>
        <w:t>, the connection name in AWS CodePipeline settings and name of the AWS secret</w:t>
      </w:r>
      <w:r w:rsidR="005457B8">
        <w:rPr>
          <w:lang w:val="en-GB"/>
        </w:rPr>
        <w:t>:</w:t>
      </w:r>
    </w:p>
    <w:p w14:paraId="4D03E6F7" w14:textId="17586762" w:rsidR="00D02CE6" w:rsidRPr="00D02CE6" w:rsidRDefault="00476900" w:rsidP="005457B8">
      <w:pPr>
        <w:pStyle w:val="BodyTextVersion1"/>
        <w:jc w:val="left"/>
        <w:rPr>
          <w:lang w:val="en-GB"/>
        </w:rPr>
      </w:pPr>
      <w:r>
        <w:rPr>
          <w:lang w:val="en-GB"/>
        </w:rPr>
        <w:br/>
      </w:r>
      <w:r>
        <w:rPr>
          <w:lang w:val="en-GB"/>
        </w:rPr>
        <w:br/>
      </w:r>
      <w:r w:rsidR="00D02CE6" w:rsidRPr="00D02CE6">
        <w:rPr>
          <w:lang w:val="en-GB"/>
        </w:rPr>
        <w:t>{</w:t>
      </w:r>
    </w:p>
    <w:p w14:paraId="29C07550" w14:textId="77777777" w:rsidR="00D02CE6" w:rsidRPr="00D02CE6" w:rsidRDefault="00D02CE6" w:rsidP="00D02CE6">
      <w:pPr>
        <w:pStyle w:val="BodyTextVersion1"/>
        <w:rPr>
          <w:lang w:val="en-GB"/>
        </w:rPr>
      </w:pPr>
      <w:r w:rsidRPr="00D02CE6">
        <w:rPr>
          <w:lang w:val="en-GB"/>
        </w:rPr>
        <w:t xml:space="preserve">    "Version": "2012-10-17",</w:t>
      </w:r>
    </w:p>
    <w:p w14:paraId="576140E6" w14:textId="77777777" w:rsidR="00D02CE6" w:rsidRPr="00D02CE6" w:rsidRDefault="00D02CE6" w:rsidP="00D02CE6">
      <w:pPr>
        <w:pStyle w:val="BodyTextVersion1"/>
        <w:rPr>
          <w:lang w:val="en-GB"/>
        </w:rPr>
      </w:pPr>
      <w:r w:rsidRPr="00D02CE6">
        <w:rPr>
          <w:lang w:val="en-GB"/>
        </w:rPr>
        <w:t xml:space="preserve">    "Statement": [</w:t>
      </w:r>
    </w:p>
    <w:p w14:paraId="4903924B" w14:textId="77777777" w:rsidR="00D02CE6" w:rsidRPr="00D02CE6" w:rsidRDefault="00D02CE6" w:rsidP="00D02CE6">
      <w:pPr>
        <w:pStyle w:val="BodyTextVersion1"/>
        <w:rPr>
          <w:lang w:val="en-GB"/>
        </w:rPr>
      </w:pPr>
      <w:r w:rsidRPr="00D02CE6">
        <w:rPr>
          <w:lang w:val="en-GB"/>
        </w:rPr>
        <w:t xml:space="preserve">        {</w:t>
      </w:r>
    </w:p>
    <w:p w14:paraId="29101FD0" w14:textId="77777777" w:rsidR="00D02CE6" w:rsidRPr="00D02CE6" w:rsidRDefault="00D02CE6" w:rsidP="00D02CE6">
      <w:pPr>
        <w:pStyle w:val="BodyTextVersion1"/>
        <w:rPr>
          <w:lang w:val="en-GB"/>
        </w:rPr>
      </w:pPr>
      <w:r w:rsidRPr="00D02CE6">
        <w:rPr>
          <w:lang w:val="en-GB"/>
        </w:rPr>
        <w:t xml:space="preserve">            "Effect": "Allow",</w:t>
      </w:r>
    </w:p>
    <w:p w14:paraId="6AA13CDC" w14:textId="77777777" w:rsidR="00D02CE6" w:rsidRPr="00D02CE6" w:rsidRDefault="00D02CE6" w:rsidP="00D02CE6">
      <w:pPr>
        <w:pStyle w:val="BodyTextVersion1"/>
        <w:rPr>
          <w:lang w:val="en-GB"/>
        </w:rPr>
      </w:pPr>
      <w:r w:rsidRPr="00D02CE6">
        <w:rPr>
          <w:lang w:val="en-GB"/>
        </w:rPr>
        <w:t xml:space="preserve">            "Action": "secretsmanager:*",</w:t>
      </w:r>
    </w:p>
    <w:p w14:paraId="46A8BD02" w14:textId="77777777" w:rsidR="00D02CE6" w:rsidRPr="00D02CE6" w:rsidRDefault="00D02CE6" w:rsidP="00D02CE6">
      <w:pPr>
        <w:pStyle w:val="BodyTextVersion1"/>
        <w:rPr>
          <w:lang w:val="en-GB"/>
        </w:rPr>
      </w:pPr>
      <w:r w:rsidRPr="00D02CE6">
        <w:rPr>
          <w:lang w:val="en-GB"/>
        </w:rPr>
        <w:t xml:space="preserve">            "Resource": "arn:aws:secretsmanager:eu-west-2:&lt;ACCOUNT-NUMBER&gt;:secret:accelerator/github-token-ABCD"</w:t>
      </w:r>
    </w:p>
    <w:p w14:paraId="5267BD95" w14:textId="77777777" w:rsidR="00D02CE6" w:rsidRPr="00D02CE6" w:rsidRDefault="00D02CE6" w:rsidP="00D02CE6">
      <w:pPr>
        <w:pStyle w:val="BodyTextVersion1"/>
        <w:rPr>
          <w:lang w:val="en-GB"/>
        </w:rPr>
      </w:pPr>
      <w:r w:rsidRPr="00D02CE6">
        <w:rPr>
          <w:lang w:val="en-GB"/>
        </w:rPr>
        <w:t xml:space="preserve">        },</w:t>
      </w:r>
    </w:p>
    <w:p w14:paraId="70E0DE62" w14:textId="77777777" w:rsidR="00D02CE6" w:rsidRPr="00D02CE6" w:rsidRDefault="00D02CE6" w:rsidP="00D02CE6">
      <w:pPr>
        <w:pStyle w:val="BodyTextVersion1"/>
        <w:rPr>
          <w:lang w:val="en-GB"/>
        </w:rPr>
      </w:pPr>
      <w:r w:rsidRPr="00D02CE6">
        <w:rPr>
          <w:lang w:val="en-GB"/>
        </w:rPr>
        <w:lastRenderedPageBreak/>
        <w:t xml:space="preserve">        {</w:t>
      </w:r>
    </w:p>
    <w:p w14:paraId="7DC04CF5" w14:textId="77777777" w:rsidR="00D02CE6" w:rsidRPr="00D02CE6" w:rsidRDefault="00D02CE6" w:rsidP="00D02CE6">
      <w:pPr>
        <w:pStyle w:val="BodyTextVersion1"/>
        <w:rPr>
          <w:lang w:val="en-GB"/>
        </w:rPr>
      </w:pPr>
      <w:r w:rsidRPr="00D02CE6">
        <w:rPr>
          <w:lang w:val="en-GB"/>
        </w:rPr>
        <w:t xml:space="preserve">            "Effect": "Allow",</w:t>
      </w:r>
    </w:p>
    <w:p w14:paraId="555560D8" w14:textId="77777777" w:rsidR="00D02CE6" w:rsidRPr="00D02CE6" w:rsidRDefault="00D02CE6" w:rsidP="00D02CE6">
      <w:pPr>
        <w:pStyle w:val="BodyTextVersion1"/>
        <w:rPr>
          <w:lang w:val="en-GB"/>
        </w:rPr>
      </w:pPr>
      <w:r w:rsidRPr="00D02CE6">
        <w:rPr>
          <w:lang w:val="en-GB"/>
        </w:rPr>
        <w:t xml:space="preserve">            "Action": "codestar-connections:*",</w:t>
      </w:r>
    </w:p>
    <w:p w14:paraId="47711277" w14:textId="1021A632" w:rsidR="00D02CE6" w:rsidRPr="00D02CE6" w:rsidRDefault="00D02CE6" w:rsidP="00D02CE6">
      <w:pPr>
        <w:pStyle w:val="BodyTextVersion1"/>
        <w:rPr>
          <w:lang w:val="en-GB"/>
        </w:rPr>
      </w:pPr>
      <w:r w:rsidRPr="00D02CE6">
        <w:rPr>
          <w:lang w:val="en-GB"/>
        </w:rPr>
        <w:t xml:space="preserve">            "Resource":</w:t>
      </w:r>
      <w:r w:rsidR="0091483B">
        <w:rPr>
          <w:lang w:val="en-GB"/>
        </w:rPr>
        <w:t xml:space="preserve"> </w:t>
      </w:r>
      <w:r w:rsidRPr="00D02CE6">
        <w:rPr>
          <w:lang w:val="en-GB"/>
        </w:rPr>
        <w:t>"arn:aws:codeconnections:us-east-1:&lt;ACCOUNT-NUMBER&gt;:connection/&lt;ID&gt;"</w:t>
      </w:r>
    </w:p>
    <w:p w14:paraId="57DE2A75" w14:textId="77777777" w:rsidR="00D02CE6" w:rsidRPr="00D02CE6" w:rsidRDefault="00D02CE6" w:rsidP="00D02CE6">
      <w:pPr>
        <w:pStyle w:val="BodyTextVersion1"/>
        <w:rPr>
          <w:lang w:val="en-GB"/>
        </w:rPr>
      </w:pPr>
      <w:r w:rsidRPr="00D02CE6">
        <w:rPr>
          <w:lang w:val="en-GB"/>
        </w:rPr>
        <w:t xml:space="preserve">        }</w:t>
      </w:r>
    </w:p>
    <w:p w14:paraId="010FB26F" w14:textId="77777777" w:rsidR="00D02CE6" w:rsidRPr="00D02CE6" w:rsidRDefault="00D02CE6" w:rsidP="00D02CE6">
      <w:pPr>
        <w:pStyle w:val="BodyTextVersion1"/>
        <w:rPr>
          <w:lang w:val="en-GB"/>
        </w:rPr>
      </w:pPr>
      <w:r w:rsidRPr="00D02CE6">
        <w:rPr>
          <w:lang w:val="en-GB"/>
        </w:rPr>
        <w:t xml:space="preserve">    ]</w:t>
      </w:r>
    </w:p>
    <w:p w14:paraId="08474BED" w14:textId="523CFD54" w:rsidR="00D42EA2" w:rsidRDefault="00D02CE6" w:rsidP="00D02CE6">
      <w:pPr>
        <w:pStyle w:val="BodyTextVersion1"/>
        <w:rPr>
          <w:lang w:val="en-GB"/>
        </w:rPr>
      </w:pPr>
      <w:r w:rsidRPr="00D02CE6">
        <w:rPr>
          <w:lang w:val="en-GB"/>
        </w:rPr>
        <w:t>}</w:t>
      </w:r>
    </w:p>
    <w:p w14:paraId="6194EC91" w14:textId="77777777" w:rsidR="00D02CE6" w:rsidRDefault="00D02CE6" w:rsidP="00D02CE6">
      <w:pPr>
        <w:pStyle w:val="BodyTextVersion1"/>
        <w:rPr>
          <w:lang w:val="en-GB"/>
        </w:rPr>
      </w:pPr>
    </w:p>
    <w:p w14:paraId="755A553E" w14:textId="2A771EF9" w:rsidR="00424AAC" w:rsidRDefault="00A40D36" w:rsidP="00424AAC">
      <w:pPr>
        <w:pStyle w:val="BodyTextVersion1"/>
        <w:numPr>
          <w:ilvl w:val="0"/>
          <w:numId w:val="41"/>
        </w:numPr>
        <w:rPr>
          <w:lang w:val="en-GB"/>
        </w:rPr>
      </w:pPr>
      <w:r>
        <w:rPr>
          <w:lang w:val="en-GB"/>
        </w:rPr>
        <w:t>Open the Lambda (</w:t>
      </w:r>
      <w:r w:rsidRPr="00A40D36">
        <w:rPr>
          <w:lang w:val="en-GB"/>
        </w:rPr>
        <w:t>AWSAccelerator-InstallerS-UpdatePipelineGithubToke-QGf56oDo25Iq</w:t>
      </w:r>
      <w:r>
        <w:rPr>
          <w:lang w:val="en-GB"/>
        </w:rPr>
        <w:t>)</w:t>
      </w:r>
      <w:r w:rsidR="00810547">
        <w:rPr>
          <w:lang w:val="en-GB"/>
        </w:rPr>
        <w:t>.</w:t>
      </w:r>
    </w:p>
    <w:p w14:paraId="7A824B4D" w14:textId="28CAD9F7" w:rsidR="00A40D36" w:rsidRDefault="00A40D36" w:rsidP="00424AAC">
      <w:pPr>
        <w:pStyle w:val="BodyTextVersion1"/>
        <w:numPr>
          <w:ilvl w:val="0"/>
          <w:numId w:val="41"/>
        </w:numPr>
        <w:rPr>
          <w:lang w:val="en-GB"/>
        </w:rPr>
      </w:pPr>
      <w:r>
        <w:rPr>
          <w:lang w:val="en-GB"/>
        </w:rPr>
        <w:t>Open the</w:t>
      </w:r>
      <w:r w:rsidRPr="00A40D36">
        <w:rPr>
          <w:lang w:val="en-GB"/>
        </w:rPr>
        <w:t xml:space="preserve"> Code section</w:t>
      </w:r>
      <w:r>
        <w:rPr>
          <w:lang w:val="en-GB"/>
        </w:rPr>
        <w:t xml:space="preserve"> and start a new</w:t>
      </w:r>
      <w:r w:rsidRPr="00A40D36">
        <w:rPr>
          <w:lang w:val="en-GB"/>
        </w:rPr>
        <w:t xml:space="preserve"> Test</w:t>
      </w:r>
      <w:r>
        <w:rPr>
          <w:lang w:val="en-GB"/>
        </w:rPr>
        <w:t>.</w:t>
      </w:r>
    </w:p>
    <w:p w14:paraId="0F208F69" w14:textId="6C8F3A49" w:rsidR="00A40D36" w:rsidRDefault="00A40D36" w:rsidP="00424AAC">
      <w:pPr>
        <w:pStyle w:val="BodyTextVersion1"/>
        <w:numPr>
          <w:ilvl w:val="0"/>
          <w:numId w:val="41"/>
        </w:numPr>
        <w:rPr>
          <w:lang w:val="en-GB"/>
        </w:rPr>
      </w:pPr>
      <w:r>
        <w:rPr>
          <w:lang w:val="en-GB"/>
        </w:rPr>
        <w:t>Pick the event as CloudWatch type.</w:t>
      </w:r>
    </w:p>
    <w:p w14:paraId="3E9E84B1" w14:textId="3B7F2B7E" w:rsidR="00A40D36" w:rsidRDefault="00A40D36" w:rsidP="00A40D36">
      <w:pPr>
        <w:pStyle w:val="BodyTextVersion1"/>
        <w:numPr>
          <w:ilvl w:val="0"/>
          <w:numId w:val="41"/>
        </w:numPr>
        <w:jc w:val="left"/>
        <w:rPr>
          <w:lang w:val="en-GB"/>
        </w:rPr>
      </w:pPr>
      <w:r>
        <w:rPr>
          <w:lang w:val="en-GB"/>
        </w:rPr>
        <w:t>For the payload add this</w:t>
      </w:r>
      <w:r w:rsidR="005457B8">
        <w:rPr>
          <w:lang w:val="en-GB"/>
        </w:rPr>
        <w:t xml:space="preserve"> but replace the account number for the Root account</w:t>
      </w:r>
      <w:r>
        <w:rPr>
          <w:lang w:val="en-GB"/>
        </w:rPr>
        <w:t>:</w:t>
      </w:r>
    </w:p>
    <w:p w14:paraId="7A081CD8" w14:textId="77777777" w:rsidR="00A40D36" w:rsidRDefault="00A40D36" w:rsidP="00A40D36">
      <w:pPr>
        <w:pStyle w:val="BodyTextVersion1"/>
        <w:jc w:val="left"/>
        <w:rPr>
          <w:lang w:val="en-GB"/>
        </w:rPr>
      </w:pPr>
    </w:p>
    <w:p w14:paraId="7C8CC25D" w14:textId="77777777" w:rsidR="005457B8" w:rsidRPr="005457B8" w:rsidRDefault="005457B8" w:rsidP="005457B8">
      <w:pPr>
        <w:pStyle w:val="BodyTextVersion1"/>
        <w:rPr>
          <w:lang w:val="en-GB"/>
        </w:rPr>
      </w:pPr>
      <w:r w:rsidRPr="005457B8">
        <w:rPr>
          <w:lang w:val="en-GB"/>
        </w:rPr>
        <w:t>{</w:t>
      </w:r>
    </w:p>
    <w:p w14:paraId="3F096E2F" w14:textId="77777777" w:rsidR="005457B8" w:rsidRPr="005457B8" w:rsidRDefault="005457B8" w:rsidP="005457B8">
      <w:pPr>
        <w:pStyle w:val="BodyTextVersion1"/>
        <w:rPr>
          <w:lang w:val="en-GB"/>
        </w:rPr>
      </w:pPr>
      <w:r w:rsidRPr="005457B8">
        <w:rPr>
          <w:lang w:val="en-GB"/>
        </w:rPr>
        <w:t xml:space="preserve">    "id": "cdc73f9d-aea9-11e3-9d5a-835b769c0d9c",</w:t>
      </w:r>
    </w:p>
    <w:p w14:paraId="67D4D96A" w14:textId="77777777" w:rsidR="005457B8" w:rsidRPr="005457B8" w:rsidRDefault="005457B8" w:rsidP="005457B8">
      <w:pPr>
        <w:pStyle w:val="BodyTextVersion1"/>
        <w:rPr>
          <w:lang w:val="en-GB"/>
        </w:rPr>
      </w:pPr>
      <w:r w:rsidRPr="005457B8">
        <w:rPr>
          <w:lang w:val="en-GB"/>
        </w:rPr>
        <w:t xml:space="preserve">    "detail-type": "Scheduled Event",</w:t>
      </w:r>
    </w:p>
    <w:p w14:paraId="6BA59744" w14:textId="77777777" w:rsidR="005457B8" w:rsidRPr="005457B8" w:rsidRDefault="005457B8" w:rsidP="005457B8">
      <w:pPr>
        <w:pStyle w:val="BodyTextVersion1"/>
        <w:rPr>
          <w:lang w:val="en-GB"/>
        </w:rPr>
      </w:pPr>
      <w:r w:rsidRPr="005457B8">
        <w:rPr>
          <w:lang w:val="en-GB"/>
        </w:rPr>
        <w:t xml:space="preserve">    "source": "aws.events",</w:t>
      </w:r>
    </w:p>
    <w:p w14:paraId="4AA8EAC9" w14:textId="77777777" w:rsidR="005457B8" w:rsidRPr="005457B8" w:rsidRDefault="005457B8" w:rsidP="005457B8">
      <w:pPr>
        <w:pStyle w:val="BodyTextVersion1"/>
        <w:rPr>
          <w:lang w:val="en-GB"/>
        </w:rPr>
      </w:pPr>
      <w:r w:rsidRPr="005457B8">
        <w:rPr>
          <w:lang w:val="en-GB"/>
        </w:rPr>
        <w:t xml:space="preserve">    "account": "123456789012",</w:t>
      </w:r>
    </w:p>
    <w:p w14:paraId="4D440E31" w14:textId="77777777" w:rsidR="005457B8" w:rsidRPr="005457B8" w:rsidRDefault="005457B8" w:rsidP="005457B8">
      <w:pPr>
        <w:pStyle w:val="BodyTextVersion1"/>
        <w:rPr>
          <w:lang w:val="en-GB"/>
        </w:rPr>
      </w:pPr>
      <w:r w:rsidRPr="005457B8">
        <w:rPr>
          <w:lang w:val="en-GB"/>
        </w:rPr>
        <w:t xml:space="preserve">    "time": "1970-01-01T00:00:00Z",</w:t>
      </w:r>
    </w:p>
    <w:p w14:paraId="46E13A3A" w14:textId="77777777" w:rsidR="005457B8" w:rsidRPr="005457B8" w:rsidRDefault="005457B8" w:rsidP="005457B8">
      <w:pPr>
        <w:pStyle w:val="BodyTextVersion1"/>
        <w:rPr>
          <w:lang w:val="en-GB"/>
        </w:rPr>
      </w:pPr>
      <w:r w:rsidRPr="005457B8">
        <w:rPr>
          <w:lang w:val="en-GB"/>
        </w:rPr>
        <w:t xml:space="preserve">    "region": "us-east-1",</w:t>
      </w:r>
    </w:p>
    <w:p w14:paraId="4983A766" w14:textId="77777777" w:rsidR="005457B8" w:rsidRPr="005457B8" w:rsidRDefault="005457B8" w:rsidP="005457B8">
      <w:pPr>
        <w:pStyle w:val="BodyTextVersion1"/>
        <w:rPr>
          <w:lang w:val="en-GB"/>
        </w:rPr>
      </w:pPr>
      <w:r w:rsidRPr="005457B8">
        <w:rPr>
          <w:lang w:val="en-GB"/>
        </w:rPr>
        <w:t xml:space="preserve">    "resources": [</w:t>
      </w:r>
    </w:p>
    <w:p w14:paraId="5AB9D636" w14:textId="77777777" w:rsidR="005457B8" w:rsidRPr="005457B8" w:rsidRDefault="005457B8" w:rsidP="005457B8">
      <w:pPr>
        <w:pStyle w:val="BodyTextVersion1"/>
        <w:rPr>
          <w:lang w:val="en-GB"/>
        </w:rPr>
      </w:pPr>
      <w:r w:rsidRPr="005457B8">
        <w:rPr>
          <w:lang w:val="en-GB"/>
        </w:rPr>
        <w:t xml:space="preserve">        "arn:aws:events:us-east-1:123456789012:rule/ExampleRule"</w:t>
      </w:r>
    </w:p>
    <w:p w14:paraId="265BAD83" w14:textId="77777777" w:rsidR="005457B8" w:rsidRPr="005457B8" w:rsidRDefault="005457B8" w:rsidP="005457B8">
      <w:pPr>
        <w:pStyle w:val="BodyTextVersion1"/>
        <w:rPr>
          <w:lang w:val="en-GB"/>
        </w:rPr>
      </w:pPr>
      <w:r w:rsidRPr="005457B8">
        <w:rPr>
          <w:lang w:val="en-GB"/>
        </w:rPr>
        <w:t xml:space="preserve">    ],</w:t>
      </w:r>
    </w:p>
    <w:p w14:paraId="261C308A" w14:textId="77777777" w:rsidR="005457B8" w:rsidRPr="005457B8" w:rsidRDefault="005457B8" w:rsidP="005457B8">
      <w:pPr>
        <w:pStyle w:val="BodyTextVersion1"/>
        <w:rPr>
          <w:lang w:val="en-GB"/>
        </w:rPr>
      </w:pPr>
      <w:r w:rsidRPr="005457B8">
        <w:rPr>
          <w:lang w:val="en-GB"/>
        </w:rPr>
        <w:t xml:space="preserve">    "detail": {</w:t>
      </w:r>
    </w:p>
    <w:p w14:paraId="227EEF95" w14:textId="77777777" w:rsidR="005457B8" w:rsidRPr="005457B8" w:rsidRDefault="005457B8" w:rsidP="005457B8">
      <w:pPr>
        <w:pStyle w:val="BodyTextVersion1"/>
        <w:rPr>
          <w:lang w:val="en-GB"/>
        </w:rPr>
      </w:pPr>
      <w:r w:rsidRPr="005457B8">
        <w:rPr>
          <w:lang w:val="en-GB"/>
        </w:rPr>
        <w:t xml:space="preserve">        "eventSource": [</w:t>
      </w:r>
    </w:p>
    <w:p w14:paraId="7AB9EB9C" w14:textId="77777777" w:rsidR="005457B8" w:rsidRPr="005457B8" w:rsidRDefault="005457B8" w:rsidP="005457B8">
      <w:pPr>
        <w:pStyle w:val="BodyTextVersion1"/>
        <w:rPr>
          <w:lang w:val="en-GB"/>
        </w:rPr>
      </w:pPr>
      <w:r w:rsidRPr="005457B8">
        <w:rPr>
          <w:lang w:val="en-GB"/>
        </w:rPr>
        <w:t xml:space="preserve">            "secretsmanager.amazonaws.com"</w:t>
      </w:r>
    </w:p>
    <w:p w14:paraId="4990C0A0" w14:textId="77777777" w:rsidR="005457B8" w:rsidRPr="005457B8" w:rsidRDefault="005457B8" w:rsidP="005457B8">
      <w:pPr>
        <w:pStyle w:val="BodyTextVersion1"/>
        <w:rPr>
          <w:lang w:val="en-GB"/>
        </w:rPr>
      </w:pPr>
      <w:r w:rsidRPr="005457B8">
        <w:rPr>
          <w:lang w:val="en-GB"/>
        </w:rPr>
        <w:t xml:space="preserve">        ],</w:t>
      </w:r>
    </w:p>
    <w:p w14:paraId="513A84D4" w14:textId="77777777" w:rsidR="005457B8" w:rsidRPr="005457B8" w:rsidRDefault="005457B8" w:rsidP="005457B8">
      <w:pPr>
        <w:pStyle w:val="BodyTextVersion1"/>
        <w:rPr>
          <w:lang w:val="en-GB"/>
        </w:rPr>
      </w:pPr>
      <w:r w:rsidRPr="005457B8">
        <w:rPr>
          <w:lang w:val="en-GB"/>
        </w:rPr>
        <w:t xml:space="preserve">        "requestParameters": {</w:t>
      </w:r>
    </w:p>
    <w:p w14:paraId="4D069687" w14:textId="77777777" w:rsidR="005457B8" w:rsidRPr="005457B8" w:rsidRDefault="005457B8" w:rsidP="005457B8">
      <w:pPr>
        <w:pStyle w:val="BodyTextVersion1"/>
        <w:rPr>
          <w:lang w:val="en-GB"/>
        </w:rPr>
      </w:pPr>
      <w:r w:rsidRPr="005457B8">
        <w:rPr>
          <w:lang w:val="en-GB"/>
        </w:rPr>
        <w:t xml:space="preserve">            "secretId": "arn:aws:secretsmanager:eu-west-2:&lt;ACCOUNT-NUMBER&gt;:secret:accelerator/github-token"</w:t>
      </w:r>
    </w:p>
    <w:p w14:paraId="10C986E6" w14:textId="77777777" w:rsidR="005457B8" w:rsidRPr="005457B8" w:rsidRDefault="005457B8" w:rsidP="005457B8">
      <w:pPr>
        <w:pStyle w:val="BodyTextVersion1"/>
        <w:rPr>
          <w:lang w:val="en-GB"/>
        </w:rPr>
      </w:pPr>
      <w:r w:rsidRPr="005457B8">
        <w:rPr>
          <w:lang w:val="en-GB"/>
        </w:rPr>
        <w:t xml:space="preserve">        },</w:t>
      </w:r>
    </w:p>
    <w:p w14:paraId="1E48CE78" w14:textId="77777777" w:rsidR="005457B8" w:rsidRPr="005457B8" w:rsidRDefault="005457B8" w:rsidP="005457B8">
      <w:pPr>
        <w:pStyle w:val="BodyTextVersion1"/>
        <w:rPr>
          <w:lang w:val="en-GB"/>
        </w:rPr>
      </w:pPr>
      <w:r w:rsidRPr="005457B8">
        <w:rPr>
          <w:lang w:val="en-GB"/>
        </w:rPr>
        <w:t xml:space="preserve">        "eventName": [</w:t>
      </w:r>
    </w:p>
    <w:p w14:paraId="6A258BD0" w14:textId="77777777" w:rsidR="005457B8" w:rsidRPr="005457B8" w:rsidRDefault="005457B8" w:rsidP="005457B8">
      <w:pPr>
        <w:pStyle w:val="BodyTextVersion1"/>
        <w:rPr>
          <w:lang w:val="en-GB"/>
        </w:rPr>
      </w:pPr>
      <w:r w:rsidRPr="005457B8">
        <w:rPr>
          <w:lang w:val="en-GB"/>
        </w:rPr>
        <w:t xml:space="preserve">            "UpdateSecret",</w:t>
      </w:r>
    </w:p>
    <w:p w14:paraId="3D718992" w14:textId="77777777" w:rsidR="005457B8" w:rsidRPr="005457B8" w:rsidRDefault="005457B8" w:rsidP="005457B8">
      <w:pPr>
        <w:pStyle w:val="BodyTextVersion1"/>
        <w:rPr>
          <w:lang w:val="en-GB"/>
        </w:rPr>
      </w:pPr>
      <w:r w:rsidRPr="005457B8">
        <w:rPr>
          <w:lang w:val="en-GB"/>
        </w:rPr>
        <w:t xml:space="preserve">            "PutSecretValue"</w:t>
      </w:r>
    </w:p>
    <w:p w14:paraId="47B78C2B" w14:textId="77777777" w:rsidR="005457B8" w:rsidRPr="005457B8" w:rsidRDefault="005457B8" w:rsidP="005457B8">
      <w:pPr>
        <w:pStyle w:val="BodyTextVersion1"/>
        <w:rPr>
          <w:lang w:val="en-GB"/>
        </w:rPr>
      </w:pPr>
      <w:r w:rsidRPr="005457B8">
        <w:rPr>
          <w:lang w:val="en-GB"/>
        </w:rPr>
        <w:t xml:space="preserve">        ]</w:t>
      </w:r>
    </w:p>
    <w:p w14:paraId="67891733" w14:textId="77777777" w:rsidR="005457B8" w:rsidRPr="005457B8" w:rsidRDefault="005457B8" w:rsidP="005457B8">
      <w:pPr>
        <w:pStyle w:val="BodyTextVersion1"/>
        <w:rPr>
          <w:lang w:val="en-GB"/>
        </w:rPr>
      </w:pPr>
      <w:r w:rsidRPr="005457B8">
        <w:rPr>
          <w:lang w:val="en-GB"/>
        </w:rPr>
        <w:lastRenderedPageBreak/>
        <w:t xml:space="preserve">    }</w:t>
      </w:r>
    </w:p>
    <w:p w14:paraId="3DB647ED" w14:textId="114BE79B" w:rsidR="00A40D36" w:rsidRPr="00A40D36" w:rsidRDefault="005457B8" w:rsidP="005457B8">
      <w:pPr>
        <w:pStyle w:val="BodyTextVersion1"/>
        <w:jc w:val="left"/>
        <w:rPr>
          <w:lang w:val="en-GB"/>
        </w:rPr>
      </w:pPr>
      <w:r w:rsidRPr="005457B8">
        <w:rPr>
          <w:lang w:val="en-GB"/>
        </w:rPr>
        <w:t>}</w:t>
      </w:r>
      <w:r w:rsidR="00A40D36" w:rsidRPr="00A40D36">
        <w:rPr>
          <w:lang w:val="en-GB"/>
        </w:rPr>
        <w:br/>
      </w:r>
    </w:p>
    <w:p w14:paraId="70CF6A4F" w14:textId="5874220F" w:rsidR="00D02CE6" w:rsidRDefault="003C2B8C" w:rsidP="003C2B8C">
      <w:pPr>
        <w:pStyle w:val="BodyTextVersion1"/>
        <w:numPr>
          <w:ilvl w:val="0"/>
          <w:numId w:val="41"/>
        </w:numPr>
        <w:rPr>
          <w:lang w:val="en-GB"/>
        </w:rPr>
      </w:pPr>
      <w:r>
        <w:rPr>
          <w:lang w:val="en-GB"/>
        </w:rPr>
        <w:t xml:space="preserve">Goto AWS CodePipeline and run the CI/CD. </w:t>
      </w:r>
    </w:p>
    <w:p w14:paraId="7EE3A0FB" w14:textId="77777777" w:rsidR="00D42EA2" w:rsidRDefault="00D42EA2" w:rsidP="00754005">
      <w:pPr>
        <w:pStyle w:val="BodyTextVersion1"/>
        <w:rPr>
          <w:lang w:val="en-GB"/>
        </w:rPr>
      </w:pPr>
    </w:p>
    <w:p w14:paraId="4307D08A" w14:textId="0A36458A" w:rsidR="003751A2" w:rsidRDefault="003751A2" w:rsidP="003751A2">
      <w:pPr>
        <w:pStyle w:val="Heading2"/>
        <w:rPr>
          <w:rFonts w:asciiTheme="minorHAnsi" w:hAnsiTheme="minorHAnsi"/>
          <w:bCs/>
        </w:rPr>
      </w:pPr>
      <w:r>
        <w:rPr>
          <w:rFonts w:asciiTheme="minorHAnsi" w:hAnsiTheme="minorHAnsi"/>
          <w:bCs/>
        </w:rPr>
        <w:t>Connect to EC2 Instance in Private Subnet</w:t>
      </w:r>
    </w:p>
    <w:p w14:paraId="7A1DE904" w14:textId="77777777" w:rsidR="003751A2" w:rsidRDefault="003751A2" w:rsidP="003751A2">
      <w:pPr>
        <w:pStyle w:val="BodyTextVersion1"/>
        <w:rPr>
          <w:lang w:val="en-GB"/>
        </w:rPr>
      </w:pPr>
    </w:p>
    <w:p w14:paraId="3E84A4DA" w14:textId="285DB683" w:rsidR="003751A2" w:rsidRDefault="003751A2" w:rsidP="003751A2">
      <w:pPr>
        <w:pStyle w:val="BodyTextVersion1"/>
        <w:rPr>
          <w:lang w:val="en-GB"/>
        </w:rPr>
      </w:pPr>
      <w:r>
        <w:rPr>
          <w:lang w:val="en-GB"/>
        </w:rPr>
        <w:t>It is possible to connect to an EC2 Instance in a private subnet using the AWS Systems Manager session</w:t>
      </w:r>
      <w:r w:rsidR="008160E6">
        <w:rPr>
          <w:lang w:val="en-GB"/>
        </w:rPr>
        <w:t xml:space="preserve"> via AWS Private Endpoints,</w:t>
      </w:r>
      <w:r>
        <w:rPr>
          <w:lang w:val="en-GB"/>
        </w:rPr>
        <w:t xml:space="preserve"> but it needs some extra setup to facilitate the connection. </w:t>
      </w:r>
    </w:p>
    <w:p w14:paraId="3C4CFA8D" w14:textId="77777777" w:rsidR="009E177D" w:rsidRDefault="009E177D" w:rsidP="003751A2">
      <w:pPr>
        <w:pStyle w:val="BodyTextVersion1"/>
        <w:rPr>
          <w:lang w:val="en-GB"/>
        </w:rPr>
      </w:pPr>
    </w:p>
    <w:p w14:paraId="73AD92CD" w14:textId="2A72AD3D" w:rsidR="002779AA" w:rsidRDefault="00756D4A" w:rsidP="00E105E6">
      <w:pPr>
        <w:pStyle w:val="BodyTextVersion1"/>
        <w:numPr>
          <w:ilvl w:val="0"/>
          <w:numId w:val="42"/>
        </w:numPr>
        <w:rPr>
          <w:lang w:val="en-GB"/>
        </w:rPr>
      </w:pPr>
      <w:r>
        <w:rPr>
          <w:lang w:val="en-GB"/>
        </w:rPr>
        <w:t>Create a</w:t>
      </w:r>
      <w:r w:rsidR="009E177D">
        <w:rPr>
          <w:lang w:val="en-GB"/>
        </w:rPr>
        <w:t>n IAM</w:t>
      </w:r>
      <w:r>
        <w:rPr>
          <w:lang w:val="en-GB"/>
        </w:rPr>
        <w:t xml:space="preserve"> role with these permissions</w:t>
      </w:r>
      <w:r w:rsidR="008160E6">
        <w:rPr>
          <w:lang w:val="en-GB"/>
        </w:rPr>
        <w:t>,</w:t>
      </w:r>
      <w:r w:rsidR="00E85A3D">
        <w:rPr>
          <w:lang w:val="en-GB"/>
        </w:rPr>
        <w:t xml:space="preserve"> which need </w:t>
      </w:r>
      <w:r w:rsidR="008160E6">
        <w:rPr>
          <w:lang w:val="en-GB"/>
        </w:rPr>
        <w:t xml:space="preserve">AWS </w:t>
      </w:r>
      <w:r w:rsidR="00E85A3D">
        <w:rPr>
          <w:lang w:val="en-GB"/>
        </w:rPr>
        <w:t xml:space="preserve">CloudWatch and </w:t>
      </w:r>
      <w:r w:rsidR="008160E6">
        <w:rPr>
          <w:lang w:val="en-GB"/>
        </w:rPr>
        <w:t xml:space="preserve">AWS </w:t>
      </w:r>
      <w:r w:rsidR="00E85A3D">
        <w:rPr>
          <w:lang w:val="en-GB"/>
        </w:rPr>
        <w:t xml:space="preserve">S3 permissions and </w:t>
      </w:r>
      <w:r w:rsidR="008160E6">
        <w:rPr>
          <w:lang w:val="en-GB"/>
        </w:rPr>
        <w:t>encryption key access</w:t>
      </w:r>
      <w:r>
        <w:rPr>
          <w:lang w:val="en-GB"/>
        </w:rPr>
        <w:t xml:space="preserve">: </w:t>
      </w:r>
    </w:p>
    <w:p w14:paraId="1A334A8B" w14:textId="77777777" w:rsidR="009E177D" w:rsidRDefault="009E177D" w:rsidP="009E177D">
      <w:pPr>
        <w:pStyle w:val="BodyTextVersion1"/>
        <w:ind w:left="360"/>
        <w:rPr>
          <w:lang w:val="en-GB"/>
        </w:rPr>
      </w:pPr>
    </w:p>
    <w:p w14:paraId="34F3BE40" w14:textId="320319E2" w:rsidR="00E105E6" w:rsidRDefault="00ED253D" w:rsidP="009E177D">
      <w:pPr>
        <w:pStyle w:val="BodyTextVersion1"/>
        <w:rPr>
          <w:lang w:val="en-GB"/>
        </w:rPr>
      </w:pPr>
      <w:r w:rsidRPr="00ED253D">
        <w:rPr>
          <w:lang w:val="en-GB"/>
        </w:rPr>
        <w:t>AmazonEC2FullAccess</w:t>
      </w:r>
    </w:p>
    <w:p w14:paraId="1F370B3A" w14:textId="2EDE532D" w:rsidR="002779AA" w:rsidRDefault="002779AA" w:rsidP="009E177D">
      <w:pPr>
        <w:pStyle w:val="BodyTextVersion1"/>
        <w:rPr>
          <w:lang w:val="en-GB"/>
        </w:rPr>
      </w:pPr>
      <w:r w:rsidRPr="002779AA">
        <w:rPr>
          <w:lang w:val="en-GB"/>
        </w:rPr>
        <w:t>AmazonS3ReadOnlyAccess</w:t>
      </w:r>
    </w:p>
    <w:p w14:paraId="349E7CDF" w14:textId="0611F3DC" w:rsidR="002779AA" w:rsidRDefault="002779AA" w:rsidP="009E177D">
      <w:pPr>
        <w:pStyle w:val="BodyTextVersion1"/>
        <w:rPr>
          <w:lang w:val="en-GB"/>
        </w:rPr>
      </w:pPr>
      <w:r w:rsidRPr="002779AA">
        <w:rPr>
          <w:lang w:val="en-GB"/>
        </w:rPr>
        <w:t>AmazonSSMManagedInstanceCore</w:t>
      </w:r>
    </w:p>
    <w:p w14:paraId="1600E8CC" w14:textId="5FF66F1F" w:rsidR="002779AA" w:rsidRDefault="002779AA" w:rsidP="009E177D">
      <w:pPr>
        <w:pStyle w:val="BodyTextVersion1"/>
        <w:rPr>
          <w:lang w:val="en-GB"/>
        </w:rPr>
      </w:pPr>
      <w:r w:rsidRPr="002779AA">
        <w:rPr>
          <w:lang w:val="en-GB"/>
        </w:rPr>
        <w:t>CloudWatchLogsFullAccess</w:t>
      </w:r>
    </w:p>
    <w:p w14:paraId="69517E6B" w14:textId="77777777" w:rsidR="002779AA" w:rsidRDefault="002779AA" w:rsidP="002779AA">
      <w:pPr>
        <w:pStyle w:val="BodyTextVersion1"/>
        <w:rPr>
          <w:lang w:val="en-GB"/>
        </w:rPr>
      </w:pPr>
    </w:p>
    <w:p w14:paraId="3D9A6D87" w14:textId="77777777" w:rsidR="002779AA" w:rsidRPr="002779AA" w:rsidRDefault="002779AA" w:rsidP="002779AA">
      <w:pPr>
        <w:pStyle w:val="BodyTextVersion1"/>
        <w:rPr>
          <w:lang w:val="en-GB"/>
        </w:rPr>
      </w:pPr>
      <w:r w:rsidRPr="002779AA">
        <w:rPr>
          <w:lang w:val="en-GB"/>
        </w:rPr>
        <w:t>{</w:t>
      </w:r>
    </w:p>
    <w:p w14:paraId="6868A3D7" w14:textId="77777777" w:rsidR="002779AA" w:rsidRPr="002779AA" w:rsidRDefault="002779AA" w:rsidP="002779AA">
      <w:pPr>
        <w:pStyle w:val="BodyTextVersion1"/>
        <w:rPr>
          <w:lang w:val="en-GB"/>
        </w:rPr>
      </w:pPr>
      <w:r w:rsidRPr="002779AA">
        <w:rPr>
          <w:lang w:val="en-GB"/>
        </w:rPr>
        <w:t xml:space="preserve">    "Version": "2012-10-17",</w:t>
      </w:r>
    </w:p>
    <w:p w14:paraId="11625A1B" w14:textId="77777777" w:rsidR="002779AA" w:rsidRPr="002779AA" w:rsidRDefault="002779AA" w:rsidP="002779AA">
      <w:pPr>
        <w:pStyle w:val="BodyTextVersion1"/>
        <w:rPr>
          <w:lang w:val="en-GB"/>
        </w:rPr>
      </w:pPr>
      <w:r w:rsidRPr="002779AA">
        <w:rPr>
          <w:lang w:val="en-GB"/>
        </w:rPr>
        <w:t xml:space="preserve">    "Statement": [</w:t>
      </w:r>
    </w:p>
    <w:p w14:paraId="05277FF9" w14:textId="77777777" w:rsidR="002779AA" w:rsidRPr="002779AA" w:rsidRDefault="002779AA" w:rsidP="002779AA">
      <w:pPr>
        <w:pStyle w:val="BodyTextVersion1"/>
        <w:rPr>
          <w:lang w:val="en-GB"/>
        </w:rPr>
      </w:pPr>
      <w:r w:rsidRPr="002779AA">
        <w:rPr>
          <w:lang w:val="en-GB"/>
        </w:rPr>
        <w:t xml:space="preserve">        {</w:t>
      </w:r>
    </w:p>
    <w:p w14:paraId="576535D8" w14:textId="77777777" w:rsidR="002779AA" w:rsidRPr="002779AA" w:rsidRDefault="002779AA" w:rsidP="002779AA">
      <w:pPr>
        <w:pStyle w:val="BodyTextVersion1"/>
        <w:rPr>
          <w:lang w:val="en-GB"/>
        </w:rPr>
      </w:pPr>
      <w:r w:rsidRPr="002779AA">
        <w:rPr>
          <w:lang w:val="en-GB"/>
        </w:rPr>
        <w:t xml:space="preserve">            "Sid": "AllowKMSDecrypt",</w:t>
      </w:r>
    </w:p>
    <w:p w14:paraId="60CF76C2" w14:textId="77777777" w:rsidR="002779AA" w:rsidRPr="002779AA" w:rsidRDefault="002779AA" w:rsidP="002779AA">
      <w:pPr>
        <w:pStyle w:val="BodyTextVersion1"/>
        <w:rPr>
          <w:lang w:val="en-GB"/>
        </w:rPr>
      </w:pPr>
      <w:r w:rsidRPr="002779AA">
        <w:rPr>
          <w:lang w:val="en-GB"/>
        </w:rPr>
        <w:t xml:space="preserve">            "Effect": "Allow",</w:t>
      </w:r>
    </w:p>
    <w:p w14:paraId="120BE1C5" w14:textId="77777777" w:rsidR="002779AA" w:rsidRPr="002779AA" w:rsidRDefault="002779AA" w:rsidP="002779AA">
      <w:pPr>
        <w:pStyle w:val="BodyTextVersion1"/>
        <w:rPr>
          <w:lang w:val="en-GB"/>
        </w:rPr>
      </w:pPr>
      <w:r w:rsidRPr="002779AA">
        <w:rPr>
          <w:lang w:val="en-GB"/>
        </w:rPr>
        <w:t xml:space="preserve">            "Action": [</w:t>
      </w:r>
    </w:p>
    <w:p w14:paraId="6CE10E9E" w14:textId="77777777" w:rsidR="002779AA" w:rsidRPr="002779AA" w:rsidRDefault="002779AA" w:rsidP="002779AA">
      <w:pPr>
        <w:pStyle w:val="BodyTextVersion1"/>
        <w:rPr>
          <w:lang w:val="en-GB"/>
        </w:rPr>
      </w:pPr>
      <w:r w:rsidRPr="002779AA">
        <w:rPr>
          <w:lang w:val="en-GB"/>
        </w:rPr>
        <w:t xml:space="preserve">                "kms:Encrypt",</w:t>
      </w:r>
    </w:p>
    <w:p w14:paraId="10FAAB41" w14:textId="77777777" w:rsidR="002779AA" w:rsidRPr="002779AA" w:rsidRDefault="002779AA" w:rsidP="002779AA">
      <w:pPr>
        <w:pStyle w:val="BodyTextVersion1"/>
        <w:rPr>
          <w:lang w:val="en-GB"/>
        </w:rPr>
      </w:pPr>
      <w:r w:rsidRPr="002779AA">
        <w:rPr>
          <w:lang w:val="en-GB"/>
        </w:rPr>
        <w:t xml:space="preserve">                "kms:Decrypt",</w:t>
      </w:r>
    </w:p>
    <w:p w14:paraId="7B8886CB" w14:textId="77777777" w:rsidR="002779AA" w:rsidRPr="002779AA" w:rsidRDefault="002779AA" w:rsidP="002779AA">
      <w:pPr>
        <w:pStyle w:val="BodyTextVersion1"/>
        <w:rPr>
          <w:lang w:val="en-GB"/>
        </w:rPr>
      </w:pPr>
      <w:r w:rsidRPr="002779AA">
        <w:rPr>
          <w:lang w:val="en-GB"/>
        </w:rPr>
        <w:t xml:space="preserve">                "kms:ReEncrypt*",</w:t>
      </w:r>
    </w:p>
    <w:p w14:paraId="3FA82410" w14:textId="77777777" w:rsidR="002779AA" w:rsidRPr="002779AA" w:rsidRDefault="002779AA" w:rsidP="002779AA">
      <w:pPr>
        <w:pStyle w:val="BodyTextVersion1"/>
        <w:rPr>
          <w:lang w:val="en-GB"/>
        </w:rPr>
      </w:pPr>
      <w:r w:rsidRPr="002779AA">
        <w:rPr>
          <w:lang w:val="en-GB"/>
        </w:rPr>
        <w:t xml:space="preserve">                "kms:GenerateDataKey*",</w:t>
      </w:r>
    </w:p>
    <w:p w14:paraId="307C5FA4" w14:textId="77777777" w:rsidR="002779AA" w:rsidRPr="002779AA" w:rsidRDefault="002779AA" w:rsidP="002779AA">
      <w:pPr>
        <w:pStyle w:val="BodyTextVersion1"/>
        <w:rPr>
          <w:lang w:val="en-GB"/>
        </w:rPr>
      </w:pPr>
      <w:r w:rsidRPr="002779AA">
        <w:rPr>
          <w:lang w:val="en-GB"/>
        </w:rPr>
        <w:t xml:space="preserve">                "kms:DescribeKey"</w:t>
      </w:r>
    </w:p>
    <w:p w14:paraId="2E6DEAA6" w14:textId="77777777" w:rsidR="002779AA" w:rsidRPr="002779AA" w:rsidRDefault="002779AA" w:rsidP="002779AA">
      <w:pPr>
        <w:pStyle w:val="BodyTextVersion1"/>
        <w:rPr>
          <w:lang w:val="en-GB"/>
        </w:rPr>
      </w:pPr>
      <w:r w:rsidRPr="002779AA">
        <w:rPr>
          <w:lang w:val="en-GB"/>
        </w:rPr>
        <w:t xml:space="preserve">            ],</w:t>
      </w:r>
    </w:p>
    <w:p w14:paraId="49CFB480" w14:textId="4F6A1866" w:rsidR="002779AA" w:rsidRPr="002779AA" w:rsidRDefault="002779AA" w:rsidP="002779AA">
      <w:pPr>
        <w:pStyle w:val="BodyTextVersion1"/>
        <w:rPr>
          <w:lang w:val="en-GB"/>
        </w:rPr>
      </w:pPr>
      <w:r w:rsidRPr="002779AA">
        <w:rPr>
          <w:lang w:val="en-GB"/>
        </w:rPr>
        <w:t xml:space="preserve">            "Resource": "arn:aws:kms:eu-west-2:</w:t>
      </w:r>
      <w:r>
        <w:rPr>
          <w:lang w:val="en-GB"/>
        </w:rPr>
        <w:t>&lt;ACCOUNT-NUMBER&gt;</w:t>
      </w:r>
      <w:r w:rsidRPr="002779AA">
        <w:rPr>
          <w:lang w:val="en-GB"/>
        </w:rPr>
        <w:t>:key/</w:t>
      </w:r>
      <w:r>
        <w:rPr>
          <w:lang w:val="en-GB"/>
        </w:rPr>
        <w:t>&lt;</w:t>
      </w:r>
      <w:r w:rsidR="005D257E">
        <w:rPr>
          <w:lang w:val="en-GB"/>
        </w:rPr>
        <w:t>KEY_NUMBER_FOR_</w:t>
      </w:r>
      <w:r w:rsidR="00BA490F">
        <w:rPr>
          <w:lang w:val="en-GB"/>
        </w:rPr>
        <w:t>SESSION_MANAGER</w:t>
      </w:r>
      <w:r>
        <w:rPr>
          <w:lang w:val="en-GB"/>
        </w:rPr>
        <w:t>&gt;</w:t>
      </w:r>
    </w:p>
    <w:p w14:paraId="404C764E" w14:textId="77777777" w:rsidR="002779AA" w:rsidRPr="002779AA" w:rsidRDefault="002779AA" w:rsidP="002779AA">
      <w:pPr>
        <w:pStyle w:val="BodyTextVersion1"/>
        <w:rPr>
          <w:lang w:val="en-GB"/>
        </w:rPr>
      </w:pPr>
      <w:r w:rsidRPr="002779AA">
        <w:rPr>
          <w:lang w:val="en-GB"/>
        </w:rPr>
        <w:t xml:space="preserve">        }</w:t>
      </w:r>
    </w:p>
    <w:p w14:paraId="50636614" w14:textId="77777777" w:rsidR="002779AA" w:rsidRPr="002779AA" w:rsidRDefault="002779AA" w:rsidP="002779AA">
      <w:pPr>
        <w:pStyle w:val="BodyTextVersion1"/>
        <w:rPr>
          <w:lang w:val="en-GB"/>
        </w:rPr>
      </w:pPr>
      <w:r w:rsidRPr="002779AA">
        <w:rPr>
          <w:lang w:val="en-GB"/>
        </w:rPr>
        <w:t xml:space="preserve">    ]</w:t>
      </w:r>
    </w:p>
    <w:p w14:paraId="13C20142" w14:textId="104FDBA5" w:rsidR="002779AA" w:rsidRPr="003751A2" w:rsidRDefault="002779AA" w:rsidP="002779AA">
      <w:pPr>
        <w:pStyle w:val="BodyTextVersion1"/>
        <w:rPr>
          <w:lang w:val="en-GB"/>
        </w:rPr>
      </w:pPr>
      <w:r w:rsidRPr="002779AA">
        <w:rPr>
          <w:lang w:val="en-GB"/>
        </w:rPr>
        <w:t>}</w:t>
      </w:r>
    </w:p>
    <w:p w14:paraId="0D68F381" w14:textId="77777777" w:rsidR="00D42EA2" w:rsidRDefault="00D42EA2" w:rsidP="00754005">
      <w:pPr>
        <w:pStyle w:val="BodyTextVersion1"/>
        <w:rPr>
          <w:lang w:val="en-GB"/>
        </w:rPr>
      </w:pPr>
    </w:p>
    <w:p w14:paraId="20CED758" w14:textId="77777777" w:rsidR="005D257E" w:rsidRPr="005D257E" w:rsidRDefault="005D257E" w:rsidP="005D257E">
      <w:pPr>
        <w:pStyle w:val="BodyTextVersion1"/>
        <w:rPr>
          <w:lang w:val="en-GB"/>
        </w:rPr>
      </w:pPr>
      <w:r w:rsidRPr="005D257E">
        <w:rPr>
          <w:lang w:val="en-GB"/>
        </w:rPr>
        <w:t>{</w:t>
      </w:r>
    </w:p>
    <w:p w14:paraId="3A280710" w14:textId="77777777" w:rsidR="005D257E" w:rsidRPr="005D257E" w:rsidRDefault="005D257E" w:rsidP="005D257E">
      <w:pPr>
        <w:pStyle w:val="BodyTextVersion1"/>
        <w:rPr>
          <w:lang w:val="en-GB"/>
        </w:rPr>
      </w:pPr>
      <w:r w:rsidRPr="005D257E">
        <w:rPr>
          <w:lang w:val="en-GB"/>
        </w:rPr>
        <w:t xml:space="preserve">    "Version": "2012-10-17",</w:t>
      </w:r>
    </w:p>
    <w:p w14:paraId="2CA3BE37" w14:textId="77777777" w:rsidR="005D257E" w:rsidRPr="005D257E" w:rsidRDefault="005D257E" w:rsidP="005D257E">
      <w:pPr>
        <w:pStyle w:val="BodyTextVersion1"/>
        <w:rPr>
          <w:lang w:val="en-GB"/>
        </w:rPr>
      </w:pPr>
      <w:r w:rsidRPr="005D257E">
        <w:rPr>
          <w:lang w:val="en-GB"/>
        </w:rPr>
        <w:t xml:space="preserve">    "Statement": [</w:t>
      </w:r>
    </w:p>
    <w:p w14:paraId="20C50FCF" w14:textId="77777777" w:rsidR="005D257E" w:rsidRPr="005D257E" w:rsidRDefault="005D257E" w:rsidP="005D257E">
      <w:pPr>
        <w:pStyle w:val="BodyTextVersion1"/>
        <w:rPr>
          <w:lang w:val="en-GB"/>
        </w:rPr>
      </w:pPr>
      <w:r w:rsidRPr="005D257E">
        <w:rPr>
          <w:lang w:val="en-GB"/>
        </w:rPr>
        <w:t xml:space="preserve">        {</w:t>
      </w:r>
    </w:p>
    <w:p w14:paraId="42FC4B25" w14:textId="77777777" w:rsidR="005D257E" w:rsidRPr="005D257E" w:rsidRDefault="005D257E" w:rsidP="005D257E">
      <w:pPr>
        <w:pStyle w:val="BodyTextVersion1"/>
        <w:rPr>
          <w:lang w:val="en-GB"/>
        </w:rPr>
      </w:pPr>
      <w:r w:rsidRPr="005D257E">
        <w:rPr>
          <w:lang w:val="en-GB"/>
        </w:rPr>
        <w:t xml:space="preserve">            "Sid": "test",</w:t>
      </w:r>
    </w:p>
    <w:p w14:paraId="63DBA733" w14:textId="77777777" w:rsidR="005D257E" w:rsidRPr="005D257E" w:rsidRDefault="005D257E" w:rsidP="005D257E">
      <w:pPr>
        <w:pStyle w:val="BodyTextVersion1"/>
        <w:rPr>
          <w:lang w:val="en-GB"/>
        </w:rPr>
      </w:pPr>
      <w:r w:rsidRPr="005D257E">
        <w:rPr>
          <w:lang w:val="en-GB"/>
        </w:rPr>
        <w:t xml:space="preserve">            "Effect": "Allow",</w:t>
      </w:r>
    </w:p>
    <w:p w14:paraId="7CAA4AC8" w14:textId="77777777" w:rsidR="005D257E" w:rsidRPr="005D257E" w:rsidRDefault="005D257E" w:rsidP="005D257E">
      <w:pPr>
        <w:pStyle w:val="BodyTextVersion1"/>
        <w:rPr>
          <w:lang w:val="en-GB"/>
        </w:rPr>
      </w:pPr>
      <w:r w:rsidRPr="005D257E">
        <w:rPr>
          <w:lang w:val="en-GB"/>
        </w:rPr>
        <w:t xml:space="preserve">            "Action": [</w:t>
      </w:r>
    </w:p>
    <w:p w14:paraId="2C03D324" w14:textId="77777777" w:rsidR="005D257E" w:rsidRPr="005D257E" w:rsidRDefault="005D257E" w:rsidP="005D257E">
      <w:pPr>
        <w:pStyle w:val="BodyTextVersion1"/>
        <w:rPr>
          <w:lang w:val="en-GB"/>
        </w:rPr>
      </w:pPr>
      <w:r w:rsidRPr="005D257E">
        <w:rPr>
          <w:lang w:val="en-GB"/>
        </w:rPr>
        <w:t xml:space="preserve">                "ec2:describeInstances",</w:t>
      </w:r>
    </w:p>
    <w:p w14:paraId="29C7E8EA" w14:textId="77777777" w:rsidR="005D257E" w:rsidRPr="005D257E" w:rsidRDefault="005D257E" w:rsidP="005D257E">
      <w:pPr>
        <w:pStyle w:val="BodyTextVersion1"/>
        <w:rPr>
          <w:lang w:val="en-GB"/>
        </w:rPr>
      </w:pPr>
      <w:r w:rsidRPr="005D257E">
        <w:rPr>
          <w:lang w:val="en-GB"/>
        </w:rPr>
        <w:t xml:space="preserve">                "ssm:DescribeInstanceInformation",</w:t>
      </w:r>
    </w:p>
    <w:p w14:paraId="753F34DE" w14:textId="77777777" w:rsidR="005D257E" w:rsidRPr="005D257E" w:rsidRDefault="005D257E" w:rsidP="005D257E">
      <w:pPr>
        <w:pStyle w:val="BodyTextVersion1"/>
        <w:rPr>
          <w:lang w:val="en-GB"/>
        </w:rPr>
      </w:pPr>
      <w:r w:rsidRPr="005D257E">
        <w:rPr>
          <w:lang w:val="en-GB"/>
        </w:rPr>
        <w:t xml:space="preserve">                "ssm:GetConnectionStatus",</w:t>
      </w:r>
    </w:p>
    <w:p w14:paraId="14DC1D04" w14:textId="77777777" w:rsidR="005D257E" w:rsidRPr="005D257E" w:rsidRDefault="005D257E" w:rsidP="005D257E">
      <w:pPr>
        <w:pStyle w:val="BodyTextVersion1"/>
        <w:rPr>
          <w:lang w:val="en-GB"/>
        </w:rPr>
      </w:pPr>
      <w:r w:rsidRPr="005D257E">
        <w:rPr>
          <w:lang w:val="en-GB"/>
        </w:rPr>
        <w:t xml:space="preserve">                "ssm:StartSession",</w:t>
      </w:r>
    </w:p>
    <w:p w14:paraId="5B51D960" w14:textId="77777777" w:rsidR="005D257E" w:rsidRPr="005D257E" w:rsidRDefault="005D257E" w:rsidP="005D257E">
      <w:pPr>
        <w:pStyle w:val="BodyTextVersion1"/>
        <w:rPr>
          <w:lang w:val="en-GB"/>
        </w:rPr>
      </w:pPr>
      <w:r w:rsidRPr="005D257E">
        <w:rPr>
          <w:lang w:val="en-GB"/>
        </w:rPr>
        <w:t xml:space="preserve">                "ssm:ListAssociations",</w:t>
      </w:r>
    </w:p>
    <w:p w14:paraId="6E0D172E" w14:textId="77777777" w:rsidR="005D257E" w:rsidRPr="005D257E" w:rsidRDefault="005D257E" w:rsidP="005D257E">
      <w:pPr>
        <w:pStyle w:val="BodyTextVersion1"/>
        <w:rPr>
          <w:lang w:val="en-GB"/>
        </w:rPr>
      </w:pPr>
      <w:r w:rsidRPr="005D257E">
        <w:rPr>
          <w:lang w:val="en-GB"/>
        </w:rPr>
        <w:t xml:space="preserve">                "ssm:DescribeSessions",</w:t>
      </w:r>
    </w:p>
    <w:p w14:paraId="073F41B7" w14:textId="77777777" w:rsidR="005D257E" w:rsidRPr="005D257E" w:rsidRDefault="005D257E" w:rsidP="005D257E">
      <w:pPr>
        <w:pStyle w:val="BodyTextVersion1"/>
        <w:rPr>
          <w:lang w:val="en-GB"/>
        </w:rPr>
      </w:pPr>
      <w:r w:rsidRPr="005D257E">
        <w:rPr>
          <w:lang w:val="en-GB"/>
        </w:rPr>
        <w:t xml:space="preserve">                "ssm:DescribeInstanceProperties",</w:t>
      </w:r>
    </w:p>
    <w:p w14:paraId="20C8C2A7" w14:textId="77777777" w:rsidR="005D257E" w:rsidRPr="005D257E" w:rsidRDefault="005D257E" w:rsidP="005D257E">
      <w:pPr>
        <w:pStyle w:val="BodyTextVersion1"/>
        <w:rPr>
          <w:lang w:val="en-GB"/>
        </w:rPr>
      </w:pPr>
      <w:r w:rsidRPr="005D257E">
        <w:rPr>
          <w:lang w:val="en-GB"/>
        </w:rPr>
        <w:t xml:space="preserve">                "ssm:CreateDocument",</w:t>
      </w:r>
    </w:p>
    <w:p w14:paraId="50E04AD9" w14:textId="77777777" w:rsidR="005D257E" w:rsidRPr="005D257E" w:rsidRDefault="005D257E" w:rsidP="005D257E">
      <w:pPr>
        <w:pStyle w:val="BodyTextVersion1"/>
        <w:rPr>
          <w:lang w:val="en-GB"/>
        </w:rPr>
      </w:pPr>
      <w:r w:rsidRPr="005D257E">
        <w:rPr>
          <w:lang w:val="en-GB"/>
        </w:rPr>
        <w:t xml:space="preserve">                "ssm:GetDocument",</w:t>
      </w:r>
    </w:p>
    <w:p w14:paraId="47A439ED" w14:textId="77777777" w:rsidR="005D257E" w:rsidRPr="005D257E" w:rsidRDefault="005D257E" w:rsidP="005D257E">
      <w:pPr>
        <w:pStyle w:val="BodyTextVersion1"/>
        <w:rPr>
          <w:lang w:val="en-GB"/>
        </w:rPr>
      </w:pPr>
      <w:r w:rsidRPr="005D257E">
        <w:rPr>
          <w:lang w:val="en-GB"/>
        </w:rPr>
        <w:t xml:space="preserve">                "ssm:UpdateDocument",</w:t>
      </w:r>
    </w:p>
    <w:p w14:paraId="024F23CD" w14:textId="77777777" w:rsidR="005D257E" w:rsidRPr="005D257E" w:rsidRDefault="005D257E" w:rsidP="005D257E">
      <w:pPr>
        <w:pStyle w:val="BodyTextVersion1"/>
        <w:rPr>
          <w:lang w:val="en-GB"/>
        </w:rPr>
      </w:pPr>
      <w:r w:rsidRPr="005D257E">
        <w:rPr>
          <w:lang w:val="en-GB"/>
        </w:rPr>
        <w:t xml:space="preserve">                "ssm:DeleteDocument"</w:t>
      </w:r>
    </w:p>
    <w:p w14:paraId="311D15C3" w14:textId="77777777" w:rsidR="005D257E" w:rsidRPr="005D257E" w:rsidRDefault="005D257E" w:rsidP="005D257E">
      <w:pPr>
        <w:pStyle w:val="BodyTextVersion1"/>
        <w:rPr>
          <w:lang w:val="en-GB"/>
        </w:rPr>
      </w:pPr>
      <w:r w:rsidRPr="005D257E">
        <w:rPr>
          <w:lang w:val="en-GB"/>
        </w:rPr>
        <w:t xml:space="preserve">            ],</w:t>
      </w:r>
    </w:p>
    <w:p w14:paraId="43D8ACB7" w14:textId="77777777" w:rsidR="005D257E" w:rsidRPr="005D257E" w:rsidRDefault="005D257E" w:rsidP="005D257E">
      <w:pPr>
        <w:pStyle w:val="BodyTextVersion1"/>
        <w:rPr>
          <w:lang w:val="en-GB"/>
        </w:rPr>
      </w:pPr>
      <w:r w:rsidRPr="005D257E">
        <w:rPr>
          <w:lang w:val="en-GB"/>
        </w:rPr>
        <w:t xml:space="preserve">            "Resource": "*"</w:t>
      </w:r>
    </w:p>
    <w:p w14:paraId="6A66AEE9" w14:textId="77777777" w:rsidR="005D257E" w:rsidRPr="005D257E" w:rsidRDefault="005D257E" w:rsidP="005D257E">
      <w:pPr>
        <w:pStyle w:val="BodyTextVersion1"/>
        <w:rPr>
          <w:lang w:val="en-GB"/>
        </w:rPr>
      </w:pPr>
      <w:r w:rsidRPr="005D257E">
        <w:rPr>
          <w:lang w:val="en-GB"/>
        </w:rPr>
        <w:t xml:space="preserve">        }</w:t>
      </w:r>
    </w:p>
    <w:p w14:paraId="005116F6" w14:textId="77777777" w:rsidR="005D257E" w:rsidRPr="005D257E" w:rsidRDefault="005D257E" w:rsidP="005D257E">
      <w:pPr>
        <w:pStyle w:val="BodyTextVersion1"/>
        <w:rPr>
          <w:lang w:val="en-GB"/>
        </w:rPr>
      </w:pPr>
      <w:r w:rsidRPr="005D257E">
        <w:rPr>
          <w:lang w:val="en-GB"/>
        </w:rPr>
        <w:t xml:space="preserve">    ]</w:t>
      </w:r>
    </w:p>
    <w:p w14:paraId="415F9644" w14:textId="41EA8793" w:rsidR="003751A2" w:rsidRDefault="005D257E" w:rsidP="005D257E">
      <w:pPr>
        <w:pStyle w:val="BodyTextVersion1"/>
        <w:rPr>
          <w:lang w:val="en-GB"/>
        </w:rPr>
      </w:pPr>
      <w:r w:rsidRPr="005D257E">
        <w:rPr>
          <w:lang w:val="en-GB"/>
        </w:rPr>
        <w:t>}</w:t>
      </w:r>
    </w:p>
    <w:p w14:paraId="70B638E7" w14:textId="77777777" w:rsidR="005D257E" w:rsidRDefault="005D257E" w:rsidP="005D257E">
      <w:pPr>
        <w:pStyle w:val="BodyTextVersion1"/>
        <w:rPr>
          <w:lang w:val="en-GB"/>
        </w:rPr>
      </w:pPr>
    </w:p>
    <w:p w14:paraId="2E76540E" w14:textId="77777777" w:rsidR="00254736" w:rsidRPr="00254736" w:rsidRDefault="00254736" w:rsidP="00254736">
      <w:pPr>
        <w:pStyle w:val="BodyTextVersion1"/>
        <w:rPr>
          <w:lang w:val="en-GB"/>
        </w:rPr>
      </w:pPr>
      <w:r w:rsidRPr="00254736">
        <w:rPr>
          <w:lang w:val="en-GB"/>
        </w:rPr>
        <w:t>{</w:t>
      </w:r>
    </w:p>
    <w:p w14:paraId="0C836386" w14:textId="77777777" w:rsidR="00254736" w:rsidRPr="00254736" w:rsidRDefault="00254736" w:rsidP="00254736">
      <w:pPr>
        <w:pStyle w:val="BodyTextVersion1"/>
        <w:rPr>
          <w:lang w:val="en-GB"/>
        </w:rPr>
      </w:pPr>
      <w:r w:rsidRPr="00254736">
        <w:rPr>
          <w:lang w:val="en-GB"/>
        </w:rPr>
        <w:t xml:space="preserve">    "Version": "2012-10-17",</w:t>
      </w:r>
    </w:p>
    <w:p w14:paraId="278DB544" w14:textId="77777777" w:rsidR="00254736" w:rsidRPr="00254736" w:rsidRDefault="00254736" w:rsidP="00254736">
      <w:pPr>
        <w:pStyle w:val="BodyTextVersion1"/>
        <w:rPr>
          <w:lang w:val="en-GB"/>
        </w:rPr>
      </w:pPr>
      <w:r w:rsidRPr="00254736">
        <w:rPr>
          <w:lang w:val="en-GB"/>
        </w:rPr>
        <w:t xml:space="preserve">    "Statement": [</w:t>
      </w:r>
    </w:p>
    <w:p w14:paraId="026FC447" w14:textId="77777777" w:rsidR="00254736" w:rsidRPr="00254736" w:rsidRDefault="00254736" w:rsidP="00254736">
      <w:pPr>
        <w:pStyle w:val="BodyTextVersion1"/>
        <w:rPr>
          <w:lang w:val="en-GB"/>
        </w:rPr>
      </w:pPr>
      <w:r w:rsidRPr="00254736">
        <w:rPr>
          <w:lang w:val="en-GB"/>
        </w:rPr>
        <w:t xml:space="preserve">        {</w:t>
      </w:r>
    </w:p>
    <w:p w14:paraId="14C991B7" w14:textId="77777777" w:rsidR="00254736" w:rsidRPr="00254736" w:rsidRDefault="00254736" w:rsidP="00254736">
      <w:pPr>
        <w:pStyle w:val="BodyTextVersion1"/>
        <w:rPr>
          <w:lang w:val="en-GB"/>
        </w:rPr>
      </w:pPr>
      <w:r w:rsidRPr="00254736">
        <w:rPr>
          <w:lang w:val="en-GB"/>
        </w:rPr>
        <w:t xml:space="preserve">            "Sid": "AllowKMSDecrypt1",</w:t>
      </w:r>
    </w:p>
    <w:p w14:paraId="13E7DC9F" w14:textId="77777777" w:rsidR="00254736" w:rsidRPr="00254736" w:rsidRDefault="00254736" w:rsidP="00254736">
      <w:pPr>
        <w:pStyle w:val="BodyTextVersion1"/>
        <w:rPr>
          <w:lang w:val="en-GB"/>
        </w:rPr>
      </w:pPr>
      <w:r w:rsidRPr="00254736">
        <w:rPr>
          <w:lang w:val="en-GB"/>
        </w:rPr>
        <w:t xml:space="preserve">            "Effect": "Allow",</w:t>
      </w:r>
    </w:p>
    <w:p w14:paraId="410780A6" w14:textId="77777777" w:rsidR="00254736" w:rsidRPr="00254736" w:rsidRDefault="00254736" w:rsidP="00254736">
      <w:pPr>
        <w:pStyle w:val="BodyTextVersion1"/>
        <w:rPr>
          <w:lang w:val="en-GB"/>
        </w:rPr>
      </w:pPr>
      <w:r w:rsidRPr="00254736">
        <w:rPr>
          <w:lang w:val="en-GB"/>
        </w:rPr>
        <w:t xml:space="preserve">            "Action": [</w:t>
      </w:r>
    </w:p>
    <w:p w14:paraId="57DF45AE" w14:textId="77777777" w:rsidR="00254736" w:rsidRPr="00254736" w:rsidRDefault="00254736" w:rsidP="00254736">
      <w:pPr>
        <w:pStyle w:val="BodyTextVersion1"/>
        <w:rPr>
          <w:lang w:val="en-GB"/>
        </w:rPr>
      </w:pPr>
      <w:r w:rsidRPr="00254736">
        <w:rPr>
          <w:lang w:val="en-GB"/>
        </w:rPr>
        <w:t xml:space="preserve">                "kms:Encrypt",</w:t>
      </w:r>
    </w:p>
    <w:p w14:paraId="2B811B33" w14:textId="77777777" w:rsidR="00254736" w:rsidRPr="00254736" w:rsidRDefault="00254736" w:rsidP="00254736">
      <w:pPr>
        <w:pStyle w:val="BodyTextVersion1"/>
        <w:rPr>
          <w:lang w:val="en-GB"/>
        </w:rPr>
      </w:pPr>
      <w:r w:rsidRPr="00254736">
        <w:rPr>
          <w:lang w:val="en-GB"/>
        </w:rPr>
        <w:t xml:space="preserve">                "kms:Decrypt",</w:t>
      </w:r>
    </w:p>
    <w:p w14:paraId="12FD3817" w14:textId="77777777" w:rsidR="00254736" w:rsidRPr="00254736" w:rsidRDefault="00254736" w:rsidP="00254736">
      <w:pPr>
        <w:pStyle w:val="BodyTextVersion1"/>
        <w:rPr>
          <w:lang w:val="en-GB"/>
        </w:rPr>
      </w:pPr>
      <w:r w:rsidRPr="00254736">
        <w:rPr>
          <w:lang w:val="en-GB"/>
        </w:rPr>
        <w:t xml:space="preserve">                "kms:ReEncrypt*",</w:t>
      </w:r>
    </w:p>
    <w:p w14:paraId="175D858D" w14:textId="77777777" w:rsidR="00254736" w:rsidRPr="00254736" w:rsidRDefault="00254736" w:rsidP="00254736">
      <w:pPr>
        <w:pStyle w:val="BodyTextVersion1"/>
        <w:rPr>
          <w:lang w:val="en-GB"/>
        </w:rPr>
      </w:pPr>
      <w:r w:rsidRPr="00254736">
        <w:rPr>
          <w:lang w:val="en-GB"/>
        </w:rPr>
        <w:t xml:space="preserve">                "kms:GenerateDataKey*",</w:t>
      </w:r>
    </w:p>
    <w:p w14:paraId="79D938BA" w14:textId="77777777" w:rsidR="00254736" w:rsidRPr="00254736" w:rsidRDefault="00254736" w:rsidP="00254736">
      <w:pPr>
        <w:pStyle w:val="BodyTextVersion1"/>
        <w:rPr>
          <w:lang w:val="en-GB"/>
        </w:rPr>
      </w:pPr>
      <w:r w:rsidRPr="00254736">
        <w:rPr>
          <w:lang w:val="en-GB"/>
        </w:rPr>
        <w:lastRenderedPageBreak/>
        <w:t xml:space="preserve">                "kms:DescribeKey"</w:t>
      </w:r>
    </w:p>
    <w:p w14:paraId="1D6234DA" w14:textId="77777777" w:rsidR="00254736" w:rsidRPr="00254736" w:rsidRDefault="00254736" w:rsidP="00254736">
      <w:pPr>
        <w:pStyle w:val="BodyTextVersion1"/>
        <w:rPr>
          <w:lang w:val="en-GB"/>
        </w:rPr>
      </w:pPr>
      <w:r w:rsidRPr="00254736">
        <w:rPr>
          <w:lang w:val="en-GB"/>
        </w:rPr>
        <w:t xml:space="preserve">            ],</w:t>
      </w:r>
    </w:p>
    <w:p w14:paraId="02363209" w14:textId="77777777" w:rsidR="00254736" w:rsidRPr="002779AA" w:rsidRDefault="00254736" w:rsidP="00254736">
      <w:pPr>
        <w:pStyle w:val="BodyTextVersion1"/>
        <w:rPr>
          <w:lang w:val="en-GB"/>
        </w:rPr>
      </w:pPr>
      <w:r w:rsidRPr="002779AA">
        <w:rPr>
          <w:lang w:val="en-GB"/>
        </w:rPr>
        <w:t xml:space="preserve">            "Resource": "arn:aws:kms:eu-west-2:</w:t>
      </w:r>
      <w:r>
        <w:rPr>
          <w:lang w:val="en-GB"/>
        </w:rPr>
        <w:t>&lt;ACCOUNT-NUMBER&gt;</w:t>
      </w:r>
      <w:r w:rsidRPr="002779AA">
        <w:rPr>
          <w:lang w:val="en-GB"/>
        </w:rPr>
        <w:t>:key/</w:t>
      </w:r>
      <w:r>
        <w:rPr>
          <w:lang w:val="en-GB"/>
        </w:rPr>
        <w:t>&lt;KEY_NUMBER_FOR_CLOUD_WATCH_LOGS&gt;</w:t>
      </w:r>
    </w:p>
    <w:p w14:paraId="191F639A" w14:textId="77777777" w:rsidR="00254736" w:rsidRPr="00254736" w:rsidRDefault="00254736" w:rsidP="00254736">
      <w:pPr>
        <w:pStyle w:val="BodyTextVersion1"/>
        <w:rPr>
          <w:lang w:val="en-GB"/>
        </w:rPr>
      </w:pPr>
      <w:r w:rsidRPr="00254736">
        <w:rPr>
          <w:lang w:val="en-GB"/>
        </w:rPr>
        <w:t xml:space="preserve">        }</w:t>
      </w:r>
    </w:p>
    <w:p w14:paraId="643CCA8F" w14:textId="77777777" w:rsidR="00254736" w:rsidRPr="00254736" w:rsidRDefault="00254736" w:rsidP="00254736">
      <w:pPr>
        <w:pStyle w:val="BodyTextVersion1"/>
        <w:rPr>
          <w:lang w:val="en-GB"/>
        </w:rPr>
      </w:pPr>
      <w:r w:rsidRPr="00254736">
        <w:rPr>
          <w:lang w:val="en-GB"/>
        </w:rPr>
        <w:t xml:space="preserve">    ]</w:t>
      </w:r>
    </w:p>
    <w:p w14:paraId="0C3FABA5" w14:textId="0B33B1F5" w:rsidR="005D257E" w:rsidRDefault="00254736" w:rsidP="00254736">
      <w:pPr>
        <w:pStyle w:val="BodyTextVersion1"/>
        <w:rPr>
          <w:lang w:val="en-GB"/>
        </w:rPr>
      </w:pPr>
      <w:r w:rsidRPr="00254736">
        <w:rPr>
          <w:lang w:val="en-GB"/>
        </w:rPr>
        <w:t>}</w:t>
      </w:r>
    </w:p>
    <w:p w14:paraId="24366898" w14:textId="77777777" w:rsidR="00B02BFE" w:rsidRDefault="00B02BFE" w:rsidP="00254736">
      <w:pPr>
        <w:pStyle w:val="BodyTextVersion1"/>
        <w:rPr>
          <w:lang w:val="en-GB"/>
        </w:rPr>
      </w:pPr>
    </w:p>
    <w:p w14:paraId="3A51AEBB" w14:textId="5C7511AF" w:rsidR="00EA2CDA" w:rsidRDefault="00EA2CDA" w:rsidP="008160E6">
      <w:pPr>
        <w:pStyle w:val="BodyTextVersion1"/>
        <w:numPr>
          <w:ilvl w:val="0"/>
          <w:numId w:val="46"/>
        </w:numPr>
        <w:rPr>
          <w:lang w:val="en-GB"/>
        </w:rPr>
      </w:pPr>
      <w:r>
        <w:rPr>
          <w:lang w:val="en-GB"/>
        </w:rPr>
        <w:t>In the Security Group for t</w:t>
      </w:r>
      <w:r w:rsidR="00902F89">
        <w:rPr>
          <w:lang w:val="en-GB"/>
        </w:rPr>
        <w:t>he S</w:t>
      </w:r>
      <w:r>
        <w:rPr>
          <w:lang w:val="en-GB"/>
        </w:rPr>
        <w:t>ubnet</w:t>
      </w:r>
      <w:r w:rsidR="00902F89">
        <w:rPr>
          <w:lang w:val="en-GB"/>
        </w:rPr>
        <w:t xml:space="preserve"> that will host the EC2 Instance</w:t>
      </w:r>
      <w:r>
        <w:rPr>
          <w:lang w:val="en-GB"/>
        </w:rPr>
        <w:t xml:space="preserve"> </w:t>
      </w:r>
      <w:r w:rsidR="007C670D">
        <w:rPr>
          <w:lang w:val="en-GB"/>
        </w:rPr>
        <w:t xml:space="preserve">add an ingress rule that </w:t>
      </w:r>
      <w:r>
        <w:rPr>
          <w:lang w:val="en-GB"/>
        </w:rPr>
        <w:t>allow</w:t>
      </w:r>
      <w:r w:rsidR="007C670D">
        <w:rPr>
          <w:lang w:val="en-GB"/>
        </w:rPr>
        <w:t>s</w:t>
      </w:r>
      <w:r>
        <w:rPr>
          <w:lang w:val="en-GB"/>
        </w:rPr>
        <w:t xml:space="preserve"> 443 </w:t>
      </w:r>
      <w:r w:rsidR="007C670D">
        <w:rPr>
          <w:lang w:val="en-GB"/>
        </w:rPr>
        <w:t>on all IP addresses</w:t>
      </w:r>
      <w:r w:rsidR="00902F89">
        <w:rPr>
          <w:lang w:val="en-GB"/>
        </w:rPr>
        <w:t>. This allows</w:t>
      </w:r>
      <w:r w:rsidR="007C670D">
        <w:rPr>
          <w:lang w:val="en-GB"/>
        </w:rPr>
        <w:t xml:space="preserve"> AWS System Manager </w:t>
      </w:r>
      <w:r w:rsidR="00902F89">
        <w:rPr>
          <w:lang w:val="en-GB"/>
        </w:rPr>
        <w:t>to</w:t>
      </w:r>
      <w:r w:rsidR="007C670D">
        <w:rPr>
          <w:lang w:val="en-GB"/>
        </w:rPr>
        <w:t xml:space="preserve"> connect to the EC2 Instance via AWS Private Endpoints. </w:t>
      </w:r>
      <w:r w:rsidR="00902F89">
        <w:rPr>
          <w:lang w:val="en-GB"/>
        </w:rPr>
        <w:t>Apply e</w:t>
      </w:r>
      <w:r w:rsidR="007C670D">
        <w:rPr>
          <w:lang w:val="en-GB"/>
        </w:rPr>
        <w:t>ither through Terraform or in AWS.</w:t>
      </w:r>
    </w:p>
    <w:p w14:paraId="77917E43" w14:textId="4563C2F7" w:rsidR="00EA2CDA" w:rsidRDefault="000C3434" w:rsidP="008160E6">
      <w:pPr>
        <w:pStyle w:val="BodyTextVersion1"/>
        <w:numPr>
          <w:ilvl w:val="0"/>
          <w:numId w:val="46"/>
        </w:numPr>
        <w:rPr>
          <w:lang w:val="en-GB"/>
        </w:rPr>
      </w:pPr>
      <w:r>
        <w:rPr>
          <w:lang w:val="en-GB"/>
        </w:rPr>
        <w:t xml:space="preserve">Create </w:t>
      </w:r>
      <w:r w:rsidR="001D1631">
        <w:rPr>
          <w:lang w:val="en-GB"/>
        </w:rPr>
        <w:t>AWS Private Endpoints so</w:t>
      </w:r>
      <w:r w:rsidR="0087650A">
        <w:rPr>
          <w:lang w:val="en-GB"/>
        </w:rPr>
        <w:t xml:space="preserve"> that</w:t>
      </w:r>
      <w:r w:rsidR="001D1631">
        <w:rPr>
          <w:lang w:val="en-GB"/>
        </w:rPr>
        <w:t xml:space="preserve"> AWS System Manager can connect to the EC2 Instance. See the Terraform example </w:t>
      </w:r>
      <w:hyperlink r:id="rId140" w:history="1">
        <w:r w:rsidR="001D1631" w:rsidRPr="001D1631">
          <w:rPr>
            <w:rStyle w:val="Hyperlink"/>
            <w:lang w:val="en-GB"/>
          </w:rPr>
          <w:t>here</w:t>
        </w:r>
      </w:hyperlink>
      <w:r w:rsidR="001D1631">
        <w:rPr>
          <w:lang w:val="en-GB"/>
        </w:rPr>
        <w:t>.</w:t>
      </w:r>
    </w:p>
    <w:p w14:paraId="6E21E743" w14:textId="42EE080F" w:rsidR="00B02BFE" w:rsidRDefault="00B02BFE" w:rsidP="008160E6">
      <w:pPr>
        <w:pStyle w:val="BodyTextVersion1"/>
        <w:numPr>
          <w:ilvl w:val="0"/>
          <w:numId w:val="46"/>
        </w:numPr>
        <w:rPr>
          <w:lang w:val="en-GB"/>
        </w:rPr>
      </w:pPr>
      <w:r>
        <w:rPr>
          <w:lang w:val="en-GB"/>
        </w:rPr>
        <w:t xml:space="preserve">Create the </w:t>
      </w:r>
      <w:r w:rsidR="009E177D">
        <w:rPr>
          <w:lang w:val="en-GB"/>
        </w:rPr>
        <w:t>EC2 Instance</w:t>
      </w:r>
      <w:r w:rsidR="00902F89">
        <w:rPr>
          <w:lang w:val="en-GB"/>
        </w:rPr>
        <w:t>:</w:t>
      </w:r>
      <w:r w:rsidR="009E177D">
        <w:rPr>
          <w:lang w:val="en-GB"/>
        </w:rPr>
        <w:t xml:space="preserve"> </w:t>
      </w:r>
      <w:r w:rsidR="00836317">
        <w:rPr>
          <w:lang w:val="en-GB"/>
        </w:rPr>
        <w:t>Most the settings can be left as default, but select</w:t>
      </w:r>
      <w:r w:rsidR="00902F89">
        <w:rPr>
          <w:lang w:val="en-GB"/>
        </w:rPr>
        <w:t xml:space="preserve"> </w:t>
      </w:r>
      <w:r>
        <w:rPr>
          <w:lang w:val="en-GB"/>
        </w:rPr>
        <w:t>the pri</w:t>
      </w:r>
      <w:r w:rsidR="009E177D">
        <w:rPr>
          <w:lang w:val="en-GB"/>
        </w:rPr>
        <w:t xml:space="preserve">vate subnet, </w:t>
      </w:r>
      <w:r w:rsidR="00EA2CDA">
        <w:rPr>
          <w:lang w:val="en-GB"/>
        </w:rPr>
        <w:t>select the Security Group for th</w:t>
      </w:r>
      <w:r w:rsidR="00902F89">
        <w:rPr>
          <w:lang w:val="en-GB"/>
        </w:rPr>
        <w:t>e</w:t>
      </w:r>
      <w:r w:rsidR="00EA2CDA">
        <w:rPr>
          <w:lang w:val="en-GB"/>
        </w:rPr>
        <w:t xml:space="preserve"> subnet</w:t>
      </w:r>
      <w:r w:rsidR="00902F89">
        <w:rPr>
          <w:lang w:val="en-GB"/>
        </w:rPr>
        <w:t xml:space="preserve">, </w:t>
      </w:r>
      <w:r w:rsidR="00654805">
        <w:rPr>
          <w:lang w:val="en-GB"/>
        </w:rPr>
        <w:t>select the IAM role above, and add this user data to add the AWS System Manager agent:</w:t>
      </w:r>
    </w:p>
    <w:p w14:paraId="3ADBE566" w14:textId="77777777" w:rsidR="009E177D" w:rsidRDefault="009E177D" w:rsidP="009E177D">
      <w:pPr>
        <w:pStyle w:val="BodyTextVersion1"/>
        <w:rPr>
          <w:lang w:val="en-GB"/>
        </w:rPr>
      </w:pPr>
    </w:p>
    <w:p w14:paraId="245CCA32" w14:textId="77777777" w:rsidR="00B139A1" w:rsidRPr="00B139A1" w:rsidRDefault="00B139A1" w:rsidP="00B139A1">
      <w:pPr>
        <w:pStyle w:val="BodyTextVersion1"/>
        <w:rPr>
          <w:lang w:val="en-GB"/>
        </w:rPr>
      </w:pPr>
      <w:r w:rsidRPr="00B139A1">
        <w:rPr>
          <w:lang w:val="en-GB"/>
        </w:rPr>
        <w:t>#!/bin/bash</w:t>
      </w:r>
    </w:p>
    <w:p w14:paraId="16C5B223" w14:textId="77777777" w:rsidR="00B139A1" w:rsidRPr="00B139A1" w:rsidRDefault="00B139A1" w:rsidP="00B139A1">
      <w:pPr>
        <w:pStyle w:val="BodyTextVersion1"/>
        <w:rPr>
          <w:lang w:val="en-GB"/>
        </w:rPr>
      </w:pPr>
      <w:r w:rsidRPr="00B139A1">
        <w:rPr>
          <w:lang w:val="en-GB"/>
        </w:rPr>
        <w:t>cd /tmp</w:t>
      </w:r>
    </w:p>
    <w:p w14:paraId="394FB79D" w14:textId="77777777" w:rsidR="00B139A1" w:rsidRPr="00B139A1" w:rsidRDefault="00B139A1" w:rsidP="00B139A1">
      <w:pPr>
        <w:pStyle w:val="BodyTextVersion1"/>
        <w:rPr>
          <w:lang w:val="en-GB"/>
        </w:rPr>
      </w:pPr>
      <w:r w:rsidRPr="00B139A1">
        <w:rPr>
          <w:lang w:val="en-GB"/>
        </w:rPr>
        <w:t>sudo yum install -y https://s3.amazonaws.com/ec2-downloads-windows/SSMAgent/latest/linux_amd64/amazon-ssm-agent.rpm</w:t>
      </w:r>
    </w:p>
    <w:p w14:paraId="4243E624" w14:textId="77777777" w:rsidR="00B139A1" w:rsidRPr="00B139A1" w:rsidRDefault="00B139A1" w:rsidP="00B139A1">
      <w:pPr>
        <w:pStyle w:val="BodyTextVersion1"/>
        <w:rPr>
          <w:lang w:val="en-GB"/>
        </w:rPr>
      </w:pPr>
      <w:r w:rsidRPr="00B139A1">
        <w:rPr>
          <w:lang w:val="en-GB"/>
        </w:rPr>
        <w:t>sudo systemctl enable amazon-ssm-agent</w:t>
      </w:r>
    </w:p>
    <w:p w14:paraId="0B33E97B" w14:textId="41E0C054" w:rsidR="009E177D" w:rsidRDefault="00B139A1" w:rsidP="00B139A1">
      <w:pPr>
        <w:pStyle w:val="BodyTextVersion1"/>
        <w:rPr>
          <w:lang w:val="en-GB"/>
        </w:rPr>
      </w:pPr>
      <w:r w:rsidRPr="00B139A1">
        <w:rPr>
          <w:lang w:val="en-GB"/>
        </w:rPr>
        <w:t>sudo systemctl start amazon-ssm-agent</w:t>
      </w:r>
    </w:p>
    <w:p w14:paraId="3FADFB06" w14:textId="77777777" w:rsidR="00671B87" w:rsidRDefault="00671B87" w:rsidP="00B139A1">
      <w:pPr>
        <w:pStyle w:val="BodyTextVersion1"/>
        <w:rPr>
          <w:lang w:val="en-GB"/>
        </w:rPr>
      </w:pPr>
    </w:p>
    <w:p w14:paraId="1083E4AF" w14:textId="4637C3D2" w:rsidR="00671B87" w:rsidRDefault="00671B87" w:rsidP="008160E6">
      <w:pPr>
        <w:pStyle w:val="BodyTextVersion1"/>
        <w:numPr>
          <w:ilvl w:val="0"/>
          <w:numId w:val="46"/>
        </w:numPr>
        <w:rPr>
          <w:lang w:val="en-GB"/>
        </w:rPr>
      </w:pPr>
      <w:r w:rsidRPr="00B139A1">
        <w:rPr>
          <w:lang w:val="en-GB"/>
        </w:rPr>
        <w:t xml:space="preserve">Wait a </w:t>
      </w:r>
      <w:r>
        <w:rPr>
          <w:lang w:val="en-GB"/>
        </w:rPr>
        <w:t xml:space="preserve">short </w:t>
      </w:r>
      <w:r w:rsidRPr="00B139A1">
        <w:rPr>
          <w:lang w:val="en-GB"/>
        </w:rPr>
        <w:t xml:space="preserve">while </w:t>
      </w:r>
      <w:r>
        <w:rPr>
          <w:lang w:val="en-GB"/>
        </w:rPr>
        <w:t>for EC2 Instance to boot up, click the connect button, and</w:t>
      </w:r>
      <w:r w:rsidRPr="00B139A1">
        <w:rPr>
          <w:lang w:val="en-GB"/>
        </w:rPr>
        <w:t xml:space="preserve"> </w:t>
      </w:r>
      <w:r>
        <w:rPr>
          <w:lang w:val="en-GB"/>
        </w:rPr>
        <w:t xml:space="preserve">attempt to </w:t>
      </w:r>
      <w:r w:rsidRPr="00B139A1">
        <w:rPr>
          <w:lang w:val="en-GB"/>
        </w:rPr>
        <w:t xml:space="preserve">connect to it using </w:t>
      </w:r>
      <w:r w:rsidR="00836317">
        <w:rPr>
          <w:lang w:val="en-GB"/>
        </w:rPr>
        <w:t>AWS System Manager Session Manager</w:t>
      </w:r>
      <w:r>
        <w:rPr>
          <w:lang w:val="en-GB"/>
        </w:rPr>
        <w:t>. If it doesn’t work,</w:t>
      </w:r>
      <w:r w:rsidRPr="00B139A1">
        <w:rPr>
          <w:lang w:val="en-GB"/>
        </w:rPr>
        <w:t xml:space="preserve"> try </w:t>
      </w:r>
      <w:r w:rsidR="003E66BE">
        <w:rPr>
          <w:lang w:val="en-GB"/>
        </w:rPr>
        <w:t>creating</w:t>
      </w:r>
      <w:r>
        <w:rPr>
          <w:lang w:val="en-GB"/>
        </w:rPr>
        <w:t xml:space="preserve"> a session to the EC2 Instance </w:t>
      </w:r>
      <w:r w:rsidRPr="00B139A1">
        <w:rPr>
          <w:lang w:val="en-GB"/>
        </w:rPr>
        <w:t xml:space="preserve">from the </w:t>
      </w:r>
      <w:r>
        <w:rPr>
          <w:lang w:val="en-GB"/>
        </w:rPr>
        <w:t>AWS System Manager Session</w:t>
      </w:r>
      <w:r w:rsidR="00383D76">
        <w:rPr>
          <w:lang w:val="en-GB"/>
        </w:rPr>
        <w:t xml:space="preserve"> Manager</w:t>
      </w:r>
      <w:r>
        <w:rPr>
          <w:lang w:val="en-GB"/>
        </w:rPr>
        <w:t xml:space="preserve"> </w:t>
      </w:r>
      <w:r w:rsidRPr="00B139A1">
        <w:rPr>
          <w:lang w:val="en-GB"/>
        </w:rPr>
        <w:t>page</w:t>
      </w:r>
      <w:r>
        <w:rPr>
          <w:lang w:val="en-GB"/>
        </w:rPr>
        <w:t>.</w:t>
      </w:r>
    </w:p>
    <w:p w14:paraId="116BD648" w14:textId="77777777" w:rsidR="00906FBD" w:rsidRDefault="00906FBD" w:rsidP="00B139A1">
      <w:pPr>
        <w:pStyle w:val="BodyTextVersion1"/>
        <w:rPr>
          <w:lang w:val="en-GB"/>
        </w:rPr>
      </w:pPr>
    </w:p>
    <w:p w14:paraId="1CD1759B" w14:textId="50B9728B" w:rsidR="00B139A1" w:rsidRDefault="00906FBD" w:rsidP="00B139A1">
      <w:pPr>
        <w:pStyle w:val="BodyTextVersion1"/>
        <w:rPr>
          <w:lang w:val="en-GB"/>
        </w:rPr>
      </w:pPr>
      <w:r>
        <w:rPr>
          <w:lang w:val="en-GB"/>
        </w:rPr>
        <w:t xml:space="preserve">The commands and responses used on the EC2 Instance will be stored to an AWS CloudWatch Log Group named session manager. </w:t>
      </w:r>
    </w:p>
    <w:p w14:paraId="0A5088DE" w14:textId="77777777" w:rsidR="009E177D" w:rsidRPr="00AF7ABF" w:rsidRDefault="009E177D" w:rsidP="009E177D">
      <w:pPr>
        <w:pStyle w:val="BodyTextVersion1"/>
        <w:rPr>
          <w:lang w:val="en-GB"/>
        </w:rPr>
      </w:pPr>
    </w:p>
    <w:p w14:paraId="6B172673" w14:textId="4FE194D3" w:rsidR="009C0890" w:rsidRPr="00AF7ABF" w:rsidRDefault="00754005" w:rsidP="00BD5B18">
      <w:pPr>
        <w:pStyle w:val="Heading2"/>
        <w:rPr>
          <w:rFonts w:asciiTheme="minorHAnsi" w:hAnsiTheme="minorHAnsi"/>
        </w:rPr>
      </w:pPr>
      <w:bookmarkStart w:id="84" w:name="_Toc205567006"/>
      <w:r w:rsidRPr="00AF7ABF">
        <w:rPr>
          <w:rFonts w:asciiTheme="minorHAnsi" w:hAnsiTheme="minorHAnsi"/>
          <w:bCs/>
        </w:rPr>
        <w:t>T</w:t>
      </w:r>
      <w:r w:rsidR="005B4118" w:rsidRPr="00AF7ABF">
        <w:rPr>
          <w:rFonts w:asciiTheme="minorHAnsi" w:hAnsiTheme="minorHAnsi"/>
          <w:bCs/>
        </w:rPr>
        <w:t>ips</w:t>
      </w:r>
      <w:bookmarkEnd w:id="84"/>
    </w:p>
    <w:p w14:paraId="106E0DDC" w14:textId="043EF6D0" w:rsidR="005B4118" w:rsidRPr="00AF7ABF" w:rsidRDefault="005B4118" w:rsidP="00E42EFC">
      <w:pPr>
        <w:pStyle w:val="BodyTextVersion1"/>
        <w:numPr>
          <w:ilvl w:val="0"/>
          <w:numId w:val="37"/>
        </w:numPr>
        <w:rPr>
          <w:lang w:val="en-GB"/>
        </w:rPr>
      </w:pPr>
      <w:r w:rsidRPr="00AF7ABF">
        <w:rPr>
          <w:lang w:val="en-GB"/>
        </w:rPr>
        <w:t>Any errors or problems check the AWS LZA GitHub repo</w:t>
      </w:r>
      <w:r w:rsidR="00AE09A0" w:rsidRPr="00AF7ABF">
        <w:rPr>
          <w:lang w:val="en-GB"/>
        </w:rPr>
        <w:t>sitory</w:t>
      </w:r>
      <w:r w:rsidRPr="00AF7ABF">
        <w:rPr>
          <w:lang w:val="en-GB"/>
        </w:rPr>
        <w:t xml:space="preserve"> </w:t>
      </w:r>
      <w:hyperlink r:id="rId141" w:history="1">
        <w:r w:rsidR="00AE09A0" w:rsidRPr="00AF7ABF">
          <w:rPr>
            <w:rStyle w:val="Hyperlink"/>
            <w:lang w:val="en-GB"/>
          </w:rPr>
          <w:t>I</w:t>
        </w:r>
        <w:r w:rsidRPr="00AF7ABF">
          <w:rPr>
            <w:rStyle w:val="Hyperlink"/>
            <w:lang w:val="en-GB"/>
          </w:rPr>
          <w:t>ssues</w:t>
        </w:r>
      </w:hyperlink>
      <w:r w:rsidRPr="00AF7ABF">
        <w:rPr>
          <w:lang w:val="en-GB"/>
        </w:rPr>
        <w:t xml:space="preserve"> </w:t>
      </w:r>
      <w:r w:rsidR="00D57767" w:rsidRPr="00AF7ABF">
        <w:rPr>
          <w:lang w:val="en-GB"/>
        </w:rPr>
        <w:t xml:space="preserve">section </w:t>
      </w:r>
      <w:r w:rsidRPr="00AF7ABF">
        <w:rPr>
          <w:lang w:val="en-GB"/>
        </w:rPr>
        <w:t>first to see if someone has seen a similar problem and solution.</w:t>
      </w:r>
    </w:p>
    <w:p w14:paraId="69167C00" w14:textId="7233F4A2" w:rsidR="005B4118" w:rsidRPr="00AF7ABF" w:rsidRDefault="005B4118" w:rsidP="00E42EFC">
      <w:pPr>
        <w:pStyle w:val="BodyTextVersion1"/>
        <w:numPr>
          <w:ilvl w:val="0"/>
          <w:numId w:val="37"/>
        </w:numPr>
        <w:rPr>
          <w:lang w:val="en-GB"/>
        </w:rPr>
      </w:pPr>
      <w:r w:rsidRPr="00AF7ABF">
        <w:rPr>
          <w:lang w:val="en-GB"/>
        </w:rPr>
        <w:t xml:space="preserve">Check the known problem solutions on the </w:t>
      </w:r>
      <w:r w:rsidR="00D57767" w:rsidRPr="00AF7ABF">
        <w:rPr>
          <w:lang w:val="en-GB"/>
        </w:rPr>
        <w:t xml:space="preserve">AWS </w:t>
      </w:r>
      <w:r w:rsidRPr="00AF7ABF">
        <w:rPr>
          <w:lang w:val="en-GB"/>
        </w:rPr>
        <w:t xml:space="preserve">LZA </w:t>
      </w:r>
      <w:hyperlink r:id="rId142" w:history="1">
        <w:r w:rsidRPr="00AF7ABF">
          <w:rPr>
            <w:rStyle w:val="Hyperlink"/>
            <w:lang w:val="en-GB"/>
          </w:rPr>
          <w:t>documentation</w:t>
        </w:r>
      </w:hyperlink>
      <w:r w:rsidRPr="00AF7ABF">
        <w:rPr>
          <w:lang w:val="en-GB"/>
        </w:rPr>
        <w:t xml:space="preserve"> site.</w:t>
      </w:r>
    </w:p>
    <w:p w14:paraId="1E9FF17E" w14:textId="54E0A0B5" w:rsidR="005B4118" w:rsidRPr="00AF7ABF" w:rsidRDefault="00D57767" w:rsidP="00E42EFC">
      <w:pPr>
        <w:pStyle w:val="BodyTextVersion1"/>
        <w:numPr>
          <w:ilvl w:val="0"/>
          <w:numId w:val="37"/>
        </w:numPr>
        <w:rPr>
          <w:lang w:val="en-GB"/>
        </w:rPr>
      </w:pPr>
      <w:r w:rsidRPr="00AF7ABF">
        <w:rPr>
          <w:lang w:val="en-GB"/>
        </w:rPr>
        <w:t xml:space="preserve">It is not possible to </w:t>
      </w:r>
      <w:r w:rsidR="005B4118" w:rsidRPr="00AF7ABF">
        <w:rPr>
          <w:lang w:val="en-GB"/>
        </w:rPr>
        <w:t>create new AWS accounts in the Security OU. It has protection against this.</w:t>
      </w:r>
    </w:p>
    <w:p w14:paraId="790036B4" w14:textId="1A89EF88" w:rsidR="005B4118" w:rsidRPr="00AF7ABF" w:rsidRDefault="007544A2" w:rsidP="00E42EFC">
      <w:pPr>
        <w:pStyle w:val="BodyTextVersion1"/>
        <w:numPr>
          <w:ilvl w:val="0"/>
          <w:numId w:val="37"/>
        </w:numPr>
        <w:rPr>
          <w:lang w:val="en-GB"/>
        </w:rPr>
      </w:pPr>
      <w:r w:rsidRPr="00AF7ABF">
        <w:rPr>
          <w:lang w:val="en-GB"/>
        </w:rPr>
        <w:lastRenderedPageBreak/>
        <w:t>Use</w:t>
      </w:r>
      <w:r w:rsidR="005B4118" w:rsidRPr="00AF7ABF">
        <w:rPr>
          <w:lang w:val="en-GB"/>
        </w:rPr>
        <w:t xml:space="preserve"> IAM Identity Center</w:t>
      </w:r>
      <w:r w:rsidRPr="00AF7ABF">
        <w:rPr>
          <w:lang w:val="en-GB"/>
        </w:rPr>
        <w:t xml:space="preserve"> in the Root account to assign users access to the AWS accounts.</w:t>
      </w:r>
    </w:p>
    <w:p w14:paraId="5F041A93" w14:textId="20CBBB6B" w:rsidR="005B4118" w:rsidRPr="00AF7ABF" w:rsidRDefault="005B4118" w:rsidP="00E42EFC">
      <w:pPr>
        <w:pStyle w:val="BodyTextVersion1"/>
        <w:numPr>
          <w:ilvl w:val="0"/>
          <w:numId w:val="37"/>
        </w:numPr>
        <w:rPr>
          <w:lang w:val="en-GB"/>
        </w:rPr>
      </w:pPr>
      <w:r w:rsidRPr="00AF7ABF">
        <w:rPr>
          <w:lang w:val="en-GB"/>
        </w:rPr>
        <w:t xml:space="preserve">When </w:t>
      </w:r>
      <w:r w:rsidR="00B82FC5" w:rsidRPr="00AF7ABF">
        <w:rPr>
          <w:lang w:val="en-GB"/>
        </w:rPr>
        <w:t>creating</w:t>
      </w:r>
      <w:r w:rsidRPr="00AF7ABF">
        <w:rPr>
          <w:lang w:val="en-GB"/>
        </w:rPr>
        <w:t xml:space="preserve"> a new OU ensure the </w:t>
      </w:r>
      <w:r w:rsidR="00ED1284" w:rsidRPr="00AF7ABF">
        <w:rPr>
          <w:lang w:val="en-GB"/>
        </w:rPr>
        <w:t xml:space="preserve">existing </w:t>
      </w:r>
      <w:r w:rsidRPr="00AF7ABF">
        <w:rPr>
          <w:lang w:val="en-GB"/>
        </w:rPr>
        <w:t xml:space="preserve">SCPs are applied to the new OU </w:t>
      </w:r>
      <w:r w:rsidR="00ED1284" w:rsidRPr="00AF7ABF">
        <w:rPr>
          <w:lang w:val="en-GB"/>
        </w:rPr>
        <w:t xml:space="preserve">via the </w:t>
      </w:r>
      <w:r w:rsidRPr="00AF7ABF">
        <w:rPr>
          <w:lang w:val="en-GB"/>
        </w:rPr>
        <w:t xml:space="preserve"> organization-config.yaml</w:t>
      </w:r>
      <w:r w:rsidR="00B82FC5" w:rsidRPr="00AF7ABF">
        <w:rPr>
          <w:lang w:val="en-GB"/>
        </w:rPr>
        <w:t xml:space="preserve"> file </w:t>
      </w:r>
      <w:r w:rsidR="00ED1284" w:rsidRPr="00AF7ABF">
        <w:rPr>
          <w:lang w:val="en-GB"/>
        </w:rPr>
        <w:t xml:space="preserve">in order </w:t>
      </w:r>
      <w:r w:rsidRPr="00AF7ABF">
        <w:rPr>
          <w:lang w:val="en-GB"/>
        </w:rPr>
        <w:t>to protect the LZ AWS resources in the</w:t>
      </w:r>
      <w:r w:rsidR="00ED1284" w:rsidRPr="00AF7ABF">
        <w:rPr>
          <w:lang w:val="en-GB"/>
        </w:rPr>
        <w:t>se</w:t>
      </w:r>
      <w:r w:rsidRPr="00AF7ABF">
        <w:rPr>
          <w:lang w:val="en-GB"/>
        </w:rPr>
        <w:t xml:space="preserve"> new accounts.</w:t>
      </w:r>
    </w:p>
    <w:p w14:paraId="3B7C53EB" w14:textId="636D19BB" w:rsidR="005B4118" w:rsidRPr="00AF7ABF" w:rsidRDefault="00B82FC5" w:rsidP="00E42EFC">
      <w:pPr>
        <w:pStyle w:val="BodyTextVersion1"/>
        <w:numPr>
          <w:ilvl w:val="0"/>
          <w:numId w:val="37"/>
        </w:numPr>
        <w:rPr>
          <w:lang w:val="en-GB"/>
        </w:rPr>
      </w:pPr>
      <w:r w:rsidRPr="00AF7ABF">
        <w:rPr>
          <w:lang w:val="en-GB"/>
        </w:rPr>
        <w:t>In the organization-config.yaml file w</w:t>
      </w:r>
      <w:r w:rsidR="005B4118" w:rsidRPr="00AF7ABF">
        <w:rPr>
          <w:lang w:val="en-GB"/>
        </w:rPr>
        <w:t xml:space="preserve">hen using the `deploymentTargets: / organizationalUnits:` </w:t>
      </w:r>
      <w:r w:rsidRPr="00AF7ABF">
        <w:rPr>
          <w:lang w:val="en-GB"/>
        </w:rPr>
        <w:t>option</w:t>
      </w:r>
      <w:r w:rsidR="005B4118" w:rsidRPr="00AF7ABF">
        <w:rPr>
          <w:lang w:val="en-GB"/>
        </w:rPr>
        <w:t xml:space="preserve"> it does not apply changes to nested OUs, you have to explicitly define each OU in the list.</w:t>
      </w:r>
    </w:p>
    <w:p w14:paraId="246001CF" w14:textId="6ED0F22E" w:rsidR="00920AE3" w:rsidRPr="00AF7ABF" w:rsidRDefault="00CE1A16" w:rsidP="00E42EFC">
      <w:pPr>
        <w:pStyle w:val="BodyTextVersion1"/>
        <w:numPr>
          <w:ilvl w:val="0"/>
          <w:numId w:val="37"/>
        </w:numPr>
        <w:rPr>
          <w:lang w:val="en-GB"/>
        </w:rPr>
      </w:pPr>
      <w:r w:rsidRPr="00AF7ABF">
        <w:rPr>
          <w:lang w:val="en-GB"/>
        </w:rPr>
        <w:t xml:space="preserve">The resources created in the Root account </w:t>
      </w:r>
      <w:r w:rsidR="005B4118" w:rsidRPr="00AF7ABF">
        <w:rPr>
          <w:lang w:val="en-GB"/>
        </w:rPr>
        <w:t xml:space="preserve">IAM Identity Center </w:t>
      </w:r>
      <w:r w:rsidRPr="00AF7ABF">
        <w:rPr>
          <w:lang w:val="en-GB"/>
        </w:rPr>
        <w:t>are protected. To make any modifications log into the Root account as an admin.</w:t>
      </w:r>
    </w:p>
    <w:p w14:paraId="31EAD4B1" w14:textId="77777777" w:rsidR="00CE1A16" w:rsidRPr="00AF7ABF" w:rsidRDefault="00CE1A16" w:rsidP="00CE1A16">
      <w:pPr>
        <w:pStyle w:val="BodyTextVersion1"/>
        <w:rPr>
          <w:lang w:val="en-GB"/>
        </w:rPr>
      </w:pPr>
    </w:p>
    <w:p w14:paraId="2B95248C" w14:textId="77777777" w:rsidR="00920AE3" w:rsidRPr="00AF7ABF" w:rsidRDefault="00920AE3" w:rsidP="00BD5B18">
      <w:pPr>
        <w:pStyle w:val="BodyTextVersion1"/>
        <w:rPr>
          <w:lang w:val="en-GB"/>
        </w:rPr>
      </w:pPr>
    </w:p>
    <w:p w14:paraId="2B9CAC71" w14:textId="77777777" w:rsidR="00920AE3" w:rsidRPr="00AF7ABF" w:rsidRDefault="00920AE3" w:rsidP="00BD5B18">
      <w:pPr>
        <w:pStyle w:val="BodyTextVersion1"/>
        <w:rPr>
          <w:lang w:val="en-GB"/>
        </w:rPr>
      </w:pPr>
    </w:p>
    <w:p w14:paraId="1C623F81" w14:textId="77777777" w:rsidR="00920AE3" w:rsidRPr="00AF7ABF" w:rsidRDefault="00920AE3" w:rsidP="00BD5B18">
      <w:pPr>
        <w:pStyle w:val="BodyTextVersion1"/>
        <w:rPr>
          <w:lang w:val="en-GB"/>
        </w:rPr>
      </w:pPr>
    </w:p>
    <w:p w14:paraId="0C285C89" w14:textId="77777777" w:rsidR="00920AE3" w:rsidRPr="00AF7ABF" w:rsidRDefault="00920AE3" w:rsidP="00BD5B18">
      <w:pPr>
        <w:pStyle w:val="BodyTextVersion1"/>
        <w:rPr>
          <w:lang w:val="en-GB"/>
        </w:rPr>
      </w:pPr>
    </w:p>
    <w:p w14:paraId="6224E950" w14:textId="77777777" w:rsidR="00920AE3" w:rsidRPr="00AF7ABF" w:rsidRDefault="00920AE3" w:rsidP="00BD5B18">
      <w:pPr>
        <w:pStyle w:val="BodyTextVersion1"/>
        <w:rPr>
          <w:lang w:val="en-GB"/>
        </w:rPr>
      </w:pPr>
    </w:p>
    <w:p w14:paraId="48F472CF" w14:textId="77777777" w:rsidR="00920AE3" w:rsidRPr="00AF7ABF" w:rsidRDefault="00920AE3" w:rsidP="00BD5B18">
      <w:pPr>
        <w:pStyle w:val="BodyTextVersion1"/>
        <w:rPr>
          <w:lang w:val="en-GB"/>
        </w:rPr>
      </w:pPr>
    </w:p>
    <w:p w14:paraId="4C40EA05" w14:textId="77777777" w:rsidR="00920AE3" w:rsidRPr="00AF7ABF" w:rsidRDefault="00920AE3" w:rsidP="00BD5B18">
      <w:pPr>
        <w:pStyle w:val="BodyTextVersion1"/>
        <w:rPr>
          <w:lang w:val="en-GB"/>
        </w:rPr>
      </w:pPr>
    </w:p>
    <w:p w14:paraId="54473C0F" w14:textId="77777777" w:rsidR="00920AE3" w:rsidRPr="00AF7ABF" w:rsidRDefault="00920AE3" w:rsidP="00BD5B18">
      <w:pPr>
        <w:pStyle w:val="BodyTextVersion1"/>
        <w:rPr>
          <w:lang w:val="en-GB"/>
        </w:rPr>
      </w:pPr>
    </w:p>
    <w:p w14:paraId="7E86747D" w14:textId="22E50A8C" w:rsidR="009C0890" w:rsidRPr="00AF7ABF" w:rsidRDefault="009C0890">
      <w:pPr>
        <w:spacing w:after="200" w:line="276" w:lineRule="auto"/>
        <w:rPr>
          <w:rFonts w:asciiTheme="minorHAnsi" w:hAnsiTheme="minorHAnsi"/>
          <w:color w:val="auto"/>
          <w:szCs w:val="22"/>
        </w:rPr>
      </w:pPr>
      <w:r w:rsidRPr="00AF7ABF">
        <w:rPr>
          <w:rFonts w:asciiTheme="minorHAnsi" w:hAnsiTheme="minorHAnsi"/>
        </w:rPr>
        <w:br w:type="page"/>
      </w:r>
    </w:p>
    <w:p w14:paraId="47D2749A" w14:textId="77777777" w:rsidR="009C0890" w:rsidRPr="00AF7ABF" w:rsidRDefault="009C0890" w:rsidP="000375FC">
      <w:pPr>
        <w:pStyle w:val="BodyTextVersion1"/>
        <w:rPr>
          <w:lang w:val="en-GB"/>
        </w:rPr>
      </w:pPr>
    </w:p>
    <w:p w14:paraId="5430D477" w14:textId="77777777" w:rsidR="00B17A4B" w:rsidRPr="00AF7ABF" w:rsidRDefault="00B17A4B" w:rsidP="000375FC">
      <w:pPr>
        <w:pStyle w:val="BodyTextVersion1"/>
        <w:rPr>
          <w:lang w:val="en-GB"/>
        </w:rPr>
      </w:pPr>
    </w:p>
    <w:p w14:paraId="5662A733" w14:textId="77777777" w:rsidR="00B17A4B" w:rsidRPr="00AF7ABF" w:rsidRDefault="00B17A4B" w:rsidP="000375FC">
      <w:pPr>
        <w:pStyle w:val="BodyTextVersion1"/>
        <w:rPr>
          <w:lang w:val="en-GB"/>
        </w:rPr>
      </w:pPr>
    </w:p>
    <w:p w14:paraId="41CC611C" w14:textId="77777777" w:rsidR="00B17A4B" w:rsidRPr="00AF7ABF" w:rsidRDefault="00B17A4B" w:rsidP="000375FC">
      <w:pPr>
        <w:pStyle w:val="BodyTextVersion1"/>
        <w:rPr>
          <w:lang w:val="en-GB"/>
        </w:rPr>
      </w:pPr>
    </w:p>
    <w:p w14:paraId="62445EF8" w14:textId="77777777" w:rsidR="00B17A4B" w:rsidRPr="00AF7ABF" w:rsidRDefault="00B17A4B" w:rsidP="000375FC">
      <w:pPr>
        <w:pStyle w:val="BodyTextVersion1"/>
        <w:rPr>
          <w:lang w:val="en-GB"/>
        </w:rPr>
      </w:pPr>
    </w:p>
    <w:p w14:paraId="2F5C9F68" w14:textId="77777777" w:rsidR="00B17A4B" w:rsidRPr="00AF7ABF" w:rsidRDefault="00B17A4B" w:rsidP="000375FC">
      <w:pPr>
        <w:pStyle w:val="BodyTextVersion1"/>
        <w:rPr>
          <w:lang w:val="en-GB"/>
        </w:rPr>
      </w:pPr>
    </w:p>
    <w:p w14:paraId="5D42E420" w14:textId="77777777" w:rsidR="00B17A4B" w:rsidRPr="00AF7ABF" w:rsidRDefault="00B17A4B" w:rsidP="000375FC">
      <w:pPr>
        <w:pStyle w:val="BodyTextVersion1"/>
        <w:rPr>
          <w:lang w:val="en-GB"/>
        </w:rPr>
      </w:pPr>
    </w:p>
    <w:p w14:paraId="47E15043" w14:textId="77777777" w:rsidR="00B17A4B" w:rsidRPr="00AF7ABF" w:rsidRDefault="00B17A4B" w:rsidP="000375FC">
      <w:pPr>
        <w:pStyle w:val="BodyTextVersion1"/>
        <w:rPr>
          <w:lang w:val="en-GB"/>
        </w:rPr>
      </w:pPr>
    </w:p>
    <w:p w14:paraId="520BC52C" w14:textId="77777777" w:rsidR="00B17A4B" w:rsidRPr="00AF7ABF" w:rsidRDefault="00B17A4B" w:rsidP="000375FC">
      <w:pPr>
        <w:pStyle w:val="BodyTextVersion1"/>
        <w:rPr>
          <w:lang w:val="en-GB"/>
        </w:rPr>
      </w:pPr>
    </w:p>
    <w:p w14:paraId="6CD351C0" w14:textId="77777777" w:rsidR="00B17A4B" w:rsidRPr="00AF7ABF" w:rsidRDefault="00B17A4B" w:rsidP="000375FC">
      <w:pPr>
        <w:pStyle w:val="BodyTextVersion1"/>
        <w:rPr>
          <w:lang w:val="en-GB"/>
        </w:rPr>
      </w:pPr>
    </w:p>
    <w:p w14:paraId="37781B13" w14:textId="77777777" w:rsidR="00B17A4B" w:rsidRPr="00AF7ABF" w:rsidRDefault="00B17A4B" w:rsidP="000375FC">
      <w:pPr>
        <w:pStyle w:val="BodyTextVersion1"/>
        <w:rPr>
          <w:lang w:val="en-GB"/>
        </w:rPr>
      </w:pPr>
    </w:p>
    <w:p w14:paraId="2193C990" w14:textId="77777777" w:rsidR="00B17A4B" w:rsidRPr="00AF7ABF" w:rsidRDefault="00B17A4B" w:rsidP="000375FC">
      <w:pPr>
        <w:pStyle w:val="BodyTextVersion1"/>
        <w:rPr>
          <w:lang w:val="en-GB"/>
        </w:rPr>
      </w:pPr>
    </w:p>
    <w:p w14:paraId="010BDFB7" w14:textId="77777777" w:rsidR="00B17A4B" w:rsidRPr="00AF7ABF" w:rsidRDefault="00B17A4B" w:rsidP="000375FC">
      <w:pPr>
        <w:pStyle w:val="BodyTextVersion1"/>
        <w:rPr>
          <w:lang w:val="en-GB"/>
        </w:rPr>
      </w:pPr>
    </w:p>
    <w:p w14:paraId="664AEC0B" w14:textId="77777777" w:rsidR="00B17A4B" w:rsidRPr="00AF7ABF" w:rsidRDefault="00B17A4B" w:rsidP="000375FC">
      <w:pPr>
        <w:pStyle w:val="BodyTextVersion1"/>
        <w:rPr>
          <w:lang w:val="en-GB"/>
        </w:rPr>
      </w:pPr>
    </w:p>
    <w:p w14:paraId="4E28F215" w14:textId="77777777" w:rsidR="00B17A4B" w:rsidRPr="00AF7ABF" w:rsidRDefault="00B17A4B" w:rsidP="000375FC">
      <w:pPr>
        <w:pStyle w:val="BodyTextVersion1"/>
        <w:rPr>
          <w:lang w:val="en-GB"/>
        </w:rPr>
      </w:pPr>
    </w:p>
    <w:p w14:paraId="775BE978" w14:textId="77777777" w:rsidR="00B17A4B" w:rsidRPr="00AF7ABF" w:rsidRDefault="00B17A4B" w:rsidP="000375FC">
      <w:pPr>
        <w:pStyle w:val="BodyTextVersion1"/>
        <w:rPr>
          <w:lang w:val="en-GB"/>
        </w:rPr>
      </w:pPr>
    </w:p>
    <w:p w14:paraId="760BD8CE" w14:textId="77777777" w:rsidR="00B17A4B" w:rsidRPr="00AF7ABF" w:rsidRDefault="00B17A4B" w:rsidP="000375FC">
      <w:pPr>
        <w:pStyle w:val="BodyTextVersion1"/>
        <w:rPr>
          <w:lang w:val="en-GB"/>
        </w:rPr>
      </w:pPr>
    </w:p>
    <w:p w14:paraId="5D67593F" w14:textId="77777777" w:rsidR="00B17A4B" w:rsidRPr="00AF7ABF" w:rsidRDefault="00B17A4B" w:rsidP="00D04893">
      <w:pPr>
        <w:rPr>
          <w:rFonts w:asciiTheme="minorHAnsi" w:hAnsiTheme="minorHAnsi"/>
        </w:rPr>
      </w:pPr>
    </w:p>
    <w:p w14:paraId="1E6FA7B9" w14:textId="77777777" w:rsidR="004C50BE" w:rsidRPr="00AF7ABF" w:rsidRDefault="00F51DFC" w:rsidP="0E6F52AB">
      <w:pPr>
        <w:pStyle w:val="BodyTextVersion1"/>
        <w:rPr>
          <w:lang w:val="en-GB"/>
        </w:rPr>
      </w:pPr>
      <w:r w:rsidRPr="00AF7ABF">
        <w:rPr>
          <w:noProof/>
        </w:rPr>
        <mc:AlternateContent>
          <mc:Choice Requires="wps">
            <w:drawing>
              <wp:anchor distT="45720" distB="45720" distL="114300" distR="114300" simplePos="0" relativeHeight="251658241" behindDoc="0" locked="0" layoutInCell="1" allowOverlap="1" wp14:anchorId="32F389C3" wp14:editId="43F8D5BB">
                <wp:simplePos x="0" y="0"/>
                <wp:positionH relativeFrom="margin">
                  <wp:posOffset>-92075</wp:posOffset>
                </wp:positionH>
                <wp:positionV relativeFrom="margin">
                  <wp:posOffset>5104765</wp:posOffset>
                </wp:positionV>
                <wp:extent cx="5934075" cy="897890"/>
                <wp:effectExtent l="0" t="0" r="9525" b="0"/>
                <wp:wrapSquare wrapText="bothSides"/>
                <wp:docPr id="1137256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3A44DF44" w14:textId="77777777" w:rsidR="009F7846" w:rsidRPr="00D95E66" w:rsidRDefault="009F7846" w:rsidP="009F784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2F389C3" id="_x0000_s1028" type="#_x0000_t202" style="position:absolute;left:0;text-align:left;margin-left:-7.25pt;margin-top:401.95pt;width:467.25pt;height:70.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3A44DF44" w14:textId="77777777" w:rsidR="009F7846" w:rsidRPr="00D95E66" w:rsidRDefault="009F7846" w:rsidP="009F784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r w:rsidR="009F7846" w:rsidRPr="00AF7ABF">
        <w:rPr>
          <w:noProof/>
        </w:rPr>
        <mc:AlternateContent>
          <mc:Choice Requires="wps">
            <w:drawing>
              <wp:anchor distT="45720" distB="45720" distL="114300" distR="114300" simplePos="0" relativeHeight="251658240" behindDoc="0" locked="0" layoutInCell="1" allowOverlap="1" wp14:anchorId="3C2C433F" wp14:editId="091C9956">
                <wp:simplePos x="0" y="0"/>
                <wp:positionH relativeFrom="margin">
                  <wp:align>center</wp:align>
                </wp:positionH>
                <wp:positionV relativeFrom="margin">
                  <wp:posOffset>3444240</wp:posOffset>
                </wp:positionV>
                <wp:extent cx="5934075" cy="1126490"/>
                <wp:effectExtent l="0" t="0" r="9525" b="0"/>
                <wp:wrapSquare wrapText="bothSides"/>
                <wp:docPr id="2119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55B875EE" w14:textId="77777777" w:rsidR="009F7846" w:rsidRPr="00D95E66" w:rsidRDefault="009F7846" w:rsidP="009F784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C2C433F" id="_x0000_s1029" type="#_x0000_t202" style="position:absolute;left:0;text-align:left;margin-left:0;margin-top:271.2pt;width:467.25pt;height:88.7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utJ9u9wEAAMcDAAAOAAAAAAAAAAAAAAAAAC4C&#10;AABkcnMvZTJvRG9jLnhtbFBLAQItABQABgAIAAAAIQC1gHwU3wAAAAgBAAAPAAAAAAAAAAAAAAAA&#10;AFEEAABkcnMvZG93bnJldi54bWxQSwUGAAAAAAQABADzAAAAXQUAAAAA&#10;" filled="f" stroked="f">
                <v:textbox inset="0,0,0,0">
                  <w:txbxContent>
                    <w:p w14:paraId="55B875EE" w14:textId="77777777" w:rsidR="009F7846" w:rsidRPr="00D95E66" w:rsidRDefault="009F7846" w:rsidP="009F784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sidR="009F7846" w:rsidRPr="00AF7ABF">
        <w:rPr>
          <w:noProof/>
        </w:rPr>
        <w:drawing>
          <wp:anchor distT="0" distB="0" distL="114300" distR="114300" simplePos="0" relativeHeight="251658242" behindDoc="1" locked="0" layoutInCell="1" allowOverlap="1" wp14:anchorId="29333CBA" wp14:editId="2DAD8629">
            <wp:simplePos x="0" y="0"/>
            <wp:positionH relativeFrom="margin">
              <wp:align>center</wp:align>
            </wp:positionH>
            <wp:positionV relativeFrom="margin">
              <wp:align>center</wp:align>
            </wp:positionV>
            <wp:extent cx="7526020" cy="8229600"/>
            <wp:effectExtent l="0" t="0" r="0" b="0"/>
            <wp:wrapNone/>
            <wp:docPr id="436021045"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143"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50BE" w:rsidRPr="00AF7ABF" w:rsidSect="00417812">
      <w:headerReference w:type="default" r:id="rId144"/>
      <w:footerReference w:type="even" r:id="rId145"/>
      <w:footerReference w:type="default" r:id="rId146"/>
      <w:footerReference w:type="first" r:id="rId147"/>
      <w:pgSz w:w="11907" w:h="16840"/>
      <w:pgMar w:top="1440" w:right="1418" w:bottom="1440" w:left="1418" w:header="624" w:footer="397"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rk Kelly" w:date="2025-07-17T12:19:00Z" w:initials="MK">
    <w:p w14:paraId="75388D07" w14:textId="77777777" w:rsidR="002A3F97" w:rsidRDefault="002A3F97" w:rsidP="002A3F97">
      <w:pPr>
        <w:pStyle w:val="CommentText"/>
      </w:pPr>
      <w:r>
        <w:rPr>
          <w:rStyle w:val="CommentReference"/>
        </w:rPr>
        <w:annotationRef/>
      </w:r>
      <w:r>
        <w:t xml:space="preserve">Change all instances of iz to is.. </w:t>
      </w:r>
    </w:p>
  </w:comment>
  <w:comment w:id="6" w:author="Nick Walters" w:date="2025-07-17T14:04:00Z" w:initials="NW">
    <w:p w14:paraId="24AACBA3" w14:textId="77777777" w:rsidR="00CF788A" w:rsidRDefault="00CF788A" w:rsidP="00CF788A">
      <w:r>
        <w:rPr>
          <w:rStyle w:val="CommentReference"/>
        </w:rPr>
        <w:annotationRef/>
      </w:r>
      <w:r>
        <w:rPr>
          <w:sz w:val="20"/>
        </w:rPr>
        <w:t>Done</w:t>
      </w:r>
    </w:p>
  </w:comment>
  <w:comment w:id="7" w:author="Mark Kelly" w:date="2025-07-17T12:17:00Z" w:initials="MK">
    <w:p w14:paraId="3BF1620E" w14:textId="299E2566" w:rsidR="001D6801" w:rsidRDefault="001D6801" w:rsidP="001D6801">
      <w:pPr>
        <w:pStyle w:val="CommentText"/>
      </w:pPr>
      <w:r>
        <w:rPr>
          <w:rStyle w:val="CommentReference"/>
        </w:rPr>
        <w:annotationRef/>
      </w:r>
      <w:r>
        <w:t>Do the other AFT repos also require connector for github? Should they be listed here?</w:t>
      </w:r>
    </w:p>
  </w:comment>
  <w:comment w:id="8" w:author="Nick Walters" w:date="2025-07-17T14:04:00Z" w:initials="NW">
    <w:p w14:paraId="3E3A6519" w14:textId="77777777" w:rsidR="00F901A8" w:rsidRDefault="00F901A8" w:rsidP="00F901A8">
      <w:r>
        <w:rPr>
          <w:rStyle w:val="CommentReference"/>
        </w:rPr>
        <w:annotationRef/>
      </w:r>
      <w:r>
        <w:rPr>
          <w:sz w:val="20"/>
        </w:rPr>
        <w:t>They will need added to the connection but they do not start a AWS CodePipeline run</w:t>
      </w:r>
    </w:p>
  </w:comment>
  <w:comment w:id="9" w:author="Nick Walters" w:date="2025-07-17T14:06:00Z" w:initials="NW">
    <w:p w14:paraId="1452851D" w14:textId="77777777" w:rsidR="00C403A8" w:rsidRDefault="00C403A8" w:rsidP="00C403A8">
      <w:r>
        <w:rPr>
          <w:rStyle w:val="CommentReference"/>
        </w:rPr>
        <w:annotationRef/>
      </w:r>
      <w:r>
        <w:rPr>
          <w:sz w:val="20"/>
        </w:rPr>
        <w:t>Extra sentence added under the table</w:t>
      </w:r>
    </w:p>
  </w:comment>
  <w:comment w:id="10" w:author="Mark Kelly" w:date="2025-07-17T12:20:00Z" w:initials="MK">
    <w:p w14:paraId="5471C166" w14:textId="77777777" w:rsidR="00576863" w:rsidRDefault="00576863" w:rsidP="00576863">
      <w:pPr>
        <w:pStyle w:val="CommentText"/>
      </w:pPr>
      <w:r>
        <w:rPr>
          <w:rStyle w:val="CommentReference"/>
        </w:rPr>
        <w:annotationRef/>
      </w:r>
      <w:r>
        <w:t>What permissions does this connection have in AWS or what role does it assume?</w:t>
      </w:r>
    </w:p>
  </w:comment>
  <w:comment w:id="11" w:author="Nick Walters" w:date="2025-07-17T14:07:00Z" w:initials="NW">
    <w:p w14:paraId="2B1546CA" w14:textId="77777777" w:rsidR="0019286D" w:rsidRDefault="0019286D" w:rsidP="0019286D">
      <w:r>
        <w:rPr>
          <w:rStyle w:val="CommentReference"/>
        </w:rPr>
        <w:annotationRef/>
      </w:r>
      <w:r>
        <w:rPr>
          <w:sz w:val="20"/>
        </w:rPr>
        <w:t>Not sure haven't researched the AWS app permissions/role</w:t>
      </w:r>
    </w:p>
  </w:comment>
  <w:comment w:id="14" w:author="Mark Kelly" w:date="2025-07-17T12:24:00Z" w:initials="MK">
    <w:p w14:paraId="71BE42BB" w14:textId="7F89B411" w:rsidR="00AE330A" w:rsidRDefault="00AE330A" w:rsidP="00AE330A">
      <w:pPr>
        <w:pStyle w:val="CommentText"/>
      </w:pPr>
      <w:r>
        <w:rPr>
          <w:rStyle w:val="CommentReference"/>
        </w:rPr>
        <w:annotationRef/>
      </w:r>
      <w:r>
        <w:t>Add a subject to clearly delineate each repo</w:t>
      </w:r>
    </w:p>
  </w:comment>
  <w:comment w:id="15" w:author="Nick Walters" w:date="2025-07-17T14:11:00Z" w:initials="NW">
    <w:p w14:paraId="5181CF8D" w14:textId="77777777" w:rsidR="00B66BE0" w:rsidRDefault="00B66BE0" w:rsidP="00B66BE0">
      <w:r>
        <w:rPr>
          <w:rStyle w:val="CommentReference"/>
        </w:rPr>
        <w:annotationRef/>
      </w:r>
      <w:r>
        <w:rPr>
          <w:sz w:val="20"/>
        </w:rPr>
        <w:t>Done</w:t>
      </w:r>
    </w:p>
  </w:comment>
  <w:comment w:id="16" w:author="Mark Kelly" w:date="2025-07-17T12:22:00Z" w:initials="MK">
    <w:p w14:paraId="61B6BD10" w14:textId="77777777" w:rsidR="007D256D" w:rsidRDefault="007D256D" w:rsidP="007D256D">
      <w:pPr>
        <w:pStyle w:val="CommentText"/>
      </w:pPr>
      <w:r>
        <w:rPr>
          <w:rStyle w:val="CommentReference"/>
        </w:rPr>
        <w:annotationRef/>
      </w:r>
      <w:r>
        <w:t>Are direct pushes to man permitted? Are there any branch policies in place to permit only PRs, from feature branches for example?</w:t>
      </w:r>
    </w:p>
  </w:comment>
  <w:comment w:id="17" w:author="Nick Walters" w:date="2025-07-17T14:12:00Z" w:initials="NW">
    <w:p w14:paraId="7ECB930B" w14:textId="77777777" w:rsidR="00316683" w:rsidRDefault="00316683" w:rsidP="00316683">
      <w:r>
        <w:rPr>
          <w:rStyle w:val="CommentReference"/>
        </w:rPr>
        <w:annotationRef/>
      </w:r>
      <w:r>
        <w:rPr>
          <w:sz w:val="20"/>
        </w:rPr>
        <w:t>Direct pushes are allowed at the moment iSP need to enable branch protection and at least one pull request review on all the GitHub repositories but if add it now will slow down development</w:t>
      </w:r>
    </w:p>
  </w:comment>
  <w:comment w:id="18" w:author="Nick Walters" w:date="2025-07-17T14:13:00Z" w:initials="NW">
    <w:p w14:paraId="4744BB99" w14:textId="77777777" w:rsidR="00316683" w:rsidRDefault="00316683" w:rsidP="00316683">
      <w:r>
        <w:rPr>
          <w:rStyle w:val="CommentReference"/>
        </w:rPr>
        <w:annotationRef/>
      </w:r>
      <w:r>
        <w:rPr>
          <w:sz w:val="20"/>
        </w:rPr>
        <w:t>Add "</w:t>
      </w:r>
      <w:r>
        <w:rPr>
          <w:color w:val="4E4E4E"/>
          <w:sz w:val="20"/>
        </w:rPr>
        <w:t>via a Pull Request</w:t>
      </w:r>
      <w:r>
        <w:rPr>
          <w:sz w:val="20"/>
        </w:rPr>
        <w:t>"</w:t>
      </w:r>
    </w:p>
  </w:comment>
  <w:comment w:id="19" w:author="Mark Kelly" w:date="2025-07-17T12:23:00Z" w:initials="MK">
    <w:p w14:paraId="4C87502E" w14:textId="6909EACB" w:rsidR="00AE330A" w:rsidRDefault="00AE330A" w:rsidP="00AE330A">
      <w:pPr>
        <w:pStyle w:val="CommentText"/>
      </w:pPr>
      <w:r>
        <w:rPr>
          <w:rStyle w:val="CommentReference"/>
        </w:rPr>
        <w:annotationRef/>
      </w:r>
      <w:r>
        <w:t>Maybe elaborate this sentence to explicitly state that this link refers to a sample/example only...</w:t>
      </w:r>
    </w:p>
  </w:comment>
  <w:comment w:id="20" w:author="Nick Walters" w:date="2025-07-17T15:32:00Z" w:initials="NW">
    <w:p w14:paraId="1910E67A" w14:textId="77777777" w:rsidR="001A76A0" w:rsidRDefault="001A76A0" w:rsidP="001A76A0">
      <w:r>
        <w:rPr>
          <w:rStyle w:val="CommentReference"/>
        </w:rPr>
        <w:annotationRef/>
      </w:r>
      <w:r>
        <w:rPr>
          <w:sz w:val="20"/>
        </w:rPr>
        <w:t>Sentence extended</w:t>
      </w:r>
    </w:p>
  </w:comment>
  <w:comment w:id="22" w:author="Mark Kelly" w:date="2025-07-17T12:24:00Z" w:initials="MK">
    <w:p w14:paraId="45AEBAA9" w14:textId="532899FA" w:rsidR="00AE330A" w:rsidRDefault="00AE330A" w:rsidP="00AE330A">
      <w:pPr>
        <w:pStyle w:val="CommentText"/>
      </w:pPr>
      <w:r>
        <w:rPr>
          <w:rStyle w:val="CommentReference"/>
        </w:rPr>
        <w:annotationRef/>
      </w:r>
      <w:r>
        <w:t>Add new sub section for AFT</w:t>
      </w:r>
    </w:p>
  </w:comment>
  <w:comment w:id="23" w:author="Nick Walters" w:date="2025-07-17T15:32:00Z" w:initials="NW">
    <w:p w14:paraId="78B7A01B" w14:textId="77777777" w:rsidR="001A76A0" w:rsidRDefault="001A76A0" w:rsidP="001A76A0">
      <w:r>
        <w:rPr>
          <w:rStyle w:val="CommentReference"/>
        </w:rPr>
        <w:annotationRef/>
      </w:r>
      <w:r>
        <w:rPr>
          <w:sz w:val="20"/>
        </w:rPr>
        <w:t>Done</w:t>
      </w:r>
    </w:p>
  </w:comment>
  <w:comment w:id="24" w:author="Mark Kelly" w:date="2025-07-17T12:39:00Z" w:initials="MK">
    <w:p w14:paraId="79FB988A" w14:textId="6356A647" w:rsidR="006E2F2D" w:rsidRDefault="005E2952" w:rsidP="006E2F2D">
      <w:pPr>
        <w:pStyle w:val="CommentText"/>
      </w:pPr>
      <w:r>
        <w:rPr>
          <w:rStyle w:val="CommentReference"/>
        </w:rPr>
        <w:annotationRef/>
      </w:r>
      <w:r w:rsidR="006E2F2D">
        <w:t xml:space="preserve">Can you elaborate on the purpose column. What code does it host e.g. Terraform, scenarios for updating each repos etc </w:t>
      </w:r>
    </w:p>
  </w:comment>
  <w:comment w:id="25" w:author="Nick Walters" w:date="2025-07-17T14:19:00Z" w:initials="NW">
    <w:p w14:paraId="4F424609" w14:textId="77777777" w:rsidR="00F43ECF" w:rsidRDefault="00C0508F" w:rsidP="00F43ECF">
      <w:r>
        <w:rPr>
          <w:rStyle w:val="CommentReference"/>
        </w:rPr>
        <w:annotationRef/>
      </w:r>
      <w:r w:rsidR="00F43ECF">
        <w:rPr>
          <w:sz w:val="20"/>
        </w:rPr>
        <w:t xml:space="preserve">It has the sentence before the table: </w:t>
      </w:r>
      <w:r w:rsidR="00F43ECF">
        <w:rPr>
          <w:color w:val="4E4E4E"/>
          <w:sz w:val="20"/>
        </w:rPr>
        <w:t>Each of these repositories includes a README.md file with additional context and guidance.</w:t>
      </w:r>
      <w:r w:rsidR="00F43ECF">
        <w:rPr>
          <w:color w:val="000000"/>
          <w:sz w:val="20"/>
        </w:rPr>
        <w:t xml:space="preserve"> </w:t>
      </w:r>
    </w:p>
  </w:comment>
  <w:comment w:id="29" w:author="Mark Kelly" w:date="2025-07-17T12:26:00Z" w:initials="MK">
    <w:p w14:paraId="543E9751" w14:textId="64D25736" w:rsidR="00606559" w:rsidRDefault="00606559" w:rsidP="00606559">
      <w:pPr>
        <w:pStyle w:val="CommentText"/>
      </w:pPr>
      <w:r>
        <w:rPr>
          <w:rStyle w:val="CommentReference"/>
        </w:rPr>
        <w:annotationRef/>
      </w:r>
      <w:r>
        <w:t>Can you highlight this point - by way of a warning symbol for example</w:t>
      </w:r>
    </w:p>
  </w:comment>
  <w:comment w:id="31" w:author="Mark Kelly" w:date="2025-07-17T12:35:00Z" w:initials="MK">
    <w:p w14:paraId="444D78F3" w14:textId="77777777" w:rsidR="003B4C19" w:rsidRDefault="003B4C19" w:rsidP="003B4C19">
      <w:pPr>
        <w:pStyle w:val="CommentText"/>
      </w:pPr>
      <w:r>
        <w:rPr>
          <w:rStyle w:val="CommentReference"/>
        </w:rPr>
        <w:annotationRef/>
      </w:r>
      <w:r>
        <w:t xml:space="preserve">Probably worth adding a warning icon here to to highlight the criticality </w:t>
      </w:r>
    </w:p>
  </w:comment>
  <w:comment w:id="32" w:author="Nick Walters" w:date="2025-07-17T14:21:00Z" w:initials="NW">
    <w:p w14:paraId="0E751C04" w14:textId="77777777" w:rsidR="007852D5" w:rsidRDefault="007852D5" w:rsidP="007852D5">
      <w:r>
        <w:rPr>
          <w:rStyle w:val="CommentReference"/>
        </w:rPr>
        <w:annotationRef/>
      </w:r>
      <w:r>
        <w:rPr>
          <w:sz w:val="20"/>
        </w:rPr>
        <w:t>Added</w:t>
      </w:r>
    </w:p>
  </w:comment>
  <w:comment w:id="33" w:author="Mark Kelly" w:date="2025-07-17T12:39:00Z" w:initials="MK">
    <w:p w14:paraId="1B3D01CE" w14:textId="77777777" w:rsidR="00464FF2" w:rsidRDefault="00464FF2" w:rsidP="00464FF2">
      <w:pPr>
        <w:pStyle w:val="CommentText"/>
      </w:pPr>
      <w:r>
        <w:rPr>
          <w:rStyle w:val="CommentReference"/>
        </w:rPr>
        <w:annotationRef/>
      </w:r>
      <w:r>
        <w:t xml:space="preserve">Can you elaborate on the purpose column. What code does it host e.g. Terraform, scenarios for updating each repos etc </w:t>
      </w:r>
    </w:p>
  </w:comment>
  <w:comment w:id="34" w:author="Nick Walters" w:date="2025-07-17T14:19:00Z" w:initials="NW">
    <w:p w14:paraId="0E7AF562" w14:textId="77777777" w:rsidR="00835F65" w:rsidRDefault="00464FF2" w:rsidP="00835F65">
      <w:r>
        <w:rPr>
          <w:rStyle w:val="CommentReference"/>
        </w:rPr>
        <w:annotationRef/>
      </w:r>
      <w:r w:rsidR="00835F65">
        <w:rPr>
          <w:sz w:val="20"/>
        </w:rPr>
        <w:t>This table describes the group. Maybe the edit has lost the original comment location</w:t>
      </w:r>
    </w:p>
  </w:comment>
  <w:comment w:id="35" w:author="Mark Kelly" w:date="2025-07-17T12:39:00Z" w:initials="MK">
    <w:p w14:paraId="1AD8987B" w14:textId="5F755525" w:rsidR="008C4606" w:rsidRDefault="008C4606" w:rsidP="008C4606">
      <w:pPr>
        <w:pStyle w:val="CommentText"/>
      </w:pPr>
      <w:r>
        <w:rPr>
          <w:rStyle w:val="CommentReference"/>
        </w:rPr>
        <w:annotationRef/>
      </w:r>
      <w:r>
        <w:t xml:space="preserve">Can you elaborate on the purpose column. What code does it host e.g. Terraform, scenarios for updating each repos etc </w:t>
      </w:r>
    </w:p>
  </w:comment>
  <w:comment w:id="36" w:author="Nick Walters" w:date="2025-07-17T14:19:00Z" w:initials="NW">
    <w:p w14:paraId="025E7463" w14:textId="77777777" w:rsidR="00BF133D" w:rsidRDefault="008C4606" w:rsidP="00BF133D">
      <w:r>
        <w:rPr>
          <w:rStyle w:val="CommentReference"/>
        </w:rPr>
        <w:annotationRef/>
      </w:r>
      <w:r w:rsidR="00BF133D">
        <w:rPr>
          <w:color w:val="4E4E4E"/>
          <w:sz w:val="20"/>
        </w:rPr>
        <w:t>This table describes the policy. Maybe the edit has lost the original comment location</w:t>
      </w:r>
    </w:p>
  </w:comment>
  <w:comment w:id="41" w:author="Mark Kelly" w:date="2025-07-17T12:38:00Z" w:initials="MK">
    <w:p w14:paraId="6AD2D534" w14:textId="19E42648" w:rsidR="00B8532C" w:rsidRDefault="00B8532C" w:rsidP="00B8532C">
      <w:pPr>
        <w:pStyle w:val="CommentText"/>
      </w:pPr>
      <w:r>
        <w:rPr>
          <w:rStyle w:val="CommentReference"/>
        </w:rPr>
        <w:annotationRef/>
      </w:r>
      <w:r>
        <w:t>Feels like this should be its own section</w:t>
      </w:r>
    </w:p>
  </w:comment>
  <w:comment w:id="42" w:author="Nick Walters" w:date="2025-07-17T15:38:00Z" w:initials="NW">
    <w:p w14:paraId="4DF2B8F7" w14:textId="77777777" w:rsidR="00BC07B5" w:rsidRDefault="00BC07B5" w:rsidP="00BC07B5">
      <w:r>
        <w:rPr>
          <w:rStyle w:val="CommentReference"/>
        </w:rPr>
        <w:annotationRef/>
      </w:r>
      <w:r>
        <w:rPr>
          <w:sz w:val="20"/>
        </w:rPr>
        <w:t>This is still part of the LZ set up</w:t>
      </w:r>
    </w:p>
  </w:comment>
  <w:comment w:id="45" w:author="Mark Kelly" w:date="2025-07-17T12:41:00Z" w:initials="MK">
    <w:p w14:paraId="0F341472" w14:textId="69BDE7A2" w:rsidR="006E2F2D" w:rsidRDefault="006E2F2D" w:rsidP="006E2F2D">
      <w:pPr>
        <w:pStyle w:val="CommentText"/>
      </w:pPr>
      <w:r>
        <w:rPr>
          <w:rStyle w:val="CommentReference"/>
        </w:rPr>
        <w:annotationRef/>
      </w:r>
      <w:r>
        <w:t>A key gap for me is how each of the AFT repos relate to each other. I think a high level diagram/image would help illustrate how they relate eg do I need to update one repo first before another one, is there a sequential order</w:t>
      </w:r>
    </w:p>
  </w:comment>
  <w:comment w:id="46" w:author="Nick Walters" w:date="2025-07-17T15:39:00Z" w:initials="NW">
    <w:p w14:paraId="44810B95" w14:textId="77777777" w:rsidR="009C058B" w:rsidRDefault="009C058B" w:rsidP="009C058B">
      <w:r>
        <w:rPr>
          <w:rStyle w:val="CommentReference"/>
        </w:rPr>
        <w:annotationRef/>
      </w:r>
      <w:r>
        <w:rPr>
          <w:sz w:val="20"/>
        </w:rPr>
        <w:t>I can add that in a future section within common use cases</w:t>
      </w:r>
    </w:p>
  </w:comment>
  <w:comment w:id="47" w:author="Mark Kelly" w:date="2025-07-17T12:44:00Z" w:initials="MK">
    <w:p w14:paraId="192D2184" w14:textId="530CFDEA" w:rsidR="005A247F" w:rsidRDefault="005A247F" w:rsidP="005A247F">
      <w:pPr>
        <w:pStyle w:val="CommentText"/>
      </w:pPr>
      <w:r>
        <w:rPr>
          <w:rStyle w:val="CommentReference"/>
        </w:rPr>
        <w:annotationRef/>
      </w:r>
      <w:r>
        <w:t>Are these steps i.e. the tf commands not run via a pipeline or github actions?</w:t>
      </w:r>
    </w:p>
  </w:comment>
  <w:comment w:id="48" w:author="Nick Walters" w:date="2025-07-17T13:37:00Z" w:initials="NW">
    <w:p w14:paraId="66B61638" w14:textId="77777777" w:rsidR="00B32A08" w:rsidRDefault="00B32A08" w:rsidP="00B32A08">
      <w:r>
        <w:rPr>
          <w:rStyle w:val="CommentReference"/>
        </w:rPr>
        <w:annotationRef/>
      </w:r>
      <w:r>
        <w:rPr>
          <w:sz w:val="20"/>
        </w:rPr>
        <w:t>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388D07" w15:done="1"/>
  <w15:commentEx w15:paraId="24AACBA3" w15:paraIdParent="75388D07" w15:done="1"/>
  <w15:commentEx w15:paraId="3BF1620E" w15:done="1"/>
  <w15:commentEx w15:paraId="3E3A6519" w15:paraIdParent="3BF1620E" w15:done="1"/>
  <w15:commentEx w15:paraId="1452851D" w15:paraIdParent="3BF1620E" w15:done="1"/>
  <w15:commentEx w15:paraId="5471C166" w15:done="1"/>
  <w15:commentEx w15:paraId="2B1546CA" w15:paraIdParent="5471C166" w15:done="1"/>
  <w15:commentEx w15:paraId="71BE42BB" w15:done="1"/>
  <w15:commentEx w15:paraId="5181CF8D" w15:paraIdParent="71BE42BB" w15:done="1"/>
  <w15:commentEx w15:paraId="61B6BD10" w15:done="1"/>
  <w15:commentEx w15:paraId="7ECB930B" w15:paraIdParent="61B6BD10" w15:done="1"/>
  <w15:commentEx w15:paraId="4744BB99" w15:paraIdParent="61B6BD10" w15:done="1"/>
  <w15:commentEx w15:paraId="4C87502E" w15:done="1"/>
  <w15:commentEx w15:paraId="1910E67A" w15:paraIdParent="4C87502E" w15:done="1"/>
  <w15:commentEx w15:paraId="45AEBAA9" w15:done="1"/>
  <w15:commentEx w15:paraId="78B7A01B" w15:paraIdParent="45AEBAA9" w15:done="1"/>
  <w15:commentEx w15:paraId="79FB988A" w15:done="1"/>
  <w15:commentEx w15:paraId="4F424609" w15:paraIdParent="79FB988A" w15:done="1"/>
  <w15:commentEx w15:paraId="543E9751" w15:done="1"/>
  <w15:commentEx w15:paraId="444D78F3" w15:done="1"/>
  <w15:commentEx w15:paraId="0E751C04" w15:paraIdParent="444D78F3" w15:done="1"/>
  <w15:commentEx w15:paraId="1B3D01CE" w15:done="1"/>
  <w15:commentEx w15:paraId="0E7AF562" w15:paraIdParent="1B3D01CE" w15:done="1"/>
  <w15:commentEx w15:paraId="1AD8987B" w15:done="1"/>
  <w15:commentEx w15:paraId="025E7463" w15:paraIdParent="1AD8987B" w15:done="1"/>
  <w15:commentEx w15:paraId="6AD2D534" w15:done="1"/>
  <w15:commentEx w15:paraId="4DF2B8F7" w15:paraIdParent="6AD2D534" w15:done="1"/>
  <w15:commentEx w15:paraId="0F341472" w15:done="1"/>
  <w15:commentEx w15:paraId="44810B95" w15:paraIdParent="0F341472" w15:done="1"/>
  <w15:commentEx w15:paraId="192D2184" w15:done="1"/>
  <w15:commentEx w15:paraId="66B61638" w15:paraIdParent="192D21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ABE54B" w16cex:dateUtc="2025-07-17T11:19:00Z"/>
  <w16cex:commentExtensible w16cex:durableId="56D2391D" w16cex:dateUtc="2025-07-17T13:04:00Z"/>
  <w16cex:commentExtensible w16cex:durableId="40A68233" w16cex:dateUtc="2025-07-17T11:17:00Z"/>
  <w16cex:commentExtensible w16cex:durableId="6D66EE90" w16cex:dateUtc="2025-07-17T13:04:00Z"/>
  <w16cex:commentExtensible w16cex:durableId="64851FB3" w16cex:dateUtc="2025-07-17T13:06:00Z"/>
  <w16cex:commentExtensible w16cex:durableId="185EDFF0" w16cex:dateUtc="2025-07-17T11:20:00Z"/>
  <w16cex:commentExtensible w16cex:durableId="276F3066" w16cex:dateUtc="2025-07-17T13:07:00Z"/>
  <w16cex:commentExtensible w16cex:durableId="49B9D7F6" w16cex:dateUtc="2025-07-17T11:24:00Z"/>
  <w16cex:commentExtensible w16cex:durableId="2FE34D91" w16cex:dateUtc="2025-07-17T13:11:00Z"/>
  <w16cex:commentExtensible w16cex:durableId="4290BA8C" w16cex:dateUtc="2025-07-17T11:22:00Z"/>
  <w16cex:commentExtensible w16cex:durableId="25574781" w16cex:dateUtc="2025-07-17T13:12:00Z"/>
  <w16cex:commentExtensible w16cex:durableId="237B29D9" w16cex:dateUtc="2025-07-17T13:13:00Z"/>
  <w16cex:commentExtensible w16cex:durableId="7E9729DF" w16cex:dateUtc="2025-07-17T11:23:00Z"/>
  <w16cex:commentExtensible w16cex:durableId="57B8C86B" w16cex:dateUtc="2025-07-17T14:32:00Z"/>
  <w16cex:commentExtensible w16cex:durableId="75A52631" w16cex:dateUtc="2025-07-17T11:24:00Z"/>
  <w16cex:commentExtensible w16cex:durableId="2359341D" w16cex:dateUtc="2025-07-17T14:32:00Z"/>
  <w16cex:commentExtensible w16cex:durableId="11A6E3D1" w16cex:dateUtc="2025-07-17T11:39:00Z"/>
  <w16cex:commentExtensible w16cex:durableId="6C958347" w16cex:dateUtc="2025-07-17T13:19:00Z"/>
  <w16cex:commentExtensible w16cex:durableId="30476E41" w16cex:dateUtc="2025-07-17T11:26:00Z">
    <w16cex:extLst>
      <w16:ext w16:uri="{CE6994B0-6A32-4C9F-8C6B-6E91EDA988CE}">
        <cr:reactions xmlns:cr="http://schemas.microsoft.com/office/comments/2020/reactions">
          <cr:reaction reactionType="1">
            <cr:reactionInfo dateUtc="2025-07-17T13:20:05Z">
              <cr:user userId="S::nick.walters@version1.com::fff7da15-c20c-41f8-880d-3558cd59314f" userProvider="AD" userName="Nick Walters"/>
            </cr:reactionInfo>
          </cr:reaction>
        </cr:reactions>
      </w16:ext>
    </w16cex:extLst>
  </w16cex:commentExtensible>
  <w16cex:commentExtensible w16cex:durableId="49300ED2" w16cex:dateUtc="2025-07-17T11:35:00Z"/>
  <w16cex:commentExtensible w16cex:durableId="2D0D437C" w16cex:dateUtc="2025-07-17T13:21:00Z"/>
  <w16cex:commentExtensible w16cex:durableId="3F094BBA" w16cex:dateUtc="2025-07-17T11:39:00Z"/>
  <w16cex:commentExtensible w16cex:durableId="0D3D1722" w16cex:dateUtc="2025-07-17T13:19:00Z"/>
  <w16cex:commentExtensible w16cex:durableId="53F31A50" w16cex:dateUtc="2025-07-17T11:39:00Z"/>
  <w16cex:commentExtensible w16cex:durableId="436350CB" w16cex:dateUtc="2025-07-17T13:19:00Z"/>
  <w16cex:commentExtensible w16cex:durableId="09027ADA" w16cex:dateUtc="2025-07-17T11:38:00Z"/>
  <w16cex:commentExtensible w16cex:durableId="3766272F" w16cex:dateUtc="2025-07-17T14:38:00Z"/>
  <w16cex:commentExtensible w16cex:durableId="38207448" w16cex:dateUtc="2025-07-17T11:41:00Z"/>
  <w16cex:commentExtensible w16cex:durableId="2E2C7433" w16cex:dateUtc="2025-07-17T14:39:00Z"/>
  <w16cex:commentExtensible w16cex:durableId="567BC96E" w16cex:dateUtc="2025-07-17T11:44:00Z"/>
  <w16cex:commentExtensible w16cex:durableId="3C08BB23" w16cex:dateUtc="2025-07-17T1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388D07" w16cid:durableId="34ABE54B"/>
  <w16cid:commentId w16cid:paraId="24AACBA3" w16cid:durableId="56D2391D"/>
  <w16cid:commentId w16cid:paraId="3BF1620E" w16cid:durableId="40A68233"/>
  <w16cid:commentId w16cid:paraId="3E3A6519" w16cid:durableId="6D66EE90"/>
  <w16cid:commentId w16cid:paraId="1452851D" w16cid:durableId="64851FB3"/>
  <w16cid:commentId w16cid:paraId="5471C166" w16cid:durableId="185EDFF0"/>
  <w16cid:commentId w16cid:paraId="2B1546CA" w16cid:durableId="276F3066"/>
  <w16cid:commentId w16cid:paraId="71BE42BB" w16cid:durableId="49B9D7F6"/>
  <w16cid:commentId w16cid:paraId="5181CF8D" w16cid:durableId="2FE34D91"/>
  <w16cid:commentId w16cid:paraId="61B6BD10" w16cid:durableId="4290BA8C"/>
  <w16cid:commentId w16cid:paraId="7ECB930B" w16cid:durableId="25574781"/>
  <w16cid:commentId w16cid:paraId="4744BB99" w16cid:durableId="237B29D9"/>
  <w16cid:commentId w16cid:paraId="4C87502E" w16cid:durableId="7E9729DF"/>
  <w16cid:commentId w16cid:paraId="1910E67A" w16cid:durableId="57B8C86B"/>
  <w16cid:commentId w16cid:paraId="45AEBAA9" w16cid:durableId="75A52631"/>
  <w16cid:commentId w16cid:paraId="78B7A01B" w16cid:durableId="2359341D"/>
  <w16cid:commentId w16cid:paraId="79FB988A" w16cid:durableId="11A6E3D1"/>
  <w16cid:commentId w16cid:paraId="4F424609" w16cid:durableId="6C958347"/>
  <w16cid:commentId w16cid:paraId="543E9751" w16cid:durableId="30476E41"/>
  <w16cid:commentId w16cid:paraId="444D78F3" w16cid:durableId="49300ED2"/>
  <w16cid:commentId w16cid:paraId="0E751C04" w16cid:durableId="2D0D437C"/>
  <w16cid:commentId w16cid:paraId="1B3D01CE" w16cid:durableId="3F094BBA"/>
  <w16cid:commentId w16cid:paraId="0E7AF562" w16cid:durableId="0D3D1722"/>
  <w16cid:commentId w16cid:paraId="1AD8987B" w16cid:durableId="53F31A50"/>
  <w16cid:commentId w16cid:paraId="025E7463" w16cid:durableId="436350CB"/>
  <w16cid:commentId w16cid:paraId="6AD2D534" w16cid:durableId="09027ADA"/>
  <w16cid:commentId w16cid:paraId="4DF2B8F7" w16cid:durableId="3766272F"/>
  <w16cid:commentId w16cid:paraId="0F341472" w16cid:durableId="38207448"/>
  <w16cid:commentId w16cid:paraId="44810B95" w16cid:durableId="2E2C7433"/>
  <w16cid:commentId w16cid:paraId="192D2184" w16cid:durableId="567BC96E"/>
  <w16cid:commentId w16cid:paraId="66B61638" w16cid:durableId="3C08BB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D991" w14:textId="77777777" w:rsidR="00FC54C0" w:rsidRDefault="00FC54C0" w:rsidP="00F31842">
      <w:r>
        <w:separator/>
      </w:r>
    </w:p>
  </w:endnote>
  <w:endnote w:type="continuationSeparator" w:id="0">
    <w:p w14:paraId="50A191EA" w14:textId="77777777" w:rsidR="00FC54C0" w:rsidRDefault="00FC54C0" w:rsidP="00F31842">
      <w:r>
        <w:continuationSeparator/>
      </w:r>
    </w:p>
  </w:endnote>
  <w:endnote w:type="continuationNotice" w:id="1">
    <w:p w14:paraId="5CE320E4" w14:textId="77777777" w:rsidR="00FC54C0" w:rsidRDefault="00FC54C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C0E3" w14:textId="0434271B" w:rsidR="009A1BCD" w:rsidRDefault="009E43B8">
    <w:pPr>
      <w:pStyle w:val="Footer"/>
    </w:pPr>
    <w:r>
      <w:rPr>
        <w:noProof/>
      </w:rPr>
      <mc:AlternateContent>
        <mc:Choice Requires="wps">
          <w:drawing>
            <wp:anchor distT="0" distB="0" distL="0" distR="0" simplePos="0" relativeHeight="251658242" behindDoc="0" locked="0" layoutInCell="1" allowOverlap="1" wp14:anchorId="5FCCFAEB" wp14:editId="41C663DD">
              <wp:simplePos x="635" y="635"/>
              <wp:positionH relativeFrom="page">
                <wp:align>left</wp:align>
              </wp:positionH>
              <wp:positionV relativeFrom="page">
                <wp:align>bottom</wp:align>
              </wp:positionV>
              <wp:extent cx="1022350" cy="283210"/>
              <wp:effectExtent l="0" t="0" r="6350" b="0"/>
              <wp:wrapNone/>
              <wp:docPr id="1679480518" name="Text Box 2"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2350" cy="283210"/>
                      </a:xfrm>
                      <a:prstGeom prst="rect">
                        <a:avLst/>
                      </a:prstGeom>
                      <a:noFill/>
                      <a:ln>
                        <a:noFill/>
                      </a:ln>
                    </wps:spPr>
                    <wps:txbx>
                      <w:txbxContent>
                        <w:p w14:paraId="313738EB" w14:textId="2E8F640B"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CCFAEB" id="_x0000_t202" coordsize="21600,21600" o:spt="202" path="m,l,21600r21600,l21600,xe">
              <v:stroke joinstyle="miter"/>
              <v:path gradientshapeok="t" o:connecttype="rect"/>
            </v:shapetype>
            <v:shape id="_x0000_s1030" type="#_x0000_t202" alt="Classification: Controlled" style="position:absolute;margin-left:0;margin-top:0;width:80.5pt;height:22.3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" filled="f" stroked="f">
              <v:textbox style="mso-fit-shape-to-text:t" inset="20pt,0,0,15pt">
                <w:txbxContent>
                  <w:p w14:paraId="313738EB" w14:textId="2E8F640B"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EBF9D" w14:textId="43BD8F56" w:rsidR="003B73F2" w:rsidRPr="00D22EAA" w:rsidRDefault="009E43B8" w:rsidP="00417812">
    <w:pPr>
      <w:pStyle w:val="HeaderFootertags"/>
      <w:tabs>
        <w:tab w:val="right" w:pos="9071"/>
      </w:tabs>
      <w:ind w:left="-284"/>
      <w:rPr>
        <w:sz w:val="16"/>
        <w:szCs w:val="18"/>
      </w:rPr>
    </w:pPr>
    <w:r>
      <w:rPr>
        <w:noProof/>
        <w:color w:val="4F4F4F"/>
        <w:sz w:val="16"/>
        <w:szCs w:val="18"/>
        <w:lang w:val="en-GB"/>
      </w:rPr>
      <mc:AlternateContent>
        <mc:Choice Requires="wps">
          <w:drawing>
            <wp:anchor distT="0" distB="0" distL="0" distR="0" simplePos="0" relativeHeight="251658243" behindDoc="0" locked="0" layoutInCell="1" allowOverlap="1" wp14:anchorId="5A30A763" wp14:editId="2E7F1FC9">
              <wp:simplePos x="0" y="0"/>
              <wp:positionH relativeFrom="page">
                <wp:align>left</wp:align>
              </wp:positionH>
              <wp:positionV relativeFrom="page">
                <wp:align>bottom</wp:align>
              </wp:positionV>
              <wp:extent cx="1022350" cy="283210"/>
              <wp:effectExtent l="0" t="0" r="6350" b="0"/>
              <wp:wrapNone/>
              <wp:docPr id="623899286" name="Text Box 3"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2350" cy="283210"/>
                      </a:xfrm>
                      <a:prstGeom prst="rect">
                        <a:avLst/>
                      </a:prstGeom>
                      <a:noFill/>
                      <a:ln>
                        <a:noFill/>
                      </a:ln>
                    </wps:spPr>
                    <wps:txbx>
                      <w:txbxContent>
                        <w:p w14:paraId="68D1530B" w14:textId="416BBC7D"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A30A763" id="_x0000_t202" coordsize="21600,21600" o:spt="202" path="m,l,21600r21600,l21600,xe">
              <v:stroke joinstyle="miter"/>
              <v:path gradientshapeok="t" o:connecttype="rect"/>
            </v:shapetype>
            <v:shape id="Text Box 3" o:spid="_x0000_s1031" type="#_x0000_t202" alt="Classification: Controlled" style="position:absolute;left:0;text-align:left;margin-left:0;margin-top:0;width:80.5pt;height:22.3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" filled="f" stroked="f">
              <v:textbox style="mso-fit-shape-to-text:t" inset="20pt,0,0,15pt">
                <w:txbxContent>
                  <w:p w14:paraId="68D1530B" w14:textId="416BBC7D"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v:textbox>
              <w10:wrap anchorx="page" anchory="page"/>
            </v:shape>
          </w:pict>
        </mc:Fallback>
      </mc:AlternateContent>
    </w:r>
    <w:r w:rsidR="40F7FD7D" w:rsidRPr="00D22EAA">
      <w:rPr>
        <w:rStyle w:val="Bodytextversion1Char0"/>
        <w:rFonts w:asciiTheme="minorHAnsi" w:hAnsiTheme="minorHAnsi"/>
        <w:sz w:val="16"/>
        <w:szCs w:val="18"/>
      </w:rPr>
      <w:t>Copyright ©202</w:t>
    </w:r>
    <w:r w:rsidR="00150DDC">
      <w:rPr>
        <w:rStyle w:val="Bodytextversion1Char0"/>
        <w:rFonts w:asciiTheme="minorHAnsi" w:hAnsiTheme="minorHAnsi"/>
        <w:sz w:val="16"/>
        <w:szCs w:val="18"/>
      </w:rPr>
      <w:t>5</w:t>
    </w:r>
    <w:r w:rsidR="40F7FD7D" w:rsidRPr="00D22EAA">
      <w:rPr>
        <w:rStyle w:val="Bodytextversion1Char0"/>
        <w:rFonts w:asciiTheme="minorHAnsi" w:hAnsiTheme="minorHAnsi"/>
        <w:sz w:val="16"/>
        <w:szCs w:val="18"/>
      </w:rPr>
      <w:t xml:space="preserve"> Version 1. All rights reserved.</w:t>
    </w:r>
    <w:r w:rsidR="0082674D" w:rsidRPr="00D22EAA">
      <w:rPr>
        <w:sz w:val="16"/>
        <w:szCs w:val="18"/>
      </w:rPr>
      <w:tab/>
    </w:r>
    <w:r w:rsidR="40F7FD7D" w:rsidRPr="00D22EAA">
      <w:rPr>
        <w:rStyle w:val="Bodytextversion1Char0"/>
        <w:rFonts w:asciiTheme="minorHAnsi" w:hAnsiTheme="minorHAnsi"/>
        <w:sz w:val="16"/>
        <w:szCs w:val="18"/>
      </w:rPr>
      <w:t xml:space="preserve">Page </w:t>
    </w:r>
    <w:r w:rsidR="00B62F15" w:rsidRPr="00D22EAA">
      <w:rPr>
        <w:rStyle w:val="Bodytextversion1Char0"/>
        <w:rFonts w:asciiTheme="minorHAnsi" w:hAnsiTheme="minorHAnsi"/>
        <w:sz w:val="16"/>
        <w:szCs w:val="18"/>
      </w:rPr>
      <w:fldChar w:fldCharType="begin"/>
    </w:r>
    <w:r w:rsidR="00B62F15" w:rsidRPr="00D22EAA">
      <w:rPr>
        <w:rStyle w:val="Bodytextversion1Char0"/>
        <w:rFonts w:asciiTheme="minorHAnsi" w:hAnsiTheme="minorHAnsi"/>
        <w:sz w:val="16"/>
        <w:szCs w:val="18"/>
      </w:rPr>
      <w:instrText xml:space="preserve"> PAGE   \* MERGEFORMAT </w:instrText>
    </w:r>
    <w:r w:rsidR="00B62F15" w:rsidRPr="00D22EAA">
      <w:rPr>
        <w:rStyle w:val="Bodytextversion1Char0"/>
        <w:rFonts w:asciiTheme="minorHAnsi" w:hAnsiTheme="minorHAnsi"/>
        <w:sz w:val="16"/>
        <w:szCs w:val="18"/>
      </w:rPr>
      <w:fldChar w:fldCharType="separate"/>
    </w:r>
    <w:r w:rsidR="40F7FD7D" w:rsidRPr="00D22EAA">
      <w:rPr>
        <w:rStyle w:val="Bodytextversion1Char0"/>
        <w:rFonts w:asciiTheme="minorHAnsi" w:hAnsiTheme="minorHAnsi"/>
        <w:sz w:val="16"/>
        <w:szCs w:val="18"/>
      </w:rPr>
      <w:t>2</w:t>
    </w:r>
    <w:r w:rsidR="00B62F15" w:rsidRPr="00D22EAA">
      <w:rPr>
        <w:rStyle w:val="Bodytextversion1Char0"/>
        <w:rFonts w:asciiTheme="minorHAnsi" w:hAnsiTheme="minorHAnsi"/>
        <w:sz w:val="16"/>
        <w:szCs w:val="18"/>
      </w:rPr>
      <w:fldChar w:fldCharType="end"/>
    </w:r>
    <w:r w:rsidR="00AA1032" w:rsidRPr="00D22EAA">
      <w:rPr>
        <w:rStyle w:val="Bodytextversion1Char0"/>
        <w:rFonts w:asciiTheme="minorHAnsi" w:hAnsiTheme="minorHAnsi"/>
        <w:sz w:val="16"/>
        <w:szCs w:val="18"/>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E3F3" w14:textId="3398F424" w:rsidR="009A1BCD" w:rsidRDefault="009E43B8">
    <w:pPr>
      <w:pStyle w:val="Footer"/>
    </w:pPr>
    <w:r>
      <w:rPr>
        <w:noProof/>
      </w:rPr>
      <mc:AlternateContent>
        <mc:Choice Requires="wps">
          <w:drawing>
            <wp:anchor distT="0" distB="0" distL="0" distR="0" simplePos="0" relativeHeight="251658241" behindDoc="0" locked="0" layoutInCell="1" allowOverlap="1" wp14:anchorId="0DDAEA6A" wp14:editId="37DCB089">
              <wp:simplePos x="635" y="635"/>
              <wp:positionH relativeFrom="page">
                <wp:align>left</wp:align>
              </wp:positionH>
              <wp:positionV relativeFrom="page">
                <wp:align>bottom</wp:align>
              </wp:positionV>
              <wp:extent cx="1022350" cy="283210"/>
              <wp:effectExtent l="0" t="0" r="6350" b="0"/>
              <wp:wrapNone/>
              <wp:docPr id="2082661874" name="Text Box 1" descr="Classification: Controll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2350" cy="283210"/>
                      </a:xfrm>
                      <a:prstGeom prst="rect">
                        <a:avLst/>
                      </a:prstGeom>
                      <a:noFill/>
                      <a:ln>
                        <a:noFill/>
                      </a:ln>
                    </wps:spPr>
                    <wps:txbx>
                      <w:txbxContent>
                        <w:p w14:paraId="480E9374" w14:textId="723B9677"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DAEA6A" id="_x0000_t202" coordsize="21600,21600" o:spt="202" path="m,l,21600r21600,l21600,xe">
              <v:stroke joinstyle="miter"/>
              <v:path gradientshapeok="t" o:connecttype="rect"/>
            </v:shapetype>
            <v:shape id="Text Box 1" o:spid="_x0000_s1032" type="#_x0000_t202" alt="Classification: Controlled" style="position:absolute;margin-left:0;margin-top:0;width:80.5pt;height:22.3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" filled="f" stroked="f">
              <v:textbox style="mso-fit-shape-to-text:t" inset="20pt,0,0,15pt">
                <w:txbxContent>
                  <w:p w14:paraId="480E9374" w14:textId="723B9677" w:rsidR="009E43B8" w:rsidRPr="009E43B8" w:rsidRDefault="009E43B8" w:rsidP="009E43B8">
                    <w:pPr>
                      <w:spacing w:after="0"/>
                      <w:rPr>
                        <w:rFonts w:ascii="Calibri" w:eastAsia="Calibri" w:hAnsi="Calibri" w:cs="Calibri"/>
                        <w:noProof/>
                        <w:color w:val="FF0000"/>
                        <w:sz w:val="12"/>
                        <w:szCs w:val="12"/>
                      </w:rPr>
                    </w:pPr>
                    <w:r w:rsidRPr="009E43B8">
                      <w:rPr>
                        <w:rFonts w:ascii="Calibri" w:eastAsia="Calibri" w:hAnsi="Calibri" w:cs="Calibri"/>
                        <w:noProof/>
                        <w:color w:val="FF0000"/>
                        <w:sz w:val="12"/>
                        <w:szCs w:val="12"/>
                      </w:rPr>
                      <w:t>Classification: Controlled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DB38A" w14:textId="77777777" w:rsidR="00FC54C0" w:rsidRDefault="00FC54C0" w:rsidP="00F31842">
      <w:r>
        <w:separator/>
      </w:r>
    </w:p>
  </w:footnote>
  <w:footnote w:type="continuationSeparator" w:id="0">
    <w:p w14:paraId="7A964C30" w14:textId="77777777" w:rsidR="00FC54C0" w:rsidRDefault="00FC54C0" w:rsidP="00F31842">
      <w:r>
        <w:continuationSeparator/>
      </w:r>
    </w:p>
  </w:footnote>
  <w:footnote w:type="continuationNotice" w:id="1">
    <w:p w14:paraId="5BF219E2" w14:textId="77777777" w:rsidR="00FC54C0" w:rsidRDefault="00FC54C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4AB1" w14:textId="77777777" w:rsidR="003B73F2" w:rsidRPr="00285E76" w:rsidRDefault="00FF38A7" w:rsidP="00847FCF">
    <w:pPr>
      <w:pStyle w:val="Header"/>
      <w:tabs>
        <w:tab w:val="clear" w:pos="4153"/>
        <w:tab w:val="clear" w:pos="8306"/>
        <w:tab w:val="right" w:pos="8647"/>
      </w:tabs>
      <w:ind w:hanging="426"/>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58240" behindDoc="0" locked="0" layoutInCell="1" allowOverlap="1" wp14:anchorId="5B6BC504" wp14:editId="50721DB1">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r w:rsidR="003B73F2" w:rsidRPr="00285E76">
      <w:rPr>
        <w:rFonts w:ascii="Calibri Light" w:hAnsi="Calibri Light" w:cs="Calibri Light"/>
        <w:b w:val="0"/>
        <w:sz w:val="20"/>
        <w:szCs w:val="18"/>
      </w:rPr>
      <w:tab/>
    </w:r>
  </w:p>
  <w:p w14:paraId="27B92C7D" w14:textId="77777777" w:rsidR="003B73F2" w:rsidRDefault="003B73F2">
    <w:pPr>
      <w:pStyle w:val="Header"/>
      <w:tabs>
        <w:tab w:val="clear" w:pos="4153"/>
        <w:tab w:val="clear" w:pos="8306"/>
        <w:tab w:val="right" w:pos="864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55437FE"/>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75B612B"/>
    <w:multiLevelType w:val="hybridMultilevel"/>
    <w:tmpl w:val="1870F9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818C4"/>
    <w:multiLevelType w:val="hybridMultilevel"/>
    <w:tmpl w:val="548AC7B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275FBA"/>
    <w:multiLevelType w:val="hybridMultilevel"/>
    <w:tmpl w:val="D58008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665409"/>
    <w:multiLevelType w:val="hybridMultilevel"/>
    <w:tmpl w:val="ED76740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D215C80"/>
    <w:multiLevelType w:val="hybridMultilevel"/>
    <w:tmpl w:val="9D60D8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806D3F"/>
    <w:multiLevelType w:val="hybridMultilevel"/>
    <w:tmpl w:val="CBCAB4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866224"/>
    <w:multiLevelType w:val="hybridMultilevel"/>
    <w:tmpl w:val="078CF31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C80334"/>
    <w:multiLevelType w:val="hybridMultilevel"/>
    <w:tmpl w:val="92960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6A5094"/>
    <w:multiLevelType w:val="hybridMultilevel"/>
    <w:tmpl w:val="244CC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11" w15:restartNumberingAfterBreak="0">
    <w:nsid w:val="1F123BFE"/>
    <w:multiLevelType w:val="hybridMultilevel"/>
    <w:tmpl w:val="012EB9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9C6E20"/>
    <w:multiLevelType w:val="hybridMultilevel"/>
    <w:tmpl w:val="1A14D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1941E6"/>
    <w:multiLevelType w:val="hybridMultilevel"/>
    <w:tmpl w:val="AC7C8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CA0537"/>
    <w:multiLevelType w:val="hybridMultilevel"/>
    <w:tmpl w:val="8E3E4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16" w15:restartNumberingAfterBreak="0">
    <w:nsid w:val="34196E11"/>
    <w:multiLevelType w:val="hybridMultilevel"/>
    <w:tmpl w:val="8C483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6962DF"/>
    <w:multiLevelType w:val="hybridMultilevel"/>
    <w:tmpl w:val="990E53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A05004"/>
    <w:multiLevelType w:val="hybridMultilevel"/>
    <w:tmpl w:val="BD76DC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36C00"/>
    <w:multiLevelType w:val="hybridMultilevel"/>
    <w:tmpl w:val="F09AE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C95547"/>
    <w:multiLevelType w:val="hybridMultilevel"/>
    <w:tmpl w:val="ED7674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06F2648"/>
    <w:multiLevelType w:val="hybridMultilevel"/>
    <w:tmpl w:val="B80E7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1465160"/>
    <w:multiLevelType w:val="hybridMultilevel"/>
    <w:tmpl w:val="DE644690"/>
    <w:lvl w:ilvl="0" w:tplc="FFFFFFFF">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4261DAE"/>
    <w:multiLevelType w:val="hybridMultilevel"/>
    <w:tmpl w:val="8C483F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E11BD4"/>
    <w:multiLevelType w:val="hybridMultilevel"/>
    <w:tmpl w:val="FF5CEF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E112924"/>
    <w:multiLevelType w:val="hybridMultilevel"/>
    <w:tmpl w:val="BD76DC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2236FF"/>
    <w:multiLevelType w:val="hybridMultilevel"/>
    <w:tmpl w:val="2708DB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7B4B54"/>
    <w:multiLevelType w:val="hybridMultilevel"/>
    <w:tmpl w:val="167A9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7D512C"/>
    <w:multiLevelType w:val="hybridMultilevel"/>
    <w:tmpl w:val="990E53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C56624"/>
    <w:multiLevelType w:val="hybridMultilevel"/>
    <w:tmpl w:val="E2929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B431A7"/>
    <w:multiLevelType w:val="hybridMultilevel"/>
    <w:tmpl w:val="31B08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F81873"/>
    <w:multiLevelType w:val="hybridMultilevel"/>
    <w:tmpl w:val="41A02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3D7806"/>
    <w:multiLevelType w:val="hybridMultilevel"/>
    <w:tmpl w:val="A030C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9057E9"/>
    <w:multiLevelType w:val="hybridMultilevel"/>
    <w:tmpl w:val="DD5C9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1BD5563"/>
    <w:multiLevelType w:val="hybridMultilevel"/>
    <w:tmpl w:val="E632C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B579B7"/>
    <w:multiLevelType w:val="hybridMultilevel"/>
    <w:tmpl w:val="BD76DC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1244D2"/>
    <w:multiLevelType w:val="hybridMultilevel"/>
    <w:tmpl w:val="C1EAA41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4E29E3"/>
    <w:multiLevelType w:val="hybridMultilevel"/>
    <w:tmpl w:val="4606E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DFD4D83"/>
    <w:multiLevelType w:val="hybridMultilevel"/>
    <w:tmpl w:val="F1C6E4FC"/>
    <w:lvl w:ilvl="0" w:tplc="0809000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40" w15:restartNumberingAfterBreak="0">
    <w:nsid w:val="72987A49"/>
    <w:multiLevelType w:val="hybridMultilevel"/>
    <w:tmpl w:val="C1EAA4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C2511C"/>
    <w:multiLevelType w:val="hybridMultilevel"/>
    <w:tmpl w:val="6E5417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3825345">
    <w:abstractNumId w:val="0"/>
  </w:num>
  <w:num w:numId="2" w16cid:durableId="20206593">
    <w:abstractNumId w:val="10"/>
  </w:num>
  <w:num w:numId="3" w16cid:durableId="1012682228">
    <w:abstractNumId w:val="39"/>
  </w:num>
  <w:num w:numId="4" w16cid:durableId="562134106">
    <w:abstractNumId w:val="15"/>
  </w:num>
  <w:num w:numId="5" w16cid:durableId="1600064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370890">
    <w:abstractNumId w:val="7"/>
  </w:num>
  <w:num w:numId="7" w16cid:durableId="1420560535">
    <w:abstractNumId w:val="2"/>
  </w:num>
  <w:num w:numId="8" w16cid:durableId="1074162600">
    <w:abstractNumId w:val="31"/>
  </w:num>
  <w:num w:numId="9" w16cid:durableId="646516862">
    <w:abstractNumId w:val="27"/>
  </w:num>
  <w:num w:numId="10" w16cid:durableId="2076195368">
    <w:abstractNumId w:val="19"/>
  </w:num>
  <w:num w:numId="11" w16cid:durableId="2072076390">
    <w:abstractNumId w:val="1"/>
  </w:num>
  <w:num w:numId="12" w16cid:durableId="503127847">
    <w:abstractNumId w:val="26"/>
  </w:num>
  <w:num w:numId="13" w16cid:durableId="636186116">
    <w:abstractNumId w:val="37"/>
  </w:num>
  <w:num w:numId="14" w16cid:durableId="205339847">
    <w:abstractNumId w:val="34"/>
  </w:num>
  <w:num w:numId="15" w16cid:durableId="267129793">
    <w:abstractNumId w:val="5"/>
  </w:num>
  <w:num w:numId="16" w16cid:durableId="679432309">
    <w:abstractNumId w:val="30"/>
  </w:num>
  <w:num w:numId="17" w16cid:durableId="1166088874">
    <w:abstractNumId w:val="12"/>
  </w:num>
  <w:num w:numId="18" w16cid:durableId="1257053282">
    <w:abstractNumId w:val="9"/>
  </w:num>
  <w:num w:numId="19" w16cid:durableId="785350187">
    <w:abstractNumId w:val="6"/>
  </w:num>
  <w:num w:numId="20" w16cid:durableId="3945825">
    <w:abstractNumId w:val="4"/>
  </w:num>
  <w:num w:numId="21" w16cid:durableId="1891258227">
    <w:abstractNumId w:val="13"/>
  </w:num>
  <w:num w:numId="22" w16cid:durableId="1368409048">
    <w:abstractNumId w:val="20"/>
  </w:num>
  <w:num w:numId="23" w16cid:durableId="1916283756">
    <w:abstractNumId w:val="38"/>
  </w:num>
  <w:num w:numId="24" w16cid:durableId="185677783">
    <w:abstractNumId w:val="22"/>
  </w:num>
  <w:num w:numId="25" w16cid:durableId="4022698">
    <w:abstractNumId w:val="11"/>
  </w:num>
  <w:num w:numId="26" w16cid:durableId="791366223">
    <w:abstractNumId w:val="29"/>
  </w:num>
  <w:num w:numId="27" w16cid:durableId="425463460">
    <w:abstractNumId w:val="33"/>
  </w:num>
  <w:num w:numId="28" w16cid:durableId="848955129">
    <w:abstractNumId w:val="17"/>
  </w:num>
  <w:num w:numId="29" w16cid:durableId="390036160">
    <w:abstractNumId w:val="32"/>
  </w:num>
  <w:num w:numId="30" w16cid:durableId="599946852">
    <w:abstractNumId w:val="3"/>
  </w:num>
  <w:num w:numId="31" w16cid:durableId="1121801462">
    <w:abstractNumId w:val="28"/>
  </w:num>
  <w:num w:numId="32" w16cid:durableId="1441994175">
    <w:abstractNumId w:val="24"/>
  </w:num>
  <w:num w:numId="33" w16cid:durableId="198008079">
    <w:abstractNumId w:val="16"/>
  </w:num>
  <w:num w:numId="34" w16cid:durableId="310330320">
    <w:abstractNumId w:val="8"/>
  </w:num>
  <w:num w:numId="35" w16cid:durableId="511534288">
    <w:abstractNumId w:val="14"/>
  </w:num>
  <w:num w:numId="36" w16cid:durableId="1518732421">
    <w:abstractNumId w:val="23"/>
  </w:num>
  <w:num w:numId="37" w16cid:durableId="1372879898">
    <w:abstractNumId w:val="21"/>
  </w:num>
  <w:num w:numId="38" w16cid:durableId="1645742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44747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75388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76722016">
    <w:abstractNumId w:val="41"/>
  </w:num>
  <w:num w:numId="42" w16cid:durableId="959187460">
    <w:abstractNumId w:val="36"/>
  </w:num>
  <w:num w:numId="43" w16cid:durableId="799955178">
    <w:abstractNumId w:val="35"/>
  </w:num>
  <w:num w:numId="44" w16cid:durableId="334578620">
    <w:abstractNumId w:val="40"/>
  </w:num>
  <w:num w:numId="45" w16cid:durableId="1644654945">
    <w:abstractNumId w:val="18"/>
  </w:num>
  <w:num w:numId="46" w16cid:durableId="392050160">
    <w:abstractNumId w:val="25"/>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Nick Walters">
    <w15:presenceInfo w15:providerId="AD" w15:userId="S::nick.walters@version1.com::fff7da15-c20c-41f8-880d-3558cd5931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0" w:nlCheck="1" w:checkStyle="0"/>
  <w:activeWritingStyle w:appName="MSWord" w:lang="en-US" w:vendorID="64" w:dllVersion="0"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9E43B8"/>
    <w:rsid w:val="000005C5"/>
    <w:rsid w:val="00000776"/>
    <w:rsid w:val="00000A89"/>
    <w:rsid w:val="00000E18"/>
    <w:rsid w:val="00001ED6"/>
    <w:rsid w:val="00002C9D"/>
    <w:rsid w:val="0000391E"/>
    <w:rsid w:val="00003936"/>
    <w:rsid w:val="000043D9"/>
    <w:rsid w:val="00004D54"/>
    <w:rsid w:val="00004F41"/>
    <w:rsid w:val="00006E73"/>
    <w:rsid w:val="000073C5"/>
    <w:rsid w:val="00007BAA"/>
    <w:rsid w:val="000105EB"/>
    <w:rsid w:val="00010841"/>
    <w:rsid w:val="00010F8E"/>
    <w:rsid w:val="000113B1"/>
    <w:rsid w:val="000120A3"/>
    <w:rsid w:val="000136CC"/>
    <w:rsid w:val="00014295"/>
    <w:rsid w:val="000143A1"/>
    <w:rsid w:val="00014BA0"/>
    <w:rsid w:val="000158EA"/>
    <w:rsid w:val="000162E9"/>
    <w:rsid w:val="00016A3A"/>
    <w:rsid w:val="00016F4A"/>
    <w:rsid w:val="000170A1"/>
    <w:rsid w:val="000173A0"/>
    <w:rsid w:val="0002015A"/>
    <w:rsid w:val="00021612"/>
    <w:rsid w:val="000219CE"/>
    <w:rsid w:val="00021C44"/>
    <w:rsid w:val="0002248D"/>
    <w:rsid w:val="00022E05"/>
    <w:rsid w:val="00023106"/>
    <w:rsid w:val="00023565"/>
    <w:rsid w:val="000241A5"/>
    <w:rsid w:val="00024A9F"/>
    <w:rsid w:val="00024AEA"/>
    <w:rsid w:val="000251FA"/>
    <w:rsid w:val="000253B9"/>
    <w:rsid w:val="0002551F"/>
    <w:rsid w:val="00025825"/>
    <w:rsid w:val="00025CA4"/>
    <w:rsid w:val="00026710"/>
    <w:rsid w:val="00027421"/>
    <w:rsid w:val="00027623"/>
    <w:rsid w:val="00027E30"/>
    <w:rsid w:val="000303FD"/>
    <w:rsid w:val="00030CA3"/>
    <w:rsid w:val="000319A9"/>
    <w:rsid w:val="00031BDE"/>
    <w:rsid w:val="00031CD7"/>
    <w:rsid w:val="00031E1B"/>
    <w:rsid w:val="00032197"/>
    <w:rsid w:val="0003257D"/>
    <w:rsid w:val="00032A3F"/>
    <w:rsid w:val="00032AF1"/>
    <w:rsid w:val="0003345F"/>
    <w:rsid w:val="000334A5"/>
    <w:rsid w:val="00033B12"/>
    <w:rsid w:val="00033F58"/>
    <w:rsid w:val="0003476E"/>
    <w:rsid w:val="0003596A"/>
    <w:rsid w:val="00035A7C"/>
    <w:rsid w:val="000361A0"/>
    <w:rsid w:val="00036329"/>
    <w:rsid w:val="000366C0"/>
    <w:rsid w:val="00037135"/>
    <w:rsid w:val="000371ED"/>
    <w:rsid w:val="000375FC"/>
    <w:rsid w:val="00037628"/>
    <w:rsid w:val="00037750"/>
    <w:rsid w:val="00037A53"/>
    <w:rsid w:val="00037B66"/>
    <w:rsid w:val="00040BF8"/>
    <w:rsid w:val="00041281"/>
    <w:rsid w:val="00041B85"/>
    <w:rsid w:val="00042C07"/>
    <w:rsid w:val="00042E70"/>
    <w:rsid w:val="000439EC"/>
    <w:rsid w:val="00043BD3"/>
    <w:rsid w:val="0004413E"/>
    <w:rsid w:val="00044365"/>
    <w:rsid w:val="00044DBB"/>
    <w:rsid w:val="00045461"/>
    <w:rsid w:val="00046C2A"/>
    <w:rsid w:val="00046F07"/>
    <w:rsid w:val="0005051A"/>
    <w:rsid w:val="000506AD"/>
    <w:rsid w:val="000507B4"/>
    <w:rsid w:val="00050A3C"/>
    <w:rsid w:val="00050DE3"/>
    <w:rsid w:val="00050F27"/>
    <w:rsid w:val="000511A2"/>
    <w:rsid w:val="0005339C"/>
    <w:rsid w:val="00053409"/>
    <w:rsid w:val="00054CED"/>
    <w:rsid w:val="0005512E"/>
    <w:rsid w:val="0005568F"/>
    <w:rsid w:val="00055D63"/>
    <w:rsid w:val="000563E6"/>
    <w:rsid w:val="00056856"/>
    <w:rsid w:val="00056B04"/>
    <w:rsid w:val="00057E5E"/>
    <w:rsid w:val="000630F2"/>
    <w:rsid w:val="0006373B"/>
    <w:rsid w:val="00064291"/>
    <w:rsid w:val="000643D0"/>
    <w:rsid w:val="00065135"/>
    <w:rsid w:val="000654DD"/>
    <w:rsid w:val="0006599F"/>
    <w:rsid w:val="00066168"/>
    <w:rsid w:val="0006663C"/>
    <w:rsid w:val="0006692C"/>
    <w:rsid w:val="00066A03"/>
    <w:rsid w:val="0006700D"/>
    <w:rsid w:val="000672B8"/>
    <w:rsid w:val="00067B22"/>
    <w:rsid w:val="000703E6"/>
    <w:rsid w:val="00070857"/>
    <w:rsid w:val="00070D78"/>
    <w:rsid w:val="00071124"/>
    <w:rsid w:val="000713ED"/>
    <w:rsid w:val="0007174F"/>
    <w:rsid w:val="00071D4F"/>
    <w:rsid w:val="00072AF3"/>
    <w:rsid w:val="00073D32"/>
    <w:rsid w:val="00074545"/>
    <w:rsid w:val="00074786"/>
    <w:rsid w:val="000755E9"/>
    <w:rsid w:val="00075966"/>
    <w:rsid w:val="00075CDC"/>
    <w:rsid w:val="000813F5"/>
    <w:rsid w:val="00081CB0"/>
    <w:rsid w:val="00081CC4"/>
    <w:rsid w:val="00082E43"/>
    <w:rsid w:val="00083214"/>
    <w:rsid w:val="00083592"/>
    <w:rsid w:val="00083762"/>
    <w:rsid w:val="00083E46"/>
    <w:rsid w:val="00084968"/>
    <w:rsid w:val="00084CB5"/>
    <w:rsid w:val="00085098"/>
    <w:rsid w:val="0008533B"/>
    <w:rsid w:val="00085CF2"/>
    <w:rsid w:val="00086176"/>
    <w:rsid w:val="000862E2"/>
    <w:rsid w:val="00086CD1"/>
    <w:rsid w:val="00086F32"/>
    <w:rsid w:val="00087115"/>
    <w:rsid w:val="00087588"/>
    <w:rsid w:val="00090D7E"/>
    <w:rsid w:val="00090F3C"/>
    <w:rsid w:val="0009201B"/>
    <w:rsid w:val="0009224E"/>
    <w:rsid w:val="00093628"/>
    <w:rsid w:val="00093D1C"/>
    <w:rsid w:val="000942B4"/>
    <w:rsid w:val="0009485D"/>
    <w:rsid w:val="00094D25"/>
    <w:rsid w:val="00094EEE"/>
    <w:rsid w:val="00094F69"/>
    <w:rsid w:val="00095710"/>
    <w:rsid w:val="000969F7"/>
    <w:rsid w:val="00096C16"/>
    <w:rsid w:val="00096E07"/>
    <w:rsid w:val="00097703"/>
    <w:rsid w:val="00097C78"/>
    <w:rsid w:val="00097CB7"/>
    <w:rsid w:val="000A02B1"/>
    <w:rsid w:val="000A0435"/>
    <w:rsid w:val="000A19A6"/>
    <w:rsid w:val="000A227B"/>
    <w:rsid w:val="000A29BE"/>
    <w:rsid w:val="000A3483"/>
    <w:rsid w:val="000A34FE"/>
    <w:rsid w:val="000A35B2"/>
    <w:rsid w:val="000A3A1A"/>
    <w:rsid w:val="000A42C6"/>
    <w:rsid w:val="000A476C"/>
    <w:rsid w:val="000A58FC"/>
    <w:rsid w:val="000A598B"/>
    <w:rsid w:val="000A5ACB"/>
    <w:rsid w:val="000A5AE1"/>
    <w:rsid w:val="000A68CE"/>
    <w:rsid w:val="000A6941"/>
    <w:rsid w:val="000A6ED7"/>
    <w:rsid w:val="000A70AC"/>
    <w:rsid w:val="000A71C2"/>
    <w:rsid w:val="000B01B8"/>
    <w:rsid w:val="000B092D"/>
    <w:rsid w:val="000B09C6"/>
    <w:rsid w:val="000B0A87"/>
    <w:rsid w:val="000B0E17"/>
    <w:rsid w:val="000B126D"/>
    <w:rsid w:val="000B210E"/>
    <w:rsid w:val="000B288D"/>
    <w:rsid w:val="000B29A2"/>
    <w:rsid w:val="000B337B"/>
    <w:rsid w:val="000B3710"/>
    <w:rsid w:val="000B3893"/>
    <w:rsid w:val="000B4008"/>
    <w:rsid w:val="000B44A1"/>
    <w:rsid w:val="000B465F"/>
    <w:rsid w:val="000B46A7"/>
    <w:rsid w:val="000B47BA"/>
    <w:rsid w:val="000B6174"/>
    <w:rsid w:val="000B6307"/>
    <w:rsid w:val="000B6378"/>
    <w:rsid w:val="000B6404"/>
    <w:rsid w:val="000B6D31"/>
    <w:rsid w:val="000B6EE8"/>
    <w:rsid w:val="000B70C5"/>
    <w:rsid w:val="000B7629"/>
    <w:rsid w:val="000B7C96"/>
    <w:rsid w:val="000B7C9E"/>
    <w:rsid w:val="000C0182"/>
    <w:rsid w:val="000C02E7"/>
    <w:rsid w:val="000C06D0"/>
    <w:rsid w:val="000C0B7C"/>
    <w:rsid w:val="000C1B28"/>
    <w:rsid w:val="000C2ECB"/>
    <w:rsid w:val="000C2F0B"/>
    <w:rsid w:val="000C312A"/>
    <w:rsid w:val="000C331B"/>
    <w:rsid w:val="000C3434"/>
    <w:rsid w:val="000C391E"/>
    <w:rsid w:val="000C3A10"/>
    <w:rsid w:val="000C3A31"/>
    <w:rsid w:val="000C43AE"/>
    <w:rsid w:val="000C4678"/>
    <w:rsid w:val="000C49AE"/>
    <w:rsid w:val="000C4B80"/>
    <w:rsid w:val="000C4D58"/>
    <w:rsid w:val="000C59A5"/>
    <w:rsid w:val="000C75C2"/>
    <w:rsid w:val="000C7F84"/>
    <w:rsid w:val="000D09D8"/>
    <w:rsid w:val="000D0A26"/>
    <w:rsid w:val="000D176E"/>
    <w:rsid w:val="000D1A8D"/>
    <w:rsid w:val="000D249C"/>
    <w:rsid w:val="000D29A1"/>
    <w:rsid w:val="000D2D57"/>
    <w:rsid w:val="000D3662"/>
    <w:rsid w:val="000D3A25"/>
    <w:rsid w:val="000D46AF"/>
    <w:rsid w:val="000D4B26"/>
    <w:rsid w:val="000D5A70"/>
    <w:rsid w:val="000D5EB6"/>
    <w:rsid w:val="000D610E"/>
    <w:rsid w:val="000D6557"/>
    <w:rsid w:val="000D6C69"/>
    <w:rsid w:val="000D6EAE"/>
    <w:rsid w:val="000D6F19"/>
    <w:rsid w:val="000D7204"/>
    <w:rsid w:val="000D76B0"/>
    <w:rsid w:val="000E0271"/>
    <w:rsid w:val="000E15DB"/>
    <w:rsid w:val="000E16F0"/>
    <w:rsid w:val="000E1742"/>
    <w:rsid w:val="000E1ED3"/>
    <w:rsid w:val="000E302E"/>
    <w:rsid w:val="000E3199"/>
    <w:rsid w:val="000E3852"/>
    <w:rsid w:val="000E3D02"/>
    <w:rsid w:val="000E4132"/>
    <w:rsid w:val="000E416D"/>
    <w:rsid w:val="000E4196"/>
    <w:rsid w:val="000E487A"/>
    <w:rsid w:val="000E4B72"/>
    <w:rsid w:val="000E51C9"/>
    <w:rsid w:val="000E57A7"/>
    <w:rsid w:val="000E624A"/>
    <w:rsid w:val="000E65C0"/>
    <w:rsid w:val="000E6639"/>
    <w:rsid w:val="000E67D7"/>
    <w:rsid w:val="000E6B43"/>
    <w:rsid w:val="000E6DF6"/>
    <w:rsid w:val="000E7C96"/>
    <w:rsid w:val="000E7D58"/>
    <w:rsid w:val="000E7D8F"/>
    <w:rsid w:val="000F056B"/>
    <w:rsid w:val="000F0EB0"/>
    <w:rsid w:val="000F1012"/>
    <w:rsid w:val="000F103B"/>
    <w:rsid w:val="000F12D0"/>
    <w:rsid w:val="000F3151"/>
    <w:rsid w:val="000F3212"/>
    <w:rsid w:val="000F3EF1"/>
    <w:rsid w:val="000F43A3"/>
    <w:rsid w:val="000F469A"/>
    <w:rsid w:val="000F46FC"/>
    <w:rsid w:val="000F4CEF"/>
    <w:rsid w:val="000F50E6"/>
    <w:rsid w:val="000F5873"/>
    <w:rsid w:val="000F6396"/>
    <w:rsid w:val="000F6A84"/>
    <w:rsid w:val="000F6B34"/>
    <w:rsid w:val="000F6ED4"/>
    <w:rsid w:val="000F712E"/>
    <w:rsid w:val="000F743D"/>
    <w:rsid w:val="000F7609"/>
    <w:rsid w:val="001000D2"/>
    <w:rsid w:val="001005D7"/>
    <w:rsid w:val="00101613"/>
    <w:rsid w:val="001018F6"/>
    <w:rsid w:val="00101993"/>
    <w:rsid w:val="0010374E"/>
    <w:rsid w:val="001038A3"/>
    <w:rsid w:val="00103CD4"/>
    <w:rsid w:val="00104FC4"/>
    <w:rsid w:val="001051E6"/>
    <w:rsid w:val="001057A0"/>
    <w:rsid w:val="00105D59"/>
    <w:rsid w:val="00105E2D"/>
    <w:rsid w:val="001061C2"/>
    <w:rsid w:val="0010756F"/>
    <w:rsid w:val="0010768F"/>
    <w:rsid w:val="001079A8"/>
    <w:rsid w:val="00107DDB"/>
    <w:rsid w:val="0011057C"/>
    <w:rsid w:val="00111550"/>
    <w:rsid w:val="0011168F"/>
    <w:rsid w:val="00111F7F"/>
    <w:rsid w:val="0011263E"/>
    <w:rsid w:val="0011321E"/>
    <w:rsid w:val="00115164"/>
    <w:rsid w:val="0011555C"/>
    <w:rsid w:val="0011582F"/>
    <w:rsid w:val="00115D49"/>
    <w:rsid w:val="0011707C"/>
    <w:rsid w:val="00117B5D"/>
    <w:rsid w:val="00117E9C"/>
    <w:rsid w:val="001205E0"/>
    <w:rsid w:val="001209D7"/>
    <w:rsid w:val="00121111"/>
    <w:rsid w:val="001214F9"/>
    <w:rsid w:val="00121941"/>
    <w:rsid w:val="00121B58"/>
    <w:rsid w:val="0012209D"/>
    <w:rsid w:val="0012217D"/>
    <w:rsid w:val="00122EA2"/>
    <w:rsid w:val="001232D4"/>
    <w:rsid w:val="00123786"/>
    <w:rsid w:val="001239ED"/>
    <w:rsid w:val="00123AA6"/>
    <w:rsid w:val="0012410A"/>
    <w:rsid w:val="001242DF"/>
    <w:rsid w:val="001246CF"/>
    <w:rsid w:val="00124EA6"/>
    <w:rsid w:val="00124FB4"/>
    <w:rsid w:val="00125578"/>
    <w:rsid w:val="00125DD7"/>
    <w:rsid w:val="00126465"/>
    <w:rsid w:val="001264AB"/>
    <w:rsid w:val="00127C9C"/>
    <w:rsid w:val="00127D86"/>
    <w:rsid w:val="001305A4"/>
    <w:rsid w:val="00130B92"/>
    <w:rsid w:val="0013131E"/>
    <w:rsid w:val="00131C8E"/>
    <w:rsid w:val="00131E86"/>
    <w:rsid w:val="00131FD4"/>
    <w:rsid w:val="00132DBF"/>
    <w:rsid w:val="001335C7"/>
    <w:rsid w:val="001340D7"/>
    <w:rsid w:val="0013457D"/>
    <w:rsid w:val="00134C0A"/>
    <w:rsid w:val="001350B5"/>
    <w:rsid w:val="00135608"/>
    <w:rsid w:val="00135A3D"/>
    <w:rsid w:val="00135AD1"/>
    <w:rsid w:val="00136531"/>
    <w:rsid w:val="00137170"/>
    <w:rsid w:val="0013724D"/>
    <w:rsid w:val="0013749F"/>
    <w:rsid w:val="001378B7"/>
    <w:rsid w:val="0014153F"/>
    <w:rsid w:val="0014260C"/>
    <w:rsid w:val="00142A7A"/>
    <w:rsid w:val="00142B2C"/>
    <w:rsid w:val="0014373F"/>
    <w:rsid w:val="00144299"/>
    <w:rsid w:val="00144620"/>
    <w:rsid w:val="001451CE"/>
    <w:rsid w:val="0014555A"/>
    <w:rsid w:val="00145889"/>
    <w:rsid w:val="00145C2C"/>
    <w:rsid w:val="00145F9B"/>
    <w:rsid w:val="00146F48"/>
    <w:rsid w:val="00146F53"/>
    <w:rsid w:val="0014754B"/>
    <w:rsid w:val="001476ED"/>
    <w:rsid w:val="00147B35"/>
    <w:rsid w:val="00150975"/>
    <w:rsid w:val="00150DDC"/>
    <w:rsid w:val="001512B8"/>
    <w:rsid w:val="00152443"/>
    <w:rsid w:val="0015262B"/>
    <w:rsid w:val="0015263E"/>
    <w:rsid w:val="001531E3"/>
    <w:rsid w:val="001533FE"/>
    <w:rsid w:val="001536D7"/>
    <w:rsid w:val="00153F8F"/>
    <w:rsid w:val="00153F9E"/>
    <w:rsid w:val="001540E0"/>
    <w:rsid w:val="001548D3"/>
    <w:rsid w:val="00155688"/>
    <w:rsid w:val="00156F98"/>
    <w:rsid w:val="00157177"/>
    <w:rsid w:val="001574A2"/>
    <w:rsid w:val="00157B1C"/>
    <w:rsid w:val="00160895"/>
    <w:rsid w:val="00161644"/>
    <w:rsid w:val="00161A74"/>
    <w:rsid w:val="00161C49"/>
    <w:rsid w:val="00162DA9"/>
    <w:rsid w:val="001631DD"/>
    <w:rsid w:val="0016322E"/>
    <w:rsid w:val="001633DD"/>
    <w:rsid w:val="001639D7"/>
    <w:rsid w:val="00163D16"/>
    <w:rsid w:val="001642DF"/>
    <w:rsid w:val="001646DB"/>
    <w:rsid w:val="00164B50"/>
    <w:rsid w:val="0016527B"/>
    <w:rsid w:val="00165CEC"/>
    <w:rsid w:val="00166A20"/>
    <w:rsid w:val="00166AA9"/>
    <w:rsid w:val="0016724F"/>
    <w:rsid w:val="00167B6E"/>
    <w:rsid w:val="00170946"/>
    <w:rsid w:val="00170D9A"/>
    <w:rsid w:val="00171289"/>
    <w:rsid w:val="001714CC"/>
    <w:rsid w:val="00171C4D"/>
    <w:rsid w:val="00171C85"/>
    <w:rsid w:val="00171F5C"/>
    <w:rsid w:val="00172000"/>
    <w:rsid w:val="0017255C"/>
    <w:rsid w:val="00172C71"/>
    <w:rsid w:val="00172DDB"/>
    <w:rsid w:val="00172E27"/>
    <w:rsid w:val="00174221"/>
    <w:rsid w:val="00175007"/>
    <w:rsid w:val="00175C74"/>
    <w:rsid w:val="00175E51"/>
    <w:rsid w:val="00175F5C"/>
    <w:rsid w:val="001764A0"/>
    <w:rsid w:val="001769F5"/>
    <w:rsid w:val="00176E35"/>
    <w:rsid w:val="00180CE0"/>
    <w:rsid w:val="00180D80"/>
    <w:rsid w:val="00180F01"/>
    <w:rsid w:val="001818B1"/>
    <w:rsid w:val="00182439"/>
    <w:rsid w:val="001833F0"/>
    <w:rsid w:val="00183664"/>
    <w:rsid w:val="0018368F"/>
    <w:rsid w:val="0018393E"/>
    <w:rsid w:val="00183ACF"/>
    <w:rsid w:val="001840AB"/>
    <w:rsid w:val="001851F6"/>
    <w:rsid w:val="0018652B"/>
    <w:rsid w:val="001865CA"/>
    <w:rsid w:val="00186B80"/>
    <w:rsid w:val="00186BDE"/>
    <w:rsid w:val="00186E6E"/>
    <w:rsid w:val="00187E74"/>
    <w:rsid w:val="00190383"/>
    <w:rsid w:val="00190D15"/>
    <w:rsid w:val="001923C4"/>
    <w:rsid w:val="00192504"/>
    <w:rsid w:val="0019286D"/>
    <w:rsid w:val="001928AB"/>
    <w:rsid w:val="00192F4D"/>
    <w:rsid w:val="001932AB"/>
    <w:rsid w:val="001935DB"/>
    <w:rsid w:val="0019377E"/>
    <w:rsid w:val="00193C84"/>
    <w:rsid w:val="00194DFC"/>
    <w:rsid w:val="001956CD"/>
    <w:rsid w:val="001956E1"/>
    <w:rsid w:val="00195A34"/>
    <w:rsid w:val="00195AAB"/>
    <w:rsid w:val="00195AEC"/>
    <w:rsid w:val="001964D9"/>
    <w:rsid w:val="0019712B"/>
    <w:rsid w:val="001A0057"/>
    <w:rsid w:val="001A0870"/>
    <w:rsid w:val="001A0DC1"/>
    <w:rsid w:val="001A0E6B"/>
    <w:rsid w:val="001A15C7"/>
    <w:rsid w:val="001A16CB"/>
    <w:rsid w:val="001A1969"/>
    <w:rsid w:val="001A1B86"/>
    <w:rsid w:val="001A2FC9"/>
    <w:rsid w:val="001A3985"/>
    <w:rsid w:val="001A3AA3"/>
    <w:rsid w:val="001A3EED"/>
    <w:rsid w:val="001A41FF"/>
    <w:rsid w:val="001A438A"/>
    <w:rsid w:val="001A4CFA"/>
    <w:rsid w:val="001A50EA"/>
    <w:rsid w:val="001A5486"/>
    <w:rsid w:val="001A5915"/>
    <w:rsid w:val="001A6C22"/>
    <w:rsid w:val="001A6E6C"/>
    <w:rsid w:val="001A7615"/>
    <w:rsid w:val="001A76A0"/>
    <w:rsid w:val="001A7CDC"/>
    <w:rsid w:val="001A7EDD"/>
    <w:rsid w:val="001B014E"/>
    <w:rsid w:val="001B0A10"/>
    <w:rsid w:val="001B0AEC"/>
    <w:rsid w:val="001B157E"/>
    <w:rsid w:val="001B184F"/>
    <w:rsid w:val="001B1AF6"/>
    <w:rsid w:val="001B2484"/>
    <w:rsid w:val="001B273A"/>
    <w:rsid w:val="001B2B9B"/>
    <w:rsid w:val="001B2D5B"/>
    <w:rsid w:val="001B30F0"/>
    <w:rsid w:val="001B33E6"/>
    <w:rsid w:val="001B39A0"/>
    <w:rsid w:val="001B3EED"/>
    <w:rsid w:val="001B3F19"/>
    <w:rsid w:val="001B42B3"/>
    <w:rsid w:val="001B444B"/>
    <w:rsid w:val="001B4794"/>
    <w:rsid w:val="001B4E51"/>
    <w:rsid w:val="001B553D"/>
    <w:rsid w:val="001B5DD1"/>
    <w:rsid w:val="001B670E"/>
    <w:rsid w:val="001B6899"/>
    <w:rsid w:val="001B7083"/>
    <w:rsid w:val="001B785A"/>
    <w:rsid w:val="001B7F27"/>
    <w:rsid w:val="001C00C9"/>
    <w:rsid w:val="001C0322"/>
    <w:rsid w:val="001C05EA"/>
    <w:rsid w:val="001C0A5E"/>
    <w:rsid w:val="001C1B91"/>
    <w:rsid w:val="001C2955"/>
    <w:rsid w:val="001C314D"/>
    <w:rsid w:val="001C40E4"/>
    <w:rsid w:val="001C436E"/>
    <w:rsid w:val="001C4B3F"/>
    <w:rsid w:val="001C4C38"/>
    <w:rsid w:val="001C503F"/>
    <w:rsid w:val="001C5171"/>
    <w:rsid w:val="001C5927"/>
    <w:rsid w:val="001C7515"/>
    <w:rsid w:val="001C7618"/>
    <w:rsid w:val="001C7D35"/>
    <w:rsid w:val="001C7DF8"/>
    <w:rsid w:val="001C7EFE"/>
    <w:rsid w:val="001D12F1"/>
    <w:rsid w:val="001D147B"/>
    <w:rsid w:val="001D1631"/>
    <w:rsid w:val="001D1C07"/>
    <w:rsid w:val="001D2198"/>
    <w:rsid w:val="001D26AD"/>
    <w:rsid w:val="001D2836"/>
    <w:rsid w:val="001D297D"/>
    <w:rsid w:val="001D363D"/>
    <w:rsid w:val="001D383B"/>
    <w:rsid w:val="001D3923"/>
    <w:rsid w:val="001D529B"/>
    <w:rsid w:val="001D550A"/>
    <w:rsid w:val="001D5AAC"/>
    <w:rsid w:val="001D6139"/>
    <w:rsid w:val="001D6610"/>
    <w:rsid w:val="001D6801"/>
    <w:rsid w:val="001D745D"/>
    <w:rsid w:val="001E04DD"/>
    <w:rsid w:val="001E0C29"/>
    <w:rsid w:val="001E1665"/>
    <w:rsid w:val="001E198D"/>
    <w:rsid w:val="001E2765"/>
    <w:rsid w:val="001E293C"/>
    <w:rsid w:val="001E2CAA"/>
    <w:rsid w:val="001E3ECB"/>
    <w:rsid w:val="001E4137"/>
    <w:rsid w:val="001E4574"/>
    <w:rsid w:val="001E4639"/>
    <w:rsid w:val="001E4776"/>
    <w:rsid w:val="001E4E11"/>
    <w:rsid w:val="001E56F8"/>
    <w:rsid w:val="001E5F25"/>
    <w:rsid w:val="001E5FC1"/>
    <w:rsid w:val="001E603B"/>
    <w:rsid w:val="001E6284"/>
    <w:rsid w:val="001E6A46"/>
    <w:rsid w:val="001E6C75"/>
    <w:rsid w:val="001E6E82"/>
    <w:rsid w:val="001E70E3"/>
    <w:rsid w:val="001E70EA"/>
    <w:rsid w:val="001E7579"/>
    <w:rsid w:val="001F15CF"/>
    <w:rsid w:val="001F17DB"/>
    <w:rsid w:val="001F1C65"/>
    <w:rsid w:val="001F2968"/>
    <w:rsid w:val="001F30E8"/>
    <w:rsid w:val="001F35A2"/>
    <w:rsid w:val="001F4ED8"/>
    <w:rsid w:val="001F4FED"/>
    <w:rsid w:val="001F508C"/>
    <w:rsid w:val="001F5DE7"/>
    <w:rsid w:val="001F5E5E"/>
    <w:rsid w:val="001F6573"/>
    <w:rsid w:val="001F664D"/>
    <w:rsid w:val="001F6738"/>
    <w:rsid w:val="001F7806"/>
    <w:rsid w:val="002008EF"/>
    <w:rsid w:val="00200A3F"/>
    <w:rsid w:val="00201045"/>
    <w:rsid w:val="00201E36"/>
    <w:rsid w:val="002035E8"/>
    <w:rsid w:val="00203FE1"/>
    <w:rsid w:val="00204E76"/>
    <w:rsid w:val="00204FEA"/>
    <w:rsid w:val="002051D5"/>
    <w:rsid w:val="00206039"/>
    <w:rsid w:val="002060BF"/>
    <w:rsid w:val="0020610E"/>
    <w:rsid w:val="0020672F"/>
    <w:rsid w:val="00206816"/>
    <w:rsid w:val="00206B16"/>
    <w:rsid w:val="00207CF4"/>
    <w:rsid w:val="0021072B"/>
    <w:rsid w:val="00211A2C"/>
    <w:rsid w:val="00211AE6"/>
    <w:rsid w:val="00211FEC"/>
    <w:rsid w:val="002128B5"/>
    <w:rsid w:val="0021362A"/>
    <w:rsid w:val="0021387F"/>
    <w:rsid w:val="00215472"/>
    <w:rsid w:val="002169CA"/>
    <w:rsid w:val="00217949"/>
    <w:rsid w:val="00217D63"/>
    <w:rsid w:val="00217FB2"/>
    <w:rsid w:val="002202E5"/>
    <w:rsid w:val="00220D52"/>
    <w:rsid w:val="00220EAB"/>
    <w:rsid w:val="00221508"/>
    <w:rsid w:val="0022266D"/>
    <w:rsid w:val="00222A07"/>
    <w:rsid w:val="00222AA5"/>
    <w:rsid w:val="00223766"/>
    <w:rsid w:val="002238B4"/>
    <w:rsid w:val="00223A6D"/>
    <w:rsid w:val="00224FEF"/>
    <w:rsid w:val="00225708"/>
    <w:rsid w:val="00225B2B"/>
    <w:rsid w:val="0022682A"/>
    <w:rsid w:val="00226C47"/>
    <w:rsid w:val="002273F6"/>
    <w:rsid w:val="0022748B"/>
    <w:rsid w:val="002277CE"/>
    <w:rsid w:val="00227BC9"/>
    <w:rsid w:val="00230754"/>
    <w:rsid w:val="0023149C"/>
    <w:rsid w:val="00232327"/>
    <w:rsid w:val="00233B4B"/>
    <w:rsid w:val="00234AF2"/>
    <w:rsid w:val="0023574A"/>
    <w:rsid w:val="002359A0"/>
    <w:rsid w:val="00236494"/>
    <w:rsid w:val="00236B01"/>
    <w:rsid w:val="00236DE7"/>
    <w:rsid w:val="002374F9"/>
    <w:rsid w:val="00237FD9"/>
    <w:rsid w:val="002408FA"/>
    <w:rsid w:val="0024202A"/>
    <w:rsid w:val="0024227B"/>
    <w:rsid w:val="00243C23"/>
    <w:rsid w:val="00243D5E"/>
    <w:rsid w:val="00244156"/>
    <w:rsid w:val="002444C6"/>
    <w:rsid w:val="0024477E"/>
    <w:rsid w:val="00244B27"/>
    <w:rsid w:val="00244DD8"/>
    <w:rsid w:val="00244F37"/>
    <w:rsid w:val="00245120"/>
    <w:rsid w:val="00245A4C"/>
    <w:rsid w:val="002478B3"/>
    <w:rsid w:val="00247A09"/>
    <w:rsid w:val="00247EC7"/>
    <w:rsid w:val="00250220"/>
    <w:rsid w:val="00250809"/>
    <w:rsid w:val="002508F1"/>
    <w:rsid w:val="00250F0A"/>
    <w:rsid w:val="0025148F"/>
    <w:rsid w:val="00253F97"/>
    <w:rsid w:val="002546D0"/>
    <w:rsid w:val="00254736"/>
    <w:rsid w:val="0025483A"/>
    <w:rsid w:val="00254D4B"/>
    <w:rsid w:val="002556D7"/>
    <w:rsid w:val="00255C8D"/>
    <w:rsid w:val="00256FC6"/>
    <w:rsid w:val="00257F70"/>
    <w:rsid w:val="00260368"/>
    <w:rsid w:val="00260840"/>
    <w:rsid w:val="00260DA1"/>
    <w:rsid w:val="00261C25"/>
    <w:rsid w:val="00262337"/>
    <w:rsid w:val="00262C1D"/>
    <w:rsid w:val="0026329F"/>
    <w:rsid w:val="002637A6"/>
    <w:rsid w:val="00264330"/>
    <w:rsid w:val="002646A5"/>
    <w:rsid w:val="0026470A"/>
    <w:rsid w:val="0026583B"/>
    <w:rsid w:val="00265913"/>
    <w:rsid w:val="002659FE"/>
    <w:rsid w:val="00265B68"/>
    <w:rsid w:val="00265E45"/>
    <w:rsid w:val="00267355"/>
    <w:rsid w:val="00270CA9"/>
    <w:rsid w:val="00270CDB"/>
    <w:rsid w:val="00270E02"/>
    <w:rsid w:val="002717C4"/>
    <w:rsid w:val="00272781"/>
    <w:rsid w:val="00273B98"/>
    <w:rsid w:val="00273ED9"/>
    <w:rsid w:val="00274203"/>
    <w:rsid w:val="0027486A"/>
    <w:rsid w:val="00275DD8"/>
    <w:rsid w:val="0027620E"/>
    <w:rsid w:val="00276229"/>
    <w:rsid w:val="0027642B"/>
    <w:rsid w:val="00276A6D"/>
    <w:rsid w:val="00277052"/>
    <w:rsid w:val="002779AA"/>
    <w:rsid w:val="002807C0"/>
    <w:rsid w:val="00280C87"/>
    <w:rsid w:val="00280FAA"/>
    <w:rsid w:val="002811EB"/>
    <w:rsid w:val="00281B5F"/>
    <w:rsid w:val="00281ED3"/>
    <w:rsid w:val="00284456"/>
    <w:rsid w:val="002846A3"/>
    <w:rsid w:val="00284F49"/>
    <w:rsid w:val="0028577A"/>
    <w:rsid w:val="00285A08"/>
    <w:rsid w:val="00285B81"/>
    <w:rsid w:val="00285E76"/>
    <w:rsid w:val="0028636C"/>
    <w:rsid w:val="00287B74"/>
    <w:rsid w:val="00287BAF"/>
    <w:rsid w:val="00287D87"/>
    <w:rsid w:val="00287D95"/>
    <w:rsid w:val="00290105"/>
    <w:rsid w:val="002907F8"/>
    <w:rsid w:val="00290A7C"/>
    <w:rsid w:val="00290E44"/>
    <w:rsid w:val="00291D4F"/>
    <w:rsid w:val="002926BA"/>
    <w:rsid w:val="00292FC5"/>
    <w:rsid w:val="00293FCB"/>
    <w:rsid w:val="002943A8"/>
    <w:rsid w:val="0029458A"/>
    <w:rsid w:val="002946A5"/>
    <w:rsid w:val="0029490B"/>
    <w:rsid w:val="00294EBF"/>
    <w:rsid w:val="00295AF7"/>
    <w:rsid w:val="002963F5"/>
    <w:rsid w:val="00296836"/>
    <w:rsid w:val="002970CF"/>
    <w:rsid w:val="00297107"/>
    <w:rsid w:val="002972A4"/>
    <w:rsid w:val="002A01E5"/>
    <w:rsid w:val="002A0484"/>
    <w:rsid w:val="002A156B"/>
    <w:rsid w:val="002A1D1C"/>
    <w:rsid w:val="002A2429"/>
    <w:rsid w:val="002A2A7E"/>
    <w:rsid w:val="002A2AF1"/>
    <w:rsid w:val="002A2C91"/>
    <w:rsid w:val="002A356C"/>
    <w:rsid w:val="002A38A5"/>
    <w:rsid w:val="002A3910"/>
    <w:rsid w:val="002A3978"/>
    <w:rsid w:val="002A3F97"/>
    <w:rsid w:val="002A489E"/>
    <w:rsid w:val="002A4E8B"/>
    <w:rsid w:val="002A5239"/>
    <w:rsid w:val="002A539B"/>
    <w:rsid w:val="002A550A"/>
    <w:rsid w:val="002A64DC"/>
    <w:rsid w:val="002A6D41"/>
    <w:rsid w:val="002A72D2"/>
    <w:rsid w:val="002A763D"/>
    <w:rsid w:val="002A7810"/>
    <w:rsid w:val="002B1270"/>
    <w:rsid w:val="002B1BC6"/>
    <w:rsid w:val="002B24B1"/>
    <w:rsid w:val="002B294D"/>
    <w:rsid w:val="002B2C5E"/>
    <w:rsid w:val="002B2E41"/>
    <w:rsid w:val="002B4C8B"/>
    <w:rsid w:val="002B57FD"/>
    <w:rsid w:val="002B663C"/>
    <w:rsid w:val="002B6BEC"/>
    <w:rsid w:val="002B70DB"/>
    <w:rsid w:val="002B7B73"/>
    <w:rsid w:val="002C001F"/>
    <w:rsid w:val="002C0138"/>
    <w:rsid w:val="002C047C"/>
    <w:rsid w:val="002C0507"/>
    <w:rsid w:val="002C082E"/>
    <w:rsid w:val="002C0AE1"/>
    <w:rsid w:val="002C0FBA"/>
    <w:rsid w:val="002C1380"/>
    <w:rsid w:val="002C213F"/>
    <w:rsid w:val="002C26A6"/>
    <w:rsid w:val="002C33CD"/>
    <w:rsid w:val="002C3C66"/>
    <w:rsid w:val="002C4A18"/>
    <w:rsid w:val="002C6B29"/>
    <w:rsid w:val="002C6DD4"/>
    <w:rsid w:val="002C7428"/>
    <w:rsid w:val="002C7595"/>
    <w:rsid w:val="002C7E12"/>
    <w:rsid w:val="002D1805"/>
    <w:rsid w:val="002D2B89"/>
    <w:rsid w:val="002D33DB"/>
    <w:rsid w:val="002D348F"/>
    <w:rsid w:val="002D4134"/>
    <w:rsid w:val="002D4690"/>
    <w:rsid w:val="002D4CFC"/>
    <w:rsid w:val="002D633E"/>
    <w:rsid w:val="002D70CB"/>
    <w:rsid w:val="002D79F9"/>
    <w:rsid w:val="002D7A39"/>
    <w:rsid w:val="002D7F44"/>
    <w:rsid w:val="002E0C77"/>
    <w:rsid w:val="002E1978"/>
    <w:rsid w:val="002E1C1D"/>
    <w:rsid w:val="002E24DE"/>
    <w:rsid w:val="002E2B52"/>
    <w:rsid w:val="002E2C7E"/>
    <w:rsid w:val="002E2CF1"/>
    <w:rsid w:val="002E3271"/>
    <w:rsid w:val="002E3829"/>
    <w:rsid w:val="002E41FD"/>
    <w:rsid w:val="002E4678"/>
    <w:rsid w:val="002E4F73"/>
    <w:rsid w:val="002E559D"/>
    <w:rsid w:val="002E6C1C"/>
    <w:rsid w:val="002E6DF0"/>
    <w:rsid w:val="002E7A4B"/>
    <w:rsid w:val="002E7BE2"/>
    <w:rsid w:val="002E7E8C"/>
    <w:rsid w:val="002E7FC4"/>
    <w:rsid w:val="002F015E"/>
    <w:rsid w:val="002F03A2"/>
    <w:rsid w:val="002F0CD1"/>
    <w:rsid w:val="002F144E"/>
    <w:rsid w:val="002F1B5D"/>
    <w:rsid w:val="002F1C8C"/>
    <w:rsid w:val="002F29EE"/>
    <w:rsid w:val="002F2DEE"/>
    <w:rsid w:val="002F33EE"/>
    <w:rsid w:val="002F430D"/>
    <w:rsid w:val="002F4817"/>
    <w:rsid w:val="002F58B2"/>
    <w:rsid w:val="002F5A0C"/>
    <w:rsid w:val="002F6C1F"/>
    <w:rsid w:val="002F7E8F"/>
    <w:rsid w:val="002F7F07"/>
    <w:rsid w:val="003007A5"/>
    <w:rsid w:val="00300A50"/>
    <w:rsid w:val="00302411"/>
    <w:rsid w:val="0030272E"/>
    <w:rsid w:val="003029B6"/>
    <w:rsid w:val="00302B9D"/>
    <w:rsid w:val="00303864"/>
    <w:rsid w:val="003046A7"/>
    <w:rsid w:val="00304BDF"/>
    <w:rsid w:val="00304FAA"/>
    <w:rsid w:val="00304FF2"/>
    <w:rsid w:val="003055EE"/>
    <w:rsid w:val="0030567B"/>
    <w:rsid w:val="003057BD"/>
    <w:rsid w:val="00305B12"/>
    <w:rsid w:val="00305EDE"/>
    <w:rsid w:val="003062A6"/>
    <w:rsid w:val="003065B1"/>
    <w:rsid w:val="00306EAB"/>
    <w:rsid w:val="003074BC"/>
    <w:rsid w:val="003075D7"/>
    <w:rsid w:val="00310C0B"/>
    <w:rsid w:val="00312607"/>
    <w:rsid w:val="00312EAB"/>
    <w:rsid w:val="0031349F"/>
    <w:rsid w:val="003139ED"/>
    <w:rsid w:val="003145A3"/>
    <w:rsid w:val="00314B36"/>
    <w:rsid w:val="003153EA"/>
    <w:rsid w:val="00315FFD"/>
    <w:rsid w:val="0031631D"/>
    <w:rsid w:val="0031641C"/>
    <w:rsid w:val="003164BC"/>
    <w:rsid w:val="00316683"/>
    <w:rsid w:val="00316BB8"/>
    <w:rsid w:val="003175B5"/>
    <w:rsid w:val="00317A1E"/>
    <w:rsid w:val="00317D56"/>
    <w:rsid w:val="00320644"/>
    <w:rsid w:val="00320CCE"/>
    <w:rsid w:val="00320E99"/>
    <w:rsid w:val="00321B1B"/>
    <w:rsid w:val="003222FF"/>
    <w:rsid w:val="00323946"/>
    <w:rsid w:val="00324430"/>
    <w:rsid w:val="00324504"/>
    <w:rsid w:val="003246E8"/>
    <w:rsid w:val="00324DCE"/>
    <w:rsid w:val="0032546E"/>
    <w:rsid w:val="003257E6"/>
    <w:rsid w:val="00325A74"/>
    <w:rsid w:val="00325B6C"/>
    <w:rsid w:val="003260FD"/>
    <w:rsid w:val="00326A8A"/>
    <w:rsid w:val="0032776E"/>
    <w:rsid w:val="003279E5"/>
    <w:rsid w:val="003300EE"/>
    <w:rsid w:val="003306AE"/>
    <w:rsid w:val="0033091D"/>
    <w:rsid w:val="003309FE"/>
    <w:rsid w:val="00330D12"/>
    <w:rsid w:val="00330D3E"/>
    <w:rsid w:val="00330E6D"/>
    <w:rsid w:val="0033147B"/>
    <w:rsid w:val="00331620"/>
    <w:rsid w:val="00332018"/>
    <w:rsid w:val="00332019"/>
    <w:rsid w:val="00332094"/>
    <w:rsid w:val="003320F9"/>
    <w:rsid w:val="00332103"/>
    <w:rsid w:val="00333090"/>
    <w:rsid w:val="003332D4"/>
    <w:rsid w:val="00333354"/>
    <w:rsid w:val="003333B7"/>
    <w:rsid w:val="00333583"/>
    <w:rsid w:val="00334D48"/>
    <w:rsid w:val="0033589E"/>
    <w:rsid w:val="003358BC"/>
    <w:rsid w:val="00335B5F"/>
    <w:rsid w:val="00335D29"/>
    <w:rsid w:val="00335EF8"/>
    <w:rsid w:val="00336459"/>
    <w:rsid w:val="00336617"/>
    <w:rsid w:val="0033680C"/>
    <w:rsid w:val="0033769D"/>
    <w:rsid w:val="00337EB8"/>
    <w:rsid w:val="00340040"/>
    <w:rsid w:val="003400A7"/>
    <w:rsid w:val="003401F0"/>
    <w:rsid w:val="00340E68"/>
    <w:rsid w:val="00341185"/>
    <w:rsid w:val="00342122"/>
    <w:rsid w:val="00342244"/>
    <w:rsid w:val="003422A4"/>
    <w:rsid w:val="0034283B"/>
    <w:rsid w:val="0034331E"/>
    <w:rsid w:val="00343C4D"/>
    <w:rsid w:val="00344344"/>
    <w:rsid w:val="003455C0"/>
    <w:rsid w:val="00345894"/>
    <w:rsid w:val="003463EF"/>
    <w:rsid w:val="0034667F"/>
    <w:rsid w:val="00346ACB"/>
    <w:rsid w:val="00346ADF"/>
    <w:rsid w:val="00347960"/>
    <w:rsid w:val="00347ADD"/>
    <w:rsid w:val="00350061"/>
    <w:rsid w:val="003506F9"/>
    <w:rsid w:val="003508DC"/>
    <w:rsid w:val="00350F24"/>
    <w:rsid w:val="00351B53"/>
    <w:rsid w:val="0035208F"/>
    <w:rsid w:val="00352485"/>
    <w:rsid w:val="00352750"/>
    <w:rsid w:val="0035346A"/>
    <w:rsid w:val="003534EF"/>
    <w:rsid w:val="003538B0"/>
    <w:rsid w:val="00353949"/>
    <w:rsid w:val="0035494A"/>
    <w:rsid w:val="00355192"/>
    <w:rsid w:val="003553ED"/>
    <w:rsid w:val="003557B1"/>
    <w:rsid w:val="00355855"/>
    <w:rsid w:val="00355D9D"/>
    <w:rsid w:val="00355E21"/>
    <w:rsid w:val="00356229"/>
    <w:rsid w:val="0035622B"/>
    <w:rsid w:val="00356559"/>
    <w:rsid w:val="00356B2D"/>
    <w:rsid w:val="00357257"/>
    <w:rsid w:val="003573B4"/>
    <w:rsid w:val="00357F6F"/>
    <w:rsid w:val="003608AB"/>
    <w:rsid w:val="00360ADA"/>
    <w:rsid w:val="00361227"/>
    <w:rsid w:val="0036147E"/>
    <w:rsid w:val="00362088"/>
    <w:rsid w:val="00362486"/>
    <w:rsid w:val="003647F2"/>
    <w:rsid w:val="00364B4D"/>
    <w:rsid w:val="00364CE4"/>
    <w:rsid w:val="00364D19"/>
    <w:rsid w:val="0036512B"/>
    <w:rsid w:val="0036535D"/>
    <w:rsid w:val="00365AFA"/>
    <w:rsid w:val="00365F37"/>
    <w:rsid w:val="003661FB"/>
    <w:rsid w:val="0036689B"/>
    <w:rsid w:val="00366C84"/>
    <w:rsid w:val="00367C36"/>
    <w:rsid w:val="00367CDB"/>
    <w:rsid w:val="00370425"/>
    <w:rsid w:val="00370698"/>
    <w:rsid w:val="00370750"/>
    <w:rsid w:val="00370891"/>
    <w:rsid w:val="00370B87"/>
    <w:rsid w:val="003719C3"/>
    <w:rsid w:val="00372C88"/>
    <w:rsid w:val="00373176"/>
    <w:rsid w:val="0037353E"/>
    <w:rsid w:val="00373CD4"/>
    <w:rsid w:val="003744BE"/>
    <w:rsid w:val="003745A3"/>
    <w:rsid w:val="00374B11"/>
    <w:rsid w:val="003751A2"/>
    <w:rsid w:val="00375404"/>
    <w:rsid w:val="003758E7"/>
    <w:rsid w:val="00375B12"/>
    <w:rsid w:val="003763C0"/>
    <w:rsid w:val="003765F4"/>
    <w:rsid w:val="00376C2F"/>
    <w:rsid w:val="003773BC"/>
    <w:rsid w:val="00377C00"/>
    <w:rsid w:val="003801BB"/>
    <w:rsid w:val="00380706"/>
    <w:rsid w:val="00380F07"/>
    <w:rsid w:val="00381B34"/>
    <w:rsid w:val="00381F8A"/>
    <w:rsid w:val="0038263F"/>
    <w:rsid w:val="00382708"/>
    <w:rsid w:val="003827A8"/>
    <w:rsid w:val="00382972"/>
    <w:rsid w:val="00382B57"/>
    <w:rsid w:val="0038347B"/>
    <w:rsid w:val="00383D76"/>
    <w:rsid w:val="003840CC"/>
    <w:rsid w:val="003847C1"/>
    <w:rsid w:val="003847C5"/>
    <w:rsid w:val="00384888"/>
    <w:rsid w:val="00385377"/>
    <w:rsid w:val="003858E1"/>
    <w:rsid w:val="0038620C"/>
    <w:rsid w:val="00387361"/>
    <w:rsid w:val="003873D9"/>
    <w:rsid w:val="003874A0"/>
    <w:rsid w:val="003876E1"/>
    <w:rsid w:val="00387715"/>
    <w:rsid w:val="00387C60"/>
    <w:rsid w:val="00387DDE"/>
    <w:rsid w:val="00391BDE"/>
    <w:rsid w:val="00392025"/>
    <w:rsid w:val="00392623"/>
    <w:rsid w:val="00393222"/>
    <w:rsid w:val="0039407B"/>
    <w:rsid w:val="003956CC"/>
    <w:rsid w:val="00397149"/>
    <w:rsid w:val="00397237"/>
    <w:rsid w:val="00397469"/>
    <w:rsid w:val="00397621"/>
    <w:rsid w:val="003A0D5D"/>
    <w:rsid w:val="003A11B1"/>
    <w:rsid w:val="003A1465"/>
    <w:rsid w:val="003A1B1F"/>
    <w:rsid w:val="003A2915"/>
    <w:rsid w:val="003A3653"/>
    <w:rsid w:val="003A3F1C"/>
    <w:rsid w:val="003A3F29"/>
    <w:rsid w:val="003A4564"/>
    <w:rsid w:val="003A4CF6"/>
    <w:rsid w:val="003A4D51"/>
    <w:rsid w:val="003A52EF"/>
    <w:rsid w:val="003A70EC"/>
    <w:rsid w:val="003A7B19"/>
    <w:rsid w:val="003A7CC9"/>
    <w:rsid w:val="003B011C"/>
    <w:rsid w:val="003B0461"/>
    <w:rsid w:val="003B04EC"/>
    <w:rsid w:val="003B05CC"/>
    <w:rsid w:val="003B08FC"/>
    <w:rsid w:val="003B0BE1"/>
    <w:rsid w:val="003B1272"/>
    <w:rsid w:val="003B1630"/>
    <w:rsid w:val="003B1760"/>
    <w:rsid w:val="003B1CEB"/>
    <w:rsid w:val="003B26FB"/>
    <w:rsid w:val="003B4C19"/>
    <w:rsid w:val="003B65EF"/>
    <w:rsid w:val="003B73F2"/>
    <w:rsid w:val="003B7C96"/>
    <w:rsid w:val="003C005E"/>
    <w:rsid w:val="003C0720"/>
    <w:rsid w:val="003C1097"/>
    <w:rsid w:val="003C18F1"/>
    <w:rsid w:val="003C19B7"/>
    <w:rsid w:val="003C1C22"/>
    <w:rsid w:val="003C1C2B"/>
    <w:rsid w:val="003C21E0"/>
    <w:rsid w:val="003C2B8C"/>
    <w:rsid w:val="003C2C3C"/>
    <w:rsid w:val="003C2D5E"/>
    <w:rsid w:val="003C31D2"/>
    <w:rsid w:val="003C4772"/>
    <w:rsid w:val="003C49D3"/>
    <w:rsid w:val="003C4DCF"/>
    <w:rsid w:val="003C515B"/>
    <w:rsid w:val="003C5F81"/>
    <w:rsid w:val="003C6B02"/>
    <w:rsid w:val="003C6D29"/>
    <w:rsid w:val="003C71EB"/>
    <w:rsid w:val="003D03A5"/>
    <w:rsid w:val="003D071F"/>
    <w:rsid w:val="003D09E9"/>
    <w:rsid w:val="003D10A5"/>
    <w:rsid w:val="003D14D8"/>
    <w:rsid w:val="003D15CC"/>
    <w:rsid w:val="003D1988"/>
    <w:rsid w:val="003D1BB2"/>
    <w:rsid w:val="003D1DF5"/>
    <w:rsid w:val="003D36E7"/>
    <w:rsid w:val="003D391E"/>
    <w:rsid w:val="003D49C1"/>
    <w:rsid w:val="003D49EA"/>
    <w:rsid w:val="003D4B82"/>
    <w:rsid w:val="003D4CF9"/>
    <w:rsid w:val="003D5546"/>
    <w:rsid w:val="003D5DDC"/>
    <w:rsid w:val="003D62DD"/>
    <w:rsid w:val="003D682F"/>
    <w:rsid w:val="003D6DB9"/>
    <w:rsid w:val="003D7711"/>
    <w:rsid w:val="003E07F1"/>
    <w:rsid w:val="003E0C31"/>
    <w:rsid w:val="003E0C9C"/>
    <w:rsid w:val="003E0F01"/>
    <w:rsid w:val="003E17E9"/>
    <w:rsid w:val="003E198A"/>
    <w:rsid w:val="003E1EEE"/>
    <w:rsid w:val="003E235A"/>
    <w:rsid w:val="003E3895"/>
    <w:rsid w:val="003E3CE2"/>
    <w:rsid w:val="003E422B"/>
    <w:rsid w:val="003E46C7"/>
    <w:rsid w:val="003E620A"/>
    <w:rsid w:val="003E66BE"/>
    <w:rsid w:val="003E681A"/>
    <w:rsid w:val="003E6834"/>
    <w:rsid w:val="003E6CA4"/>
    <w:rsid w:val="003E734E"/>
    <w:rsid w:val="003E7381"/>
    <w:rsid w:val="003E7A11"/>
    <w:rsid w:val="003F0821"/>
    <w:rsid w:val="003F0A70"/>
    <w:rsid w:val="003F0EEB"/>
    <w:rsid w:val="003F100E"/>
    <w:rsid w:val="003F1828"/>
    <w:rsid w:val="003F1F97"/>
    <w:rsid w:val="003F228F"/>
    <w:rsid w:val="003F2A7B"/>
    <w:rsid w:val="003F385A"/>
    <w:rsid w:val="003F39FE"/>
    <w:rsid w:val="003F3DA5"/>
    <w:rsid w:val="003F3DE8"/>
    <w:rsid w:val="003F49BB"/>
    <w:rsid w:val="003F52B1"/>
    <w:rsid w:val="003F5490"/>
    <w:rsid w:val="003F5595"/>
    <w:rsid w:val="003F5842"/>
    <w:rsid w:val="003F5B94"/>
    <w:rsid w:val="003F6529"/>
    <w:rsid w:val="003F69BF"/>
    <w:rsid w:val="003F749E"/>
    <w:rsid w:val="003F758A"/>
    <w:rsid w:val="003F7636"/>
    <w:rsid w:val="003F7C8B"/>
    <w:rsid w:val="003F7DF6"/>
    <w:rsid w:val="00400290"/>
    <w:rsid w:val="004002C4"/>
    <w:rsid w:val="00400F8C"/>
    <w:rsid w:val="00401A74"/>
    <w:rsid w:val="0040223E"/>
    <w:rsid w:val="00403095"/>
    <w:rsid w:val="00403245"/>
    <w:rsid w:val="004049F3"/>
    <w:rsid w:val="00404A11"/>
    <w:rsid w:val="00404DF4"/>
    <w:rsid w:val="0040570C"/>
    <w:rsid w:val="0040572F"/>
    <w:rsid w:val="0040621B"/>
    <w:rsid w:val="00406448"/>
    <w:rsid w:val="0040726A"/>
    <w:rsid w:val="00407327"/>
    <w:rsid w:val="004107EE"/>
    <w:rsid w:val="00410C76"/>
    <w:rsid w:val="004112FC"/>
    <w:rsid w:val="004115D1"/>
    <w:rsid w:val="00411A53"/>
    <w:rsid w:val="00412618"/>
    <w:rsid w:val="00412656"/>
    <w:rsid w:val="004133FF"/>
    <w:rsid w:val="00413B7F"/>
    <w:rsid w:val="00413D59"/>
    <w:rsid w:val="004140A0"/>
    <w:rsid w:val="00414BBA"/>
    <w:rsid w:val="00414FB4"/>
    <w:rsid w:val="0041521A"/>
    <w:rsid w:val="00415545"/>
    <w:rsid w:val="004166BD"/>
    <w:rsid w:val="00416D7B"/>
    <w:rsid w:val="0041711C"/>
    <w:rsid w:val="004173E1"/>
    <w:rsid w:val="00417812"/>
    <w:rsid w:val="00417954"/>
    <w:rsid w:val="00417AFC"/>
    <w:rsid w:val="00417BBF"/>
    <w:rsid w:val="00417C33"/>
    <w:rsid w:val="00417D3D"/>
    <w:rsid w:val="00420023"/>
    <w:rsid w:val="00420D16"/>
    <w:rsid w:val="00421391"/>
    <w:rsid w:val="00421546"/>
    <w:rsid w:val="004224CF"/>
    <w:rsid w:val="004229F7"/>
    <w:rsid w:val="00422D38"/>
    <w:rsid w:val="00422D7F"/>
    <w:rsid w:val="00422D81"/>
    <w:rsid w:val="00422DEA"/>
    <w:rsid w:val="00422FF9"/>
    <w:rsid w:val="004233E5"/>
    <w:rsid w:val="00423985"/>
    <w:rsid w:val="004244C7"/>
    <w:rsid w:val="00424612"/>
    <w:rsid w:val="00424935"/>
    <w:rsid w:val="00424A34"/>
    <w:rsid w:val="00424AAC"/>
    <w:rsid w:val="0042512C"/>
    <w:rsid w:val="004252C9"/>
    <w:rsid w:val="00425B77"/>
    <w:rsid w:val="00425D1A"/>
    <w:rsid w:val="0042668B"/>
    <w:rsid w:val="0042677E"/>
    <w:rsid w:val="00426D50"/>
    <w:rsid w:val="004276A1"/>
    <w:rsid w:val="00430409"/>
    <w:rsid w:val="00430687"/>
    <w:rsid w:val="00430C9C"/>
    <w:rsid w:val="004310D9"/>
    <w:rsid w:val="00431350"/>
    <w:rsid w:val="00431A9B"/>
    <w:rsid w:val="00431B77"/>
    <w:rsid w:val="00432175"/>
    <w:rsid w:val="00432D53"/>
    <w:rsid w:val="00433A09"/>
    <w:rsid w:val="00434277"/>
    <w:rsid w:val="00434E41"/>
    <w:rsid w:val="00435B18"/>
    <w:rsid w:val="00435BF9"/>
    <w:rsid w:val="00435D51"/>
    <w:rsid w:val="00435D80"/>
    <w:rsid w:val="004369B9"/>
    <w:rsid w:val="00436BDB"/>
    <w:rsid w:val="004372FD"/>
    <w:rsid w:val="0043794B"/>
    <w:rsid w:val="00437A1E"/>
    <w:rsid w:val="004404DA"/>
    <w:rsid w:val="00440AE5"/>
    <w:rsid w:val="004414E1"/>
    <w:rsid w:val="004415B2"/>
    <w:rsid w:val="004420B8"/>
    <w:rsid w:val="004424F1"/>
    <w:rsid w:val="004438FB"/>
    <w:rsid w:val="00443A18"/>
    <w:rsid w:val="00443E48"/>
    <w:rsid w:val="00444033"/>
    <w:rsid w:val="0044468F"/>
    <w:rsid w:val="0044474A"/>
    <w:rsid w:val="00445607"/>
    <w:rsid w:val="00445E2A"/>
    <w:rsid w:val="0044718E"/>
    <w:rsid w:val="004474CB"/>
    <w:rsid w:val="00447719"/>
    <w:rsid w:val="004501B7"/>
    <w:rsid w:val="004503BC"/>
    <w:rsid w:val="004508B4"/>
    <w:rsid w:val="004510E3"/>
    <w:rsid w:val="00451EB7"/>
    <w:rsid w:val="0045211D"/>
    <w:rsid w:val="0045359A"/>
    <w:rsid w:val="004538A3"/>
    <w:rsid w:val="004540FE"/>
    <w:rsid w:val="00454129"/>
    <w:rsid w:val="00454264"/>
    <w:rsid w:val="004547F6"/>
    <w:rsid w:val="00454D81"/>
    <w:rsid w:val="00454ECA"/>
    <w:rsid w:val="00454F3A"/>
    <w:rsid w:val="0045500D"/>
    <w:rsid w:val="004550E4"/>
    <w:rsid w:val="004555F5"/>
    <w:rsid w:val="00456086"/>
    <w:rsid w:val="00456687"/>
    <w:rsid w:val="00456AE2"/>
    <w:rsid w:val="00456BB7"/>
    <w:rsid w:val="00456E43"/>
    <w:rsid w:val="004576E0"/>
    <w:rsid w:val="004576F4"/>
    <w:rsid w:val="00457B69"/>
    <w:rsid w:val="00460156"/>
    <w:rsid w:val="004608DA"/>
    <w:rsid w:val="00460EAD"/>
    <w:rsid w:val="00460F4E"/>
    <w:rsid w:val="0046182A"/>
    <w:rsid w:val="00461B62"/>
    <w:rsid w:val="00461F09"/>
    <w:rsid w:val="0046261C"/>
    <w:rsid w:val="0046271F"/>
    <w:rsid w:val="00462894"/>
    <w:rsid w:val="0046341F"/>
    <w:rsid w:val="00463639"/>
    <w:rsid w:val="00463A1E"/>
    <w:rsid w:val="00464224"/>
    <w:rsid w:val="00464A16"/>
    <w:rsid w:val="00464C33"/>
    <w:rsid w:val="00464D67"/>
    <w:rsid w:val="00464FF2"/>
    <w:rsid w:val="00465505"/>
    <w:rsid w:val="00465DC3"/>
    <w:rsid w:val="004661AB"/>
    <w:rsid w:val="004674F9"/>
    <w:rsid w:val="00467615"/>
    <w:rsid w:val="004676A3"/>
    <w:rsid w:val="004676F9"/>
    <w:rsid w:val="00470A5E"/>
    <w:rsid w:val="00471744"/>
    <w:rsid w:val="00471D88"/>
    <w:rsid w:val="00472743"/>
    <w:rsid w:val="00472A3A"/>
    <w:rsid w:val="00473738"/>
    <w:rsid w:val="004748AB"/>
    <w:rsid w:val="004748E4"/>
    <w:rsid w:val="0047537B"/>
    <w:rsid w:val="00476900"/>
    <w:rsid w:val="00476B4E"/>
    <w:rsid w:val="00477421"/>
    <w:rsid w:val="00477466"/>
    <w:rsid w:val="00477580"/>
    <w:rsid w:val="00477A4E"/>
    <w:rsid w:val="004806FE"/>
    <w:rsid w:val="00481657"/>
    <w:rsid w:val="00481D7F"/>
    <w:rsid w:val="00481EA6"/>
    <w:rsid w:val="004836B2"/>
    <w:rsid w:val="00483A58"/>
    <w:rsid w:val="00484A99"/>
    <w:rsid w:val="004851A9"/>
    <w:rsid w:val="004857D1"/>
    <w:rsid w:val="00485EC4"/>
    <w:rsid w:val="00486639"/>
    <w:rsid w:val="004873CF"/>
    <w:rsid w:val="004874B0"/>
    <w:rsid w:val="00487800"/>
    <w:rsid w:val="0048790D"/>
    <w:rsid w:val="004879F7"/>
    <w:rsid w:val="00490831"/>
    <w:rsid w:val="00490A8F"/>
    <w:rsid w:val="00490E1E"/>
    <w:rsid w:val="00491167"/>
    <w:rsid w:val="0049130E"/>
    <w:rsid w:val="00491872"/>
    <w:rsid w:val="00491958"/>
    <w:rsid w:val="00491B3C"/>
    <w:rsid w:val="004925C4"/>
    <w:rsid w:val="004931DE"/>
    <w:rsid w:val="004947F2"/>
    <w:rsid w:val="00494D71"/>
    <w:rsid w:val="00495054"/>
    <w:rsid w:val="00495371"/>
    <w:rsid w:val="00495E84"/>
    <w:rsid w:val="00495F69"/>
    <w:rsid w:val="00495FD3"/>
    <w:rsid w:val="00496C00"/>
    <w:rsid w:val="004970A7"/>
    <w:rsid w:val="004970AA"/>
    <w:rsid w:val="004975CE"/>
    <w:rsid w:val="0049787D"/>
    <w:rsid w:val="00497B69"/>
    <w:rsid w:val="004A0213"/>
    <w:rsid w:val="004A08F7"/>
    <w:rsid w:val="004A1233"/>
    <w:rsid w:val="004A2053"/>
    <w:rsid w:val="004A258E"/>
    <w:rsid w:val="004A26C9"/>
    <w:rsid w:val="004A2752"/>
    <w:rsid w:val="004A32CA"/>
    <w:rsid w:val="004A3871"/>
    <w:rsid w:val="004A3B76"/>
    <w:rsid w:val="004A4731"/>
    <w:rsid w:val="004A4AF3"/>
    <w:rsid w:val="004A4E14"/>
    <w:rsid w:val="004A564A"/>
    <w:rsid w:val="004A5979"/>
    <w:rsid w:val="004A5CD8"/>
    <w:rsid w:val="004A70B9"/>
    <w:rsid w:val="004A70CE"/>
    <w:rsid w:val="004B027A"/>
    <w:rsid w:val="004B0F04"/>
    <w:rsid w:val="004B11D6"/>
    <w:rsid w:val="004B14CA"/>
    <w:rsid w:val="004B1F5F"/>
    <w:rsid w:val="004B2672"/>
    <w:rsid w:val="004B3681"/>
    <w:rsid w:val="004B3BB2"/>
    <w:rsid w:val="004B4128"/>
    <w:rsid w:val="004B42A4"/>
    <w:rsid w:val="004B4A66"/>
    <w:rsid w:val="004B4D85"/>
    <w:rsid w:val="004B533A"/>
    <w:rsid w:val="004B5C2E"/>
    <w:rsid w:val="004B6429"/>
    <w:rsid w:val="004B7685"/>
    <w:rsid w:val="004C0637"/>
    <w:rsid w:val="004C0A19"/>
    <w:rsid w:val="004C0B01"/>
    <w:rsid w:val="004C0C16"/>
    <w:rsid w:val="004C1567"/>
    <w:rsid w:val="004C1CB6"/>
    <w:rsid w:val="004C1EE4"/>
    <w:rsid w:val="004C2C05"/>
    <w:rsid w:val="004C306E"/>
    <w:rsid w:val="004C36DC"/>
    <w:rsid w:val="004C5031"/>
    <w:rsid w:val="004C50BE"/>
    <w:rsid w:val="004C524D"/>
    <w:rsid w:val="004C5738"/>
    <w:rsid w:val="004C5D75"/>
    <w:rsid w:val="004C761B"/>
    <w:rsid w:val="004C7E08"/>
    <w:rsid w:val="004D00F2"/>
    <w:rsid w:val="004D04AF"/>
    <w:rsid w:val="004D1115"/>
    <w:rsid w:val="004D1325"/>
    <w:rsid w:val="004D1703"/>
    <w:rsid w:val="004D18D7"/>
    <w:rsid w:val="004D1A21"/>
    <w:rsid w:val="004D213A"/>
    <w:rsid w:val="004D2430"/>
    <w:rsid w:val="004D2509"/>
    <w:rsid w:val="004D3069"/>
    <w:rsid w:val="004D32F8"/>
    <w:rsid w:val="004D3ADB"/>
    <w:rsid w:val="004D4072"/>
    <w:rsid w:val="004D424F"/>
    <w:rsid w:val="004D4B78"/>
    <w:rsid w:val="004D4DBA"/>
    <w:rsid w:val="004D58FE"/>
    <w:rsid w:val="004D5D0E"/>
    <w:rsid w:val="004D78C3"/>
    <w:rsid w:val="004E21A0"/>
    <w:rsid w:val="004E255E"/>
    <w:rsid w:val="004E2B6E"/>
    <w:rsid w:val="004E2D41"/>
    <w:rsid w:val="004E34AF"/>
    <w:rsid w:val="004E3512"/>
    <w:rsid w:val="004E42CB"/>
    <w:rsid w:val="004E547F"/>
    <w:rsid w:val="004E5811"/>
    <w:rsid w:val="004E6241"/>
    <w:rsid w:val="004E62C9"/>
    <w:rsid w:val="004E6A93"/>
    <w:rsid w:val="004E72D9"/>
    <w:rsid w:val="004E7914"/>
    <w:rsid w:val="004F039D"/>
    <w:rsid w:val="004F0840"/>
    <w:rsid w:val="004F08DF"/>
    <w:rsid w:val="004F0B1B"/>
    <w:rsid w:val="004F1189"/>
    <w:rsid w:val="004F1264"/>
    <w:rsid w:val="004F13D1"/>
    <w:rsid w:val="004F1B7C"/>
    <w:rsid w:val="004F1EB6"/>
    <w:rsid w:val="004F23AB"/>
    <w:rsid w:val="004F2A1B"/>
    <w:rsid w:val="004F32CC"/>
    <w:rsid w:val="004F32DC"/>
    <w:rsid w:val="004F3653"/>
    <w:rsid w:val="004F3DD4"/>
    <w:rsid w:val="004F43DA"/>
    <w:rsid w:val="004F44D0"/>
    <w:rsid w:val="004F44F2"/>
    <w:rsid w:val="004F51AE"/>
    <w:rsid w:val="004F5463"/>
    <w:rsid w:val="004F5B9E"/>
    <w:rsid w:val="004F5F7E"/>
    <w:rsid w:val="004F64DB"/>
    <w:rsid w:val="004F691B"/>
    <w:rsid w:val="004F6A79"/>
    <w:rsid w:val="004F77D1"/>
    <w:rsid w:val="0050007E"/>
    <w:rsid w:val="00500107"/>
    <w:rsid w:val="005002AB"/>
    <w:rsid w:val="00500A47"/>
    <w:rsid w:val="00500D1D"/>
    <w:rsid w:val="005010A1"/>
    <w:rsid w:val="00501B12"/>
    <w:rsid w:val="0050369B"/>
    <w:rsid w:val="0050391F"/>
    <w:rsid w:val="00504332"/>
    <w:rsid w:val="005043C5"/>
    <w:rsid w:val="0050475A"/>
    <w:rsid w:val="0050582B"/>
    <w:rsid w:val="00505BC0"/>
    <w:rsid w:val="005061A0"/>
    <w:rsid w:val="00506604"/>
    <w:rsid w:val="005066C6"/>
    <w:rsid w:val="00507770"/>
    <w:rsid w:val="0050782F"/>
    <w:rsid w:val="00507D2C"/>
    <w:rsid w:val="00510656"/>
    <w:rsid w:val="00510EFF"/>
    <w:rsid w:val="00511B8D"/>
    <w:rsid w:val="00512C90"/>
    <w:rsid w:val="00512FE9"/>
    <w:rsid w:val="005130AA"/>
    <w:rsid w:val="00514D13"/>
    <w:rsid w:val="00514DB7"/>
    <w:rsid w:val="00515471"/>
    <w:rsid w:val="00515B31"/>
    <w:rsid w:val="00515EC4"/>
    <w:rsid w:val="0051636E"/>
    <w:rsid w:val="005170E9"/>
    <w:rsid w:val="005175A3"/>
    <w:rsid w:val="005177BE"/>
    <w:rsid w:val="005201C5"/>
    <w:rsid w:val="00520510"/>
    <w:rsid w:val="00520A94"/>
    <w:rsid w:val="0052180F"/>
    <w:rsid w:val="00521EBA"/>
    <w:rsid w:val="00522C25"/>
    <w:rsid w:val="00523261"/>
    <w:rsid w:val="0052370B"/>
    <w:rsid w:val="00523B81"/>
    <w:rsid w:val="00523C40"/>
    <w:rsid w:val="00524740"/>
    <w:rsid w:val="00525650"/>
    <w:rsid w:val="00525681"/>
    <w:rsid w:val="00525E18"/>
    <w:rsid w:val="0052613D"/>
    <w:rsid w:val="00526934"/>
    <w:rsid w:val="005269B1"/>
    <w:rsid w:val="005274D6"/>
    <w:rsid w:val="005278F9"/>
    <w:rsid w:val="00527A23"/>
    <w:rsid w:val="005306C6"/>
    <w:rsid w:val="0053088F"/>
    <w:rsid w:val="005309CC"/>
    <w:rsid w:val="00530A72"/>
    <w:rsid w:val="0053159F"/>
    <w:rsid w:val="0053315A"/>
    <w:rsid w:val="005334AB"/>
    <w:rsid w:val="00533CBF"/>
    <w:rsid w:val="00533D75"/>
    <w:rsid w:val="00534AA6"/>
    <w:rsid w:val="00534F2A"/>
    <w:rsid w:val="00536D07"/>
    <w:rsid w:val="005376E5"/>
    <w:rsid w:val="00537835"/>
    <w:rsid w:val="00537B02"/>
    <w:rsid w:val="005403D9"/>
    <w:rsid w:val="005417DF"/>
    <w:rsid w:val="00542314"/>
    <w:rsid w:val="00542342"/>
    <w:rsid w:val="00542EB1"/>
    <w:rsid w:val="0054376B"/>
    <w:rsid w:val="0054381F"/>
    <w:rsid w:val="00543854"/>
    <w:rsid w:val="0054453A"/>
    <w:rsid w:val="00544600"/>
    <w:rsid w:val="00544A90"/>
    <w:rsid w:val="00544B60"/>
    <w:rsid w:val="00544BF5"/>
    <w:rsid w:val="005457B8"/>
    <w:rsid w:val="00546052"/>
    <w:rsid w:val="005461E2"/>
    <w:rsid w:val="005469B9"/>
    <w:rsid w:val="00546C53"/>
    <w:rsid w:val="00546C8D"/>
    <w:rsid w:val="00546CD1"/>
    <w:rsid w:val="00546CD5"/>
    <w:rsid w:val="0054724D"/>
    <w:rsid w:val="0055039B"/>
    <w:rsid w:val="00550769"/>
    <w:rsid w:val="005509F3"/>
    <w:rsid w:val="00551207"/>
    <w:rsid w:val="00551C03"/>
    <w:rsid w:val="005523F9"/>
    <w:rsid w:val="00552692"/>
    <w:rsid w:val="00552897"/>
    <w:rsid w:val="005534DF"/>
    <w:rsid w:val="005535BD"/>
    <w:rsid w:val="00554157"/>
    <w:rsid w:val="005548F7"/>
    <w:rsid w:val="00554C8A"/>
    <w:rsid w:val="005550A8"/>
    <w:rsid w:val="0055546A"/>
    <w:rsid w:val="00555B0D"/>
    <w:rsid w:val="0055714F"/>
    <w:rsid w:val="005576C4"/>
    <w:rsid w:val="00557D6C"/>
    <w:rsid w:val="00557DE7"/>
    <w:rsid w:val="005609BE"/>
    <w:rsid w:val="00560BD0"/>
    <w:rsid w:val="00560D72"/>
    <w:rsid w:val="00560DDF"/>
    <w:rsid w:val="0056229B"/>
    <w:rsid w:val="00562CCE"/>
    <w:rsid w:val="00562E09"/>
    <w:rsid w:val="0056348B"/>
    <w:rsid w:val="00563AA9"/>
    <w:rsid w:val="005644DF"/>
    <w:rsid w:val="005646AC"/>
    <w:rsid w:val="0056496E"/>
    <w:rsid w:val="005649B7"/>
    <w:rsid w:val="00564BAE"/>
    <w:rsid w:val="00564D24"/>
    <w:rsid w:val="00564F91"/>
    <w:rsid w:val="0056546E"/>
    <w:rsid w:val="005658DB"/>
    <w:rsid w:val="00565FC5"/>
    <w:rsid w:val="00566FCF"/>
    <w:rsid w:val="0056755C"/>
    <w:rsid w:val="0056795E"/>
    <w:rsid w:val="00567CB3"/>
    <w:rsid w:val="00567FC1"/>
    <w:rsid w:val="00570434"/>
    <w:rsid w:val="005717AC"/>
    <w:rsid w:val="00571B6A"/>
    <w:rsid w:val="00571BDB"/>
    <w:rsid w:val="00572144"/>
    <w:rsid w:val="005723B5"/>
    <w:rsid w:val="005728A2"/>
    <w:rsid w:val="00572DFA"/>
    <w:rsid w:val="00573810"/>
    <w:rsid w:val="00573F99"/>
    <w:rsid w:val="00573FC9"/>
    <w:rsid w:val="00573FF0"/>
    <w:rsid w:val="005751B4"/>
    <w:rsid w:val="00576080"/>
    <w:rsid w:val="005763F3"/>
    <w:rsid w:val="0057643C"/>
    <w:rsid w:val="00576863"/>
    <w:rsid w:val="00576A27"/>
    <w:rsid w:val="00576B3F"/>
    <w:rsid w:val="00577845"/>
    <w:rsid w:val="00577F3B"/>
    <w:rsid w:val="00580AE6"/>
    <w:rsid w:val="00580B2B"/>
    <w:rsid w:val="00580D81"/>
    <w:rsid w:val="00581867"/>
    <w:rsid w:val="00581AB9"/>
    <w:rsid w:val="00582790"/>
    <w:rsid w:val="00582B29"/>
    <w:rsid w:val="00582C8E"/>
    <w:rsid w:val="005834E5"/>
    <w:rsid w:val="0058383E"/>
    <w:rsid w:val="00584136"/>
    <w:rsid w:val="005842AA"/>
    <w:rsid w:val="005849B5"/>
    <w:rsid w:val="00585ACC"/>
    <w:rsid w:val="0058713A"/>
    <w:rsid w:val="005871CB"/>
    <w:rsid w:val="00590078"/>
    <w:rsid w:val="0059169C"/>
    <w:rsid w:val="00592529"/>
    <w:rsid w:val="00592864"/>
    <w:rsid w:val="00592B83"/>
    <w:rsid w:val="0059304B"/>
    <w:rsid w:val="00593218"/>
    <w:rsid w:val="005934E5"/>
    <w:rsid w:val="0059369C"/>
    <w:rsid w:val="005945D0"/>
    <w:rsid w:val="00595012"/>
    <w:rsid w:val="0059530D"/>
    <w:rsid w:val="00595FCF"/>
    <w:rsid w:val="005961DF"/>
    <w:rsid w:val="00596A30"/>
    <w:rsid w:val="00596CD6"/>
    <w:rsid w:val="00597134"/>
    <w:rsid w:val="005973F8"/>
    <w:rsid w:val="00597EA2"/>
    <w:rsid w:val="005A0E50"/>
    <w:rsid w:val="005A0FA7"/>
    <w:rsid w:val="005A128D"/>
    <w:rsid w:val="005A1568"/>
    <w:rsid w:val="005A1953"/>
    <w:rsid w:val="005A2152"/>
    <w:rsid w:val="005A2261"/>
    <w:rsid w:val="005A2278"/>
    <w:rsid w:val="005A247F"/>
    <w:rsid w:val="005A32CF"/>
    <w:rsid w:val="005A33BB"/>
    <w:rsid w:val="005A36C5"/>
    <w:rsid w:val="005A36D6"/>
    <w:rsid w:val="005A465B"/>
    <w:rsid w:val="005A477F"/>
    <w:rsid w:val="005A4AFE"/>
    <w:rsid w:val="005A4FC5"/>
    <w:rsid w:val="005A5D29"/>
    <w:rsid w:val="005A6DC0"/>
    <w:rsid w:val="005A7683"/>
    <w:rsid w:val="005A7898"/>
    <w:rsid w:val="005B07B4"/>
    <w:rsid w:val="005B0F6C"/>
    <w:rsid w:val="005B12D0"/>
    <w:rsid w:val="005B217E"/>
    <w:rsid w:val="005B2258"/>
    <w:rsid w:val="005B23E8"/>
    <w:rsid w:val="005B284F"/>
    <w:rsid w:val="005B2889"/>
    <w:rsid w:val="005B2B6D"/>
    <w:rsid w:val="005B2E2C"/>
    <w:rsid w:val="005B2E52"/>
    <w:rsid w:val="005B3085"/>
    <w:rsid w:val="005B32D0"/>
    <w:rsid w:val="005B3411"/>
    <w:rsid w:val="005B3AA5"/>
    <w:rsid w:val="005B4118"/>
    <w:rsid w:val="005B41FE"/>
    <w:rsid w:val="005B4662"/>
    <w:rsid w:val="005B53C0"/>
    <w:rsid w:val="005B5BDE"/>
    <w:rsid w:val="005B5CCD"/>
    <w:rsid w:val="005B5D30"/>
    <w:rsid w:val="005B6B9E"/>
    <w:rsid w:val="005B6D6F"/>
    <w:rsid w:val="005C02F3"/>
    <w:rsid w:val="005C0970"/>
    <w:rsid w:val="005C0FDD"/>
    <w:rsid w:val="005C1478"/>
    <w:rsid w:val="005C2316"/>
    <w:rsid w:val="005C2638"/>
    <w:rsid w:val="005C3A56"/>
    <w:rsid w:val="005C3BAE"/>
    <w:rsid w:val="005C4F81"/>
    <w:rsid w:val="005C5874"/>
    <w:rsid w:val="005C5E5C"/>
    <w:rsid w:val="005C5F9D"/>
    <w:rsid w:val="005C6086"/>
    <w:rsid w:val="005C63AB"/>
    <w:rsid w:val="005C6C83"/>
    <w:rsid w:val="005C6D29"/>
    <w:rsid w:val="005C7D57"/>
    <w:rsid w:val="005C7D7E"/>
    <w:rsid w:val="005D02D0"/>
    <w:rsid w:val="005D0710"/>
    <w:rsid w:val="005D07AA"/>
    <w:rsid w:val="005D0A22"/>
    <w:rsid w:val="005D1874"/>
    <w:rsid w:val="005D1994"/>
    <w:rsid w:val="005D1CAE"/>
    <w:rsid w:val="005D257E"/>
    <w:rsid w:val="005D297F"/>
    <w:rsid w:val="005D32D2"/>
    <w:rsid w:val="005D3D1C"/>
    <w:rsid w:val="005D47B6"/>
    <w:rsid w:val="005D5706"/>
    <w:rsid w:val="005D5990"/>
    <w:rsid w:val="005D5CB0"/>
    <w:rsid w:val="005D6942"/>
    <w:rsid w:val="005E03AD"/>
    <w:rsid w:val="005E10AA"/>
    <w:rsid w:val="005E13B5"/>
    <w:rsid w:val="005E1608"/>
    <w:rsid w:val="005E1699"/>
    <w:rsid w:val="005E23BE"/>
    <w:rsid w:val="005E2590"/>
    <w:rsid w:val="005E26DD"/>
    <w:rsid w:val="005E2952"/>
    <w:rsid w:val="005E3063"/>
    <w:rsid w:val="005E33CE"/>
    <w:rsid w:val="005E46A0"/>
    <w:rsid w:val="005E53E1"/>
    <w:rsid w:val="005E62E5"/>
    <w:rsid w:val="005E6EA8"/>
    <w:rsid w:val="005E7EA4"/>
    <w:rsid w:val="005E7FCB"/>
    <w:rsid w:val="005E7FDD"/>
    <w:rsid w:val="005F01CF"/>
    <w:rsid w:val="005F0CE1"/>
    <w:rsid w:val="005F197A"/>
    <w:rsid w:val="005F20A9"/>
    <w:rsid w:val="005F247F"/>
    <w:rsid w:val="005F28F2"/>
    <w:rsid w:val="005F2F3A"/>
    <w:rsid w:val="005F37A7"/>
    <w:rsid w:val="005F3F7D"/>
    <w:rsid w:val="005F4CAD"/>
    <w:rsid w:val="005F54BA"/>
    <w:rsid w:val="005F55D0"/>
    <w:rsid w:val="005F5AA8"/>
    <w:rsid w:val="005F5D93"/>
    <w:rsid w:val="005F60EE"/>
    <w:rsid w:val="005F6199"/>
    <w:rsid w:val="005F619A"/>
    <w:rsid w:val="005F7576"/>
    <w:rsid w:val="005F7A3E"/>
    <w:rsid w:val="005F7AF1"/>
    <w:rsid w:val="0060080B"/>
    <w:rsid w:val="00600DE4"/>
    <w:rsid w:val="0060101F"/>
    <w:rsid w:val="00601100"/>
    <w:rsid w:val="0060128D"/>
    <w:rsid w:val="006015D6"/>
    <w:rsid w:val="00602098"/>
    <w:rsid w:val="006023F5"/>
    <w:rsid w:val="006024F6"/>
    <w:rsid w:val="00603F2C"/>
    <w:rsid w:val="00604FAB"/>
    <w:rsid w:val="00606559"/>
    <w:rsid w:val="00607D3D"/>
    <w:rsid w:val="0061044A"/>
    <w:rsid w:val="006109CB"/>
    <w:rsid w:val="00610D5A"/>
    <w:rsid w:val="00611204"/>
    <w:rsid w:val="0061123C"/>
    <w:rsid w:val="00611281"/>
    <w:rsid w:val="00611752"/>
    <w:rsid w:val="006119A9"/>
    <w:rsid w:val="006125B5"/>
    <w:rsid w:val="0061288F"/>
    <w:rsid w:val="0061310E"/>
    <w:rsid w:val="006137F6"/>
    <w:rsid w:val="00613B5F"/>
    <w:rsid w:val="0061471B"/>
    <w:rsid w:val="0061539A"/>
    <w:rsid w:val="00615C1B"/>
    <w:rsid w:val="00615FF4"/>
    <w:rsid w:val="00616AEB"/>
    <w:rsid w:val="00617166"/>
    <w:rsid w:val="006204F0"/>
    <w:rsid w:val="006205A1"/>
    <w:rsid w:val="0062100A"/>
    <w:rsid w:val="006219C1"/>
    <w:rsid w:val="00621D29"/>
    <w:rsid w:val="00621E2F"/>
    <w:rsid w:val="00621EEC"/>
    <w:rsid w:val="006228DE"/>
    <w:rsid w:val="00622B6B"/>
    <w:rsid w:val="00622CC5"/>
    <w:rsid w:val="00623915"/>
    <w:rsid w:val="00624370"/>
    <w:rsid w:val="00624855"/>
    <w:rsid w:val="00624928"/>
    <w:rsid w:val="00625236"/>
    <w:rsid w:val="006254CF"/>
    <w:rsid w:val="00625951"/>
    <w:rsid w:val="00626032"/>
    <w:rsid w:val="0062660A"/>
    <w:rsid w:val="00626936"/>
    <w:rsid w:val="006269EB"/>
    <w:rsid w:val="00626ED8"/>
    <w:rsid w:val="00627047"/>
    <w:rsid w:val="00627533"/>
    <w:rsid w:val="00627FCE"/>
    <w:rsid w:val="00630BE0"/>
    <w:rsid w:val="00630D84"/>
    <w:rsid w:val="0063137C"/>
    <w:rsid w:val="00631757"/>
    <w:rsid w:val="00631783"/>
    <w:rsid w:val="00631DEE"/>
    <w:rsid w:val="006337D6"/>
    <w:rsid w:val="00633852"/>
    <w:rsid w:val="00633CD3"/>
    <w:rsid w:val="00633E28"/>
    <w:rsid w:val="00633E3B"/>
    <w:rsid w:val="0063402D"/>
    <w:rsid w:val="006366CE"/>
    <w:rsid w:val="006372AE"/>
    <w:rsid w:val="006403E9"/>
    <w:rsid w:val="00640B51"/>
    <w:rsid w:val="0064119D"/>
    <w:rsid w:val="00642234"/>
    <w:rsid w:val="006425F4"/>
    <w:rsid w:val="00642912"/>
    <w:rsid w:val="00642C04"/>
    <w:rsid w:val="00642E6A"/>
    <w:rsid w:val="00642F8E"/>
    <w:rsid w:val="00643219"/>
    <w:rsid w:val="00643659"/>
    <w:rsid w:val="0064421B"/>
    <w:rsid w:val="00644527"/>
    <w:rsid w:val="00644C54"/>
    <w:rsid w:val="00644CE6"/>
    <w:rsid w:val="00645160"/>
    <w:rsid w:val="006459BA"/>
    <w:rsid w:val="00645E9B"/>
    <w:rsid w:val="006472B3"/>
    <w:rsid w:val="0064746A"/>
    <w:rsid w:val="00647EBF"/>
    <w:rsid w:val="00650D3C"/>
    <w:rsid w:val="00650E00"/>
    <w:rsid w:val="00650EC2"/>
    <w:rsid w:val="00650FEF"/>
    <w:rsid w:val="0065184C"/>
    <w:rsid w:val="006520D7"/>
    <w:rsid w:val="0065344C"/>
    <w:rsid w:val="00653824"/>
    <w:rsid w:val="00653922"/>
    <w:rsid w:val="006541DF"/>
    <w:rsid w:val="00654745"/>
    <w:rsid w:val="00654805"/>
    <w:rsid w:val="006549B2"/>
    <w:rsid w:val="00654B47"/>
    <w:rsid w:val="006554BD"/>
    <w:rsid w:val="00655A00"/>
    <w:rsid w:val="006569CA"/>
    <w:rsid w:val="00657D92"/>
    <w:rsid w:val="006604E6"/>
    <w:rsid w:val="006607FA"/>
    <w:rsid w:val="00660F68"/>
    <w:rsid w:val="00661275"/>
    <w:rsid w:val="0066152E"/>
    <w:rsid w:val="0066159D"/>
    <w:rsid w:val="00661771"/>
    <w:rsid w:val="00661772"/>
    <w:rsid w:val="0066207E"/>
    <w:rsid w:val="00662AEE"/>
    <w:rsid w:val="00662CE1"/>
    <w:rsid w:val="00663013"/>
    <w:rsid w:val="006635C7"/>
    <w:rsid w:val="00663977"/>
    <w:rsid w:val="00663D29"/>
    <w:rsid w:val="00664111"/>
    <w:rsid w:val="00664CC6"/>
    <w:rsid w:val="00665095"/>
    <w:rsid w:val="00665FF4"/>
    <w:rsid w:val="006667CE"/>
    <w:rsid w:val="0066794C"/>
    <w:rsid w:val="00667A28"/>
    <w:rsid w:val="00667D6B"/>
    <w:rsid w:val="00670057"/>
    <w:rsid w:val="006700DE"/>
    <w:rsid w:val="00670156"/>
    <w:rsid w:val="00670C06"/>
    <w:rsid w:val="00671317"/>
    <w:rsid w:val="00671656"/>
    <w:rsid w:val="00671B87"/>
    <w:rsid w:val="00671EB2"/>
    <w:rsid w:val="00671FE2"/>
    <w:rsid w:val="0067271F"/>
    <w:rsid w:val="006729B3"/>
    <w:rsid w:val="00672BEA"/>
    <w:rsid w:val="00673014"/>
    <w:rsid w:val="00673E25"/>
    <w:rsid w:val="00673FA5"/>
    <w:rsid w:val="00674055"/>
    <w:rsid w:val="0067475C"/>
    <w:rsid w:val="00674822"/>
    <w:rsid w:val="00674FB2"/>
    <w:rsid w:val="00675230"/>
    <w:rsid w:val="00675301"/>
    <w:rsid w:val="0067537D"/>
    <w:rsid w:val="006753AE"/>
    <w:rsid w:val="006758E9"/>
    <w:rsid w:val="00675AB7"/>
    <w:rsid w:val="00675FC6"/>
    <w:rsid w:val="00676E56"/>
    <w:rsid w:val="00680012"/>
    <w:rsid w:val="006808E4"/>
    <w:rsid w:val="00680E06"/>
    <w:rsid w:val="00681018"/>
    <w:rsid w:val="00681367"/>
    <w:rsid w:val="006815C0"/>
    <w:rsid w:val="006816F2"/>
    <w:rsid w:val="00682207"/>
    <w:rsid w:val="006823DF"/>
    <w:rsid w:val="00682E80"/>
    <w:rsid w:val="00683217"/>
    <w:rsid w:val="00683241"/>
    <w:rsid w:val="00683603"/>
    <w:rsid w:val="00683B36"/>
    <w:rsid w:val="0068413B"/>
    <w:rsid w:val="00684435"/>
    <w:rsid w:val="00685123"/>
    <w:rsid w:val="006864A1"/>
    <w:rsid w:val="00686663"/>
    <w:rsid w:val="00686CCC"/>
    <w:rsid w:val="00686D11"/>
    <w:rsid w:val="00687309"/>
    <w:rsid w:val="00687B17"/>
    <w:rsid w:val="00687C50"/>
    <w:rsid w:val="00687CBB"/>
    <w:rsid w:val="00690586"/>
    <w:rsid w:val="00690D8D"/>
    <w:rsid w:val="0069106D"/>
    <w:rsid w:val="00691720"/>
    <w:rsid w:val="0069261B"/>
    <w:rsid w:val="00693688"/>
    <w:rsid w:val="00693AD8"/>
    <w:rsid w:val="00694555"/>
    <w:rsid w:val="006951A7"/>
    <w:rsid w:val="00695816"/>
    <w:rsid w:val="006959AE"/>
    <w:rsid w:val="00695A2F"/>
    <w:rsid w:val="00695D9C"/>
    <w:rsid w:val="00696111"/>
    <w:rsid w:val="00696E28"/>
    <w:rsid w:val="00696EA3"/>
    <w:rsid w:val="0069747E"/>
    <w:rsid w:val="00697B59"/>
    <w:rsid w:val="00697CB9"/>
    <w:rsid w:val="006A036C"/>
    <w:rsid w:val="006A058A"/>
    <w:rsid w:val="006A0BEA"/>
    <w:rsid w:val="006A11C8"/>
    <w:rsid w:val="006A1EDD"/>
    <w:rsid w:val="006A20A6"/>
    <w:rsid w:val="006A2898"/>
    <w:rsid w:val="006A366E"/>
    <w:rsid w:val="006A3F2F"/>
    <w:rsid w:val="006A440A"/>
    <w:rsid w:val="006A48D2"/>
    <w:rsid w:val="006A4D91"/>
    <w:rsid w:val="006A4DBA"/>
    <w:rsid w:val="006A4F2B"/>
    <w:rsid w:val="006A554A"/>
    <w:rsid w:val="006A5750"/>
    <w:rsid w:val="006A58B0"/>
    <w:rsid w:val="006A755B"/>
    <w:rsid w:val="006A75EB"/>
    <w:rsid w:val="006A7711"/>
    <w:rsid w:val="006A78E3"/>
    <w:rsid w:val="006B040D"/>
    <w:rsid w:val="006B0440"/>
    <w:rsid w:val="006B0B71"/>
    <w:rsid w:val="006B188C"/>
    <w:rsid w:val="006B1F05"/>
    <w:rsid w:val="006B1F93"/>
    <w:rsid w:val="006B2A3E"/>
    <w:rsid w:val="006B2BD4"/>
    <w:rsid w:val="006B302B"/>
    <w:rsid w:val="006B499D"/>
    <w:rsid w:val="006B4F29"/>
    <w:rsid w:val="006B5D1A"/>
    <w:rsid w:val="006B5EE6"/>
    <w:rsid w:val="006B5F37"/>
    <w:rsid w:val="006B5F86"/>
    <w:rsid w:val="006B75A0"/>
    <w:rsid w:val="006C01A9"/>
    <w:rsid w:val="006C0837"/>
    <w:rsid w:val="006C0A51"/>
    <w:rsid w:val="006C1666"/>
    <w:rsid w:val="006C1BC8"/>
    <w:rsid w:val="006C2751"/>
    <w:rsid w:val="006C2A1B"/>
    <w:rsid w:val="006C306A"/>
    <w:rsid w:val="006C38E2"/>
    <w:rsid w:val="006C3C58"/>
    <w:rsid w:val="006C3D83"/>
    <w:rsid w:val="006C3E34"/>
    <w:rsid w:val="006C46E2"/>
    <w:rsid w:val="006C48F3"/>
    <w:rsid w:val="006C4A83"/>
    <w:rsid w:val="006C5393"/>
    <w:rsid w:val="006C545E"/>
    <w:rsid w:val="006C5C14"/>
    <w:rsid w:val="006C5EBB"/>
    <w:rsid w:val="006C7112"/>
    <w:rsid w:val="006D01CD"/>
    <w:rsid w:val="006D08E4"/>
    <w:rsid w:val="006D090E"/>
    <w:rsid w:val="006D0A4F"/>
    <w:rsid w:val="006D0E8A"/>
    <w:rsid w:val="006D1CC5"/>
    <w:rsid w:val="006D2579"/>
    <w:rsid w:val="006D2FDC"/>
    <w:rsid w:val="006D32D5"/>
    <w:rsid w:val="006D45D6"/>
    <w:rsid w:val="006D51B9"/>
    <w:rsid w:val="006D6CE6"/>
    <w:rsid w:val="006D7060"/>
    <w:rsid w:val="006E0C51"/>
    <w:rsid w:val="006E1839"/>
    <w:rsid w:val="006E1CFA"/>
    <w:rsid w:val="006E20CE"/>
    <w:rsid w:val="006E2C0C"/>
    <w:rsid w:val="006E2EAC"/>
    <w:rsid w:val="006E2F2D"/>
    <w:rsid w:val="006E399D"/>
    <w:rsid w:val="006E42A8"/>
    <w:rsid w:val="006E4550"/>
    <w:rsid w:val="006E4ABE"/>
    <w:rsid w:val="006E4F06"/>
    <w:rsid w:val="006E4FAF"/>
    <w:rsid w:val="006E5E63"/>
    <w:rsid w:val="006E62E3"/>
    <w:rsid w:val="006E6B6D"/>
    <w:rsid w:val="006E6F2A"/>
    <w:rsid w:val="006E75FC"/>
    <w:rsid w:val="006F088C"/>
    <w:rsid w:val="006F11B0"/>
    <w:rsid w:val="006F11EC"/>
    <w:rsid w:val="006F1AE9"/>
    <w:rsid w:val="006F262E"/>
    <w:rsid w:val="006F3D09"/>
    <w:rsid w:val="006F45AD"/>
    <w:rsid w:val="006F5268"/>
    <w:rsid w:val="006F56B6"/>
    <w:rsid w:val="006F5BAC"/>
    <w:rsid w:val="006F6A16"/>
    <w:rsid w:val="006F7C6F"/>
    <w:rsid w:val="0070027B"/>
    <w:rsid w:val="00701615"/>
    <w:rsid w:val="007020A6"/>
    <w:rsid w:val="00702AFA"/>
    <w:rsid w:val="00702E8C"/>
    <w:rsid w:val="00703114"/>
    <w:rsid w:val="00703757"/>
    <w:rsid w:val="007037A3"/>
    <w:rsid w:val="00703B9E"/>
    <w:rsid w:val="00704C4A"/>
    <w:rsid w:val="00705C0E"/>
    <w:rsid w:val="007060DA"/>
    <w:rsid w:val="0070653C"/>
    <w:rsid w:val="007066F6"/>
    <w:rsid w:val="0070706D"/>
    <w:rsid w:val="007108F9"/>
    <w:rsid w:val="00710E15"/>
    <w:rsid w:val="00711007"/>
    <w:rsid w:val="00711BD0"/>
    <w:rsid w:val="00712AC8"/>
    <w:rsid w:val="00712B13"/>
    <w:rsid w:val="007134E3"/>
    <w:rsid w:val="00713ACB"/>
    <w:rsid w:val="00713CAF"/>
    <w:rsid w:val="00714872"/>
    <w:rsid w:val="00714C25"/>
    <w:rsid w:val="00714EF2"/>
    <w:rsid w:val="00715F75"/>
    <w:rsid w:val="00716054"/>
    <w:rsid w:val="00716684"/>
    <w:rsid w:val="0071675C"/>
    <w:rsid w:val="00716ABE"/>
    <w:rsid w:val="00717925"/>
    <w:rsid w:val="00717C72"/>
    <w:rsid w:val="00717FB1"/>
    <w:rsid w:val="007214C5"/>
    <w:rsid w:val="00721752"/>
    <w:rsid w:val="00722239"/>
    <w:rsid w:val="00722C4C"/>
    <w:rsid w:val="007234E5"/>
    <w:rsid w:val="00723668"/>
    <w:rsid w:val="0072407E"/>
    <w:rsid w:val="00724711"/>
    <w:rsid w:val="0072512D"/>
    <w:rsid w:val="0072593D"/>
    <w:rsid w:val="00725DB1"/>
    <w:rsid w:val="00725E68"/>
    <w:rsid w:val="00726418"/>
    <w:rsid w:val="007267A8"/>
    <w:rsid w:val="00726882"/>
    <w:rsid w:val="00727637"/>
    <w:rsid w:val="00727DE2"/>
    <w:rsid w:val="00730480"/>
    <w:rsid w:val="0073087C"/>
    <w:rsid w:val="007309FC"/>
    <w:rsid w:val="007312B2"/>
    <w:rsid w:val="007320EE"/>
    <w:rsid w:val="007328E7"/>
    <w:rsid w:val="0073297A"/>
    <w:rsid w:val="00735C7F"/>
    <w:rsid w:val="00736743"/>
    <w:rsid w:val="007368E3"/>
    <w:rsid w:val="00736BA8"/>
    <w:rsid w:val="00737296"/>
    <w:rsid w:val="0073761F"/>
    <w:rsid w:val="00737AF5"/>
    <w:rsid w:val="00737CED"/>
    <w:rsid w:val="00740003"/>
    <w:rsid w:val="007425C6"/>
    <w:rsid w:val="007425F7"/>
    <w:rsid w:val="00742908"/>
    <w:rsid w:val="00743263"/>
    <w:rsid w:val="00743AA0"/>
    <w:rsid w:val="00743F29"/>
    <w:rsid w:val="007446DD"/>
    <w:rsid w:val="00744D74"/>
    <w:rsid w:val="00744F36"/>
    <w:rsid w:val="00745AA4"/>
    <w:rsid w:val="00746179"/>
    <w:rsid w:val="00746C82"/>
    <w:rsid w:val="00747BF1"/>
    <w:rsid w:val="007514F7"/>
    <w:rsid w:val="00752752"/>
    <w:rsid w:val="00752CDB"/>
    <w:rsid w:val="00754005"/>
    <w:rsid w:val="007543F2"/>
    <w:rsid w:val="007544A2"/>
    <w:rsid w:val="00754F0D"/>
    <w:rsid w:val="00755282"/>
    <w:rsid w:val="00755CA0"/>
    <w:rsid w:val="00756D4A"/>
    <w:rsid w:val="007576B7"/>
    <w:rsid w:val="00757834"/>
    <w:rsid w:val="007601D6"/>
    <w:rsid w:val="00760B36"/>
    <w:rsid w:val="00761AE8"/>
    <w:rsid w:val="0076231C"/>
    <w:rsid w:val="00762503"/>
    <w:rsid w:val="00762865"/>
    <w:rsid w:val="00763481"/>
    <w:rsid w:val="007636B9"/>
    <w:rsid w:val="007642FF"/>
    <w:rsid w:val="007646A7"/>
    <w:rsid w:val="007648AF"/>
    <w:rsid w:val="00764E12"/>
    <w:rsid w:val="00765A44"/>
    <w:rsid w:val="00766592"/>
    <w:rsid w:val="0076681F"/>
    <w:rsid w:val="0076708E"/>
    <w:rsid w:val="00767435"/>
    <w:rsid w:val="00767D63"/>
    <w:rsid w:val="007702A0"/>
    <w:rsid w:val="007704B8"/>
    <w:rsid w:val="00770A31"/>
    <w:rsid w:val="00770C26"/>
    <w:rsid w:val="00772465"/>
    <w:rsid w:val="00773C49"/>
    <w:rsid w:val="00774220"/>
    <w:rsid w:val="00774F0F"/>
    <w:rsid w:val="00775EEB"/>
    <w:rsid w:val="00775F50"/>
    <w:rsid w:val="00776074"/>
    <w:rsid w:val="007767AF"/>
    <w:rsid w:val="00776F93"/>
    <w:rsid w:val="00777BE2"/>
    <w:rsid w:val="00780946"/>
    <w:rsid w:val="00780B2E"/>
    <w:rsid w:val="00781CA8"/>
    <w:rsid w:val="00781E22"/>
    <w:rsid w:val="007822FA"/>
    <w:rsid w:val="00782F40"/>
    <w:rsid w:val="00783408"/>
    <w:rsid w:val="00783C3D"/>
    <w:rsid w:val="00783E19"/>
    <w:rsid w:val="007840BA"/>
    <w:rsid w:val="00784788"/>
    <w:rsid w:val="0078489D"/>
    <w:rsid w:val="00784C4F"/>
    <w:rsid w:val="00784CE2"/>
    <w:rsid w:val="007852D5"/>
    <w:rsid w:val="007854E3"/>
    <w:rsid w:val="00785584"/>
    <w:rsid w:val="0078598A"/>
    <w:rsid w:val="007867F2"/>
    <w:rsid w:val="00786BAC"/>
    <w:rsid w:val="007906A1"/>
    <w:rsid w:val="007909D2"/>
    <w:rsid w:val="00791D38"/>
    <w:rsid w:val="00791FD4"/>
    <w:rsid w:val="007925EF"/>
    <w:rsid w:val="00792D09"/>
    <w:rsid w:val="00792D57"/>
    <w:rsid w:val="00792E87"/>
    <w:rsid w:val="0079320C"/>
    <w:rsid w:val="007932ED"/>
    <w:rsid w:val="007936EE"/>
    <w:rsid w:val="007939D0"/>
    <w:rsid w:val="00793A71"/>
    <w:rsid w:val="00793B69"/>
    <w:rsid w:val="00793C2D"/>
    <w:rsid w:val="00793D3D"/>
    <w:rsid w:val="0079473C"/>
    <w:rsid w:val="00794944"/>
    <w:rsid w:val="0079547E"/>
    <w:rsid w:val="00795A69"/>
    <w:rsid w:val="00796F38"/>
    <w:rsid w:val="00797672"/>
    <w:rsid w:val="00797DC4"/>
    <w:rsid w:val="007A0AA5"/>
    <w:rsid w:val="007A15E2"/>
    <w:rsid w:val="007A1FEC"/>
    <w:rsid w:val="007A2AB2"/>
    <w:rsid w:val="007A2DCD"/>
    <w:rsid w:val="007A3798"/>
    <w:rsid w:val="007A3A5D"/>
    <w:rsid w:val="007A3B27"/>
    <w:rsid w:val="007A40B2"/>
    <w:rsid w:val="007A436F"/>
    <w:rsid w:val="007A56B6"/>
    <w:rsid w:val="007A5C96"/>
    <w:rsid w:val="007A5F41"/>
    <w:rsid w:val="007A63DB"/>
    <w:rsid w:val="007A63E7"/>
    <w:rsid w:val="007A6664"/>
    <w:rsid w:val="007A6BBD"/>
    <w:rsid w:val="007A6E7C"/>
    <w:rsid w:val="007A6FC1"/>
    <w:rsid w:val="007A7854"/>
    <w:rsid w:val="007A7CF9"/>
    <w:rsid w:val="007A7D67"/>
    <w:rsid w:val="007B023F"/>
    <w:rsid w:val="007B078E"/>
    <w:rsid w:val="007B0ED4"/>
    <w:rsid w:val="007B10EA"/>
    <w:rsid w:val="007B1D71"/>
    <w:rsid w:val="007B26B5"/>
    <w:rsid w:val="007B27AA"/>
    <w:rsid w:val="007B2C80"/>
    <w:rsid w:val="007B2F0A"/>
    <w:rsid w:val="007B2F83"/>
    <w:rsid w:val="007B30B4"/>
    <w:rsid w:val="007B30DE"/>
    <w:rsid w:val="007B3B54"/>
    <w:rsid w:val="007B4A0F"/>
    <w:rsid w:val="007B4B13"/>
    <w:rsid w:val="007B4B24"/>
    <w:rsid w:val="007B58FD"/>
    <w:rsid w:val="007B73AC"/>
    <w:rsid w:val="007B7518"/>
    <w:rsid w:val="007B75CD"/>
    <w:rsid w:val="007C0151"/>
    <w:rsid w:val="007C03B6"/>
    <w:rsid w:val="007C0442"/>
    <w:rsid w:val="007C0BF0"/>
    <w:rsid w:val="007C1E3E"/>
    <w:rsid w:val="007C1F3E"/>
    <w:rsid w:val="007C259E"/>
    <w:rsid w:val="007C4316"/>
    <w:rsid w:val="007C45C0"/>
    <w:rsid w:val="007C4ABC"/>
    <w:rsid w:val="007C5C73"/>
    <w:rsid w:val="007C620D"/>
    <w:rsid w:val="007C670D"/>
    <w:rsid w:val="007C6B26"/>
    <w:rsid w:val="007D057E"/>
    <w:rsid w:val="007D0F5E"/>
    <w:rsid w:val="007D0FEF"/>
    <w:rsid w:val="007D1019"/>
    <w:rsid w:val="007D19EC"/>
    <w:rsid w:val="007D1C38"/>
    <w:rsid w:val="007D2284"/>
    <w:rsid w:val="007D256D"/>
    <w:rsid w:val="007D2AAB"/>
    <w:rsid w:val="007D330A"/>
    <w:rsid w:val="007D33A0"/>
    <w:rsid w:val="007D3F8B"/>
    <w:rsid w:val="007D4A8B"/>
    <w:rsid w:val="007D4E0F"/>
    <w:rsid w:val="007D5301"/>
    <w:rsid w:val="007D5475"/>
    <w:rsid w:val="007D5880"/>
    <w:rsid w:val="007D5886"/>
    <w:rsid w:val="007D5E3A"/>
    <w:rsid w:val="007D6051"/>
    <w:rsid w:val="007D6252"/>
    <w:rsid w:val="007D7B55"/>
    <w:rsid w:val="007E01C0"/>
    <w:rsid w:val="007E0721"/>
    <w:rsid w:val="007E0F7E"/>
    <w:rsid w:val="007E0F87"/>
    <w:rsid w:val="007E19DC"/>
    <w:rsid w:val="007E2EB1"/>
    <w:rsid w:val="007E2FAB"/>
    <w:rsid w:val="007E3032"/>
    <w:rsid w:val="007E3159"/>
    <w:rsid w:val="007E3A42"/>
    <w:rsid w:val="007E3BA1"/>
    <w:rsid w:val="007E43BA"/>
    <w:rsid w:val="007E462E"/>
    <w:rsid w:val="007E5952"/>
    <w:rsid w:val="007E654B"/>
    <w:rsid w:val="007E65F8"/>
    <w:rsid w:val="007E6674"/>
    <w:rsid w:val="007E6A59"/>
    <w:rsid w:val="007E6EC6"/>
    <w:rsid w:val="007E6F2B"/>
    <w:rsid w:val="007E7071"/>
    <w:rsid w:val="007E7443"/>
    <w:rsid w:val="007E77C4"/>
    <w:rsid w:val="007E7947"/>
    <w:rsid w:val="007E7A3A"/>
    <w:rsid w:val="007F004D"/>
    <w:rsid w:val="007F0CCA"/>
    <w:rsid w:val="007F0D8B"/>
    <w:rsid w:val="007F2061"/>
    <w:rsid w:val="007F23DF"/>
    <w:rsid w:val="007F2675"/>
    <w:rsid w:val="007F37A4"/>
    <w:rsid w:val="007F3895"/>
    <w:rsid w:val="007F3CA4"/>
    <w:rsid w:val="007F3F6D"/>
    <w:rsid w:val="007F3F95"/>
    <w:rsid w:val="007F4524"/>
    <w:rsid w:val="007F4D1A"/>
    <w:rsid w:val="007F50B0"/>
    <w:rsid w:val="007F5387"/>
    <w:rsid w:val="007F5A05"/>
    <w:rsid w:val="007F6292"/>
    <w:rsid w:val="007F63E7"/>
    <w:rsid w:val="007F70C7"/>
    <w:rsid w:val="007F7774"/>
    <w:rsid w:val="007F796E"/>
    <w:rsid w:val="007F7BA9"/>
    <w:rsid w:val="007FBCBE"/>
    <w:rsid w:val="008000FC"/>
    <w:rsid w:val="008005C8"/>
    <w:rsid w:val="00800C05"/>
    <w:rsid w:val="00801D2C"/>
    <w:rsid w:val="00801D42"/>
    <w:rsid w:val="0080291A"/>
    <w:rsid w:val="00802E48"/>
    <w:rsid w:val="008036B3"/>
    <w:rsid w:val="008037D1"/>
    <w:rsid w:val="00803B02"/>
    <w:rsid w:val="00803B30"/>
    <w:rsid w:val="00803C4F"/>
    <w:rsid w:val="00803DAE"/>
    <w:rsid w:val="0080428F"/>
    <w:rsid w:val="00804314"/>
    <w:rsid w:val="0080432B"/>
    <w:rsid w:val="008044FB"/>
    <w:rsid w:val="00804B96"/>
    <w:rsid w:val="00804C03"/>
    <w:rsid w:val="00804E44"/>
    <w:rsid w:val="00804EBA"/>
    <w:rsid w:val="00805FD3"/>
    <w:rsid w:val="00806318"/>
    <w:rsid w:val="008068AB"/>
    <w:rsid w:val="00806B4F"/>
    <w:rsid w:val="00807A50"/>
    <w:rsid w:val="00807D0A"/>
    <w:rsid w:val="0081030E"/>
    <w:rsid w:val="008103E0"/>
    <w:rsid w:val="00810547"/>
    <w:rsid w:val="00810723"/>
    <w:rsid w:val="008109EC"/>
    <w:rsid w:val="008112E2"/>
    <w:rsid w:val="00811A0E"/>
    <w:rsid w:val="00812E33"/>
    <w:rsid w:val="008131D3"/>
    <w:rsid w:val="008137AB"/>
    <w:rsid w:val="008138BF"/>
    <w:rsid w:val="008141EB"/>
    <w:rsid w:val="00814AFB"/>
    <w:rsid w:val="00814F20"/>
    <w:rsid w:val="00815126"/>
    <w:rsid w:val="00815824"/>
    <w:rsid w:val="00815AC8"/>
    <w:rsid w:val="008160E6"/>
    <w:rsid w:val="00816694"/>
    <w:rsid w:val="00816920"/>
    <w:rsid w:val="0081775A"/>
    <w:rsid w:val="00817BCD"/>
    <w:rsid w:val="008201FA"/>
    <w:rsid w:val="008203BF"/>
    <w:rsid w:val="00820BBA"/>
    <w:rsid w:val="00820FD6"/>
    <w:rsid w:val="00821148"/>
    <w:rsid w:val="0082140A"/>
    <w:rsid w:val="008219D1"/>
    <w:rsid w:val="00821DF3"/>
    <w:rsid w:val="008222CA"/>
    <w:rsid w:val="00822729"/>
    <w:rsid w:val="008228E8"/>
    <w:rsid w:val="00823204"/>
    <w:rsid w:val="00823385"/>
    <w:rsid w:val="00823987"/>
    <w:rsid w:val="00823D92"/>
    <w:rsid w:val="00824C20"/>
    <w:rsid w:val="00824EA6"/>
    <w:rsid w:val="0082515C"/>
    <w:rsid w:val="00825D56"/>
    <w:rsid w:val="00825E93"/>
    <w:rsid w:val="00826602"/>
    <w:rsid w:val="0082674D"/>
    <w:rsid w:val="0082764D"/>
    <w:rsid w:val="00827B06"/>
    <w:rsid w:val="008301E9"/>
    <w:rsid w:val="0083020E"/>
    <w:rsid w:val="008307E1"/>
    <w:rsid w:val="00830911"/>
    <w:rsid w:val="00831909"/>
    <w:rsid w:val="00831A4D"/>
    <w:rsid w:val="00832750"/>
    <w:rsid w:val="00832761"/>
    <w:rsid w:val="00832D4B"/>
    <w:rsid w:val="00833816"/>
    <w:rsid w:val="00834612"/>
    <w:rsid w:val="00834803"/>
    <w:rsid w:val="008352D6"/>
    <w:rsid w:val="00835462"/>
    <w:rsid w:val="00835F65"/>
    <w:rsid w:val="008361A5"/>
    <w:rsid w:val="0083621C"/>
    <w:rsid w:val="00836317"/>
    <w:rsid w:val="008365C0"/>
    <w:rsid w:val="008377E9"/>
    <w:rsid w:val="00837A2A"/>
    <w:rsid w:val="008400BE"/>
    <w:rsid w:val="00840897"/>
    <w:rsid w:val="00840D7F"/>
    <w:rsid w:val="0084152E"/>
    <w:rsid w:val="00842159"/>
    <w:rsid w:val="00842425"/>
    <w:rsid w:val="008430DE"/>
    <w:rsid w:val="0084320B"/>
    <w:rsid w:val="00844258"/>
    <w:rsid w:val="008448C8"/>
    <w:rsid w:val="008450D5"/>
    <w:rsid w:val="008457FF"/>
    <w:rsid w:val="00845C67"/>
    <w:rsid w:val="00845D73"/>
    <w:rsid w:val="00845D81"/>
    <w:rsid w:val="0084610B"/>
    <w:rsid w:val="00846F4B"/>
    <w:rsid w:val="008473B7"/>
    <w:rsid w:val="008475E9"/>
    <w:rsid w:val="00847FCF"/>
    <w:rsid w:val="008503D8"/>
    <w:rsid w:val="00850BE9"/>
    <w:rsid w:val="00850D0A"/>
    <w:rsid w:val="00851BD2"/>
    <w:rsid w:val="00851D14"/>
    <w:rsid w:val="00852C03"/>
    <w:rsid w:val="008530AB"/>
    <w:rsid w:val="0085376E"/>
    <w:rsid w:val="00853C06"/>
    <w:rsid w:val="00853D1F"/>
    <w:rsid w:val="008561D6"/>
    <w:rsid w:val="008573DD"/>
    <w:rsid w:val="00857697"/>
    <w:rsid w:val="0085796B"/>
    <w:rsid w:val="0085797D"/>
    <w:rsid w:val="00857BD2"/>
    <w:rsid w:val="00857EFB"/>
    <w:rsid w:val="00860083"/>
    <w:rsid w:val="00860438"/>
    <w:rsid w:val="008606B9"/>
    <w:rsid w:val="00860DF8"/>
    <w:rsid w:val="00861F0D"/>
    <w:rsid w:val="0086282C"/>
    <w:rsid w:val="00862870"/>
    <w:rsid w:val="00863906"/>
    <w:rsid w:val="008639E5"/>
    <w:rsid w:val="0086403E"/>
    <w:rsid w:val="00864770"/>
    <w:rsid w:val="008657CE"/>
    <w:rsid w:val="00865B48"/>
    <w:rsid w:val="00865DAF"/>
    <w:rsid w:val="00866301"/>
    <w:rsid w:val="00866E81"/>
    <w:rsid w:val="00867331"/>
    <w:rsid w:val="00867482"/>
    <w:rsid w:val="00867B3F"/>
    <w:rsid w:val="008709FE"/>
    <w:rsid w:val="00870FC1"/>
    <w:rsid w:val="00871CFB"/>
    <w:rsid w:val="00872F39"/>
    <w:rsid w:val="00873060"/>
    <w:rsid w:val="008740A6"/>
    <w:rsid w:val="008744E8"/>
    <w:rsid w:val="0087451B"/>
    <w:rsid w:val="00874AC5"/>
    <w:rsid w:val="00874D81"/>
    <w:rsid w:val="00874F0C"/>
    <w:rsid w:val="0087650A"/>
    <w:rsid w:val="00877219"/>
    <w:rsid w:val="00880007"/>
    <w:rsid w:val="00880A39"/>
    <w:rsid w:val="008812B7"/>
    <w:rsid w:val="008812E3"/>
    <w:rsid w:val="00881359"/>
    <w:rsid w:val="0088184E"/>
    <w:rsid w:val="008823DA"/>
    <w:rsid w:val="008824E0"/>
    <w:rsid w:val="008854F0"/>
    <w:rsid w:val="00885B82"/>
    <w:rsid w:val="00885CB4"/>
    <w:rsid w:val="0088661B"/>
    <w:rsid w:val="0088666E"/>
    <w:rsid w:val="00886A13"/>
    <w:rsid w:val="00890B0D"/>
    <w:rsid w:val="0089105A"/>
    <w:rsid w:val="00891A35"/>
    <w:rsid w:val="008920B0"/>
    <w:rsid w:val="00893059"/>
    <w:rsid w:val="008930B8"/>
    <w:rsid w:val="00893202"/>
    <w:rsid w:val="008942F4"/>
    <w:rsid w:val="00894423"/>
    <w:rsid w:val="0089473D"/>
    <w:rsid w:val="00894F2D"/>
    <w:rsid w:val="008953B4"/>
    <w:rsid w:val="0089586E"/>
    <w:rsid w:val="008959BC"/>
    <w:rsid w:val="00895B7B"/>
    <w:rsid w:val="00895D92"/>
    <w:rsid w:val="00895EE3"/>
    <w:rsid w:val="00895F2A"/>
    <w:rsid w:val="00896599"/>
    <w:rsid w:val="008966D7"/>
    <w:rsid w:val="00896D7C"/>
    <w:rsid w:val="00897040"/>
    <w:rsid w:val="00897AC0"/>
    <w:rsid w:val="00897B23"/>
    <w:rsid w:val="00897BC5"/>
    <w:rsid w:val="008A0505"/>
    <w:rsid w:val="008A0599"/>
    <w:rsid w:val="008A0DF7"/>
    <w:rsid w:val="008A1CD2"/>
    <w:rsid w:val="008A22DF"/>
    <w:rsid w:val="008A3C52"/>
    <w:rsid w:val="008A3D96"/>
    <w:rsid w:val="008A46D8"/>
    <w:rsid w:val="008A473B"/>
    <w:rsid w:val="008A4FAC"/>
    <w:rsid w:val="008A5536"/>
    <w:rsid w:val="008A5B0D"/>
    <w:rsid w:val="008A5B0F"/>
    <w:rsid w:val="008A6644"/>
    <w:rsid w:val="008A6D61"/>
    <w:rsid w:val="008A6E35"/>
    <w:rsid w:val="008A6E6E"/>
    <w:rsid w:val="008B083B"/>
    <w:rsid w:val="008B0C19"/>
    <w:rsid w:val="008B1461"/>
    <w:rsid w:val="008B1931"/>
    <w:rsid w:val="008B2883"/>
    <w:rsid w:val="008B2A6A"/>
    <w:rsid w:val="008B2E17"/>
    <w:rsid w:val="008B3018"/>
    <w:rsid w:val="008B31BF"/>
    <w:rsid w:val="008B33BF"/>
    <w:rsid w:val="008B370E"/>
    <w:rsid w:val="008B43BD"/>
    <w:rsid w:val="008B4F68"/>
    <w:rsid w:val="008B5763"/>
    <w:rsid w:val="008B5E25"/>
    <w:rsid w:val="008B5EAA"/>
    <w:rsid w:val="008B6BC6"/>
    <w:rsid w:val="008B74C7"/>
    <w:rsid w:val="008C1493"/>
    <w:rsid w:val="008C1527"/>
    <w:rsid w:val="008C2BF7"/>
    <w:rsid w:val="008C323A"/>
    <w:rsid w:val="008C323F"/>
    <w:rsid w:val="008C34E2"/>
    <w:rsid w:val="008C3616"/>
    <w:rsid w:val="008C4606"/>
    <w:rsid w:val="008C4D07"/>
    <w:rsid w:val="008C59F7"/>
    <w:rsid w:val="008C6B0C"/>
    <w:rsid w:val="008C75C7"/>
    <w:rsid w:val="008C769B"/>
    <w:rsid w:val="008C7AE7"/>
    <w:rsid w:val="008C7C7D"/>
    <w:rsid w:val="008C7CBD"/>
    <w:rsid w:val="008D1491"/>
    <w:rsid w:val="008D1C4E"/>
    <w:rsid w:val="008D1CA0"/>
    <w:rsid w:val="008D1CC2"/>
    <w:rsid w:val="008D1E50"/>
    <w:rsid w:val="008D1F6A"/>
    <w:rsid w:val="008D2220"/>
    <w:rsid w:val="008D2809"/>
    <w:rsid w:val="008D2DAA"/>
    <w:rsid w:val="008D2F10"/>
    <w:rsid w:val="008D4419"/>
    <w:rsid w:val="008D4A53"/>
    <w:rsid w:val="008D5296"/>
    <w:rsid w:val="008D5513"/>
    <w:rsid w:val="008D570D"/>
    <w:rsid w:val="008D651E"/>
    <w:rsid w:val="008D656D"/>
    <w:rsid w:val="008D788A"/>
    <w:rsid w:val="008D7E32"/>
    <w:rsid w:val="008E0830"/>
    <w:rsid w:val="008E0C68"/>
    <w:rsid w:val="008E0E1C"/>
    <w:rsid w:val="008E117E"/>
    <w:rsid w:val="008E1596"/>
    <w:rsid w:val="008E2AE6"/>
    <w:rsid w:val="008E3030"/>
    <w:rsid w:val="008E3EF4"/>
    <w:rsid w:val="008E3FDE"/>
    <w:rsid w:val="008E42B0"/>
    <w:rsid w:val="008E45C8"/>
    <w:rsid w:val="008E4FD4"/>
    <w:rsid w:val="008E5A45"/>
    <w:rsid w:val="008E5FF1"/>
    <w:rsid w:val="008E60A5"/>
    <w:rsid w:val="008E66B8"/>
    <w:rsid w:val="008E6B9D"/>
    <w:rsid w:val="008E6FF6"/>
    <w:rsid w:val="008E7435"/>
    <w:rsid w:val="008E75ED"/>
    <w:rsid w:val="008E7DF4"/>
    <w:rsid w:val="008F087E"/>
    <w:rsid w:val="008F0A22"/>
    <w:rsid w:val="008F140D"/>
    <w:rsid w:val="008F1477"/>
    <w:rsid w:val="008F1E4A"/>
    <w:rsid w:val="008F2FEA"/>
    <w:rsid w:val="008F3C20"/>
    <w:rsid w:val="008F3DAF"/>
    <w:rsid w:val="008F3DD7"/>
    <w:rsid w:val="008F4121"/>
    <w:rsid w:val="008F437E"/>
    <w:rsid w:val="008F4EFD"/>
    <w:rsid w:val="008F63A7"/>
    <w:rsid w:val="008F65C8"/>
    <w:rsid w:val="008F6BC3"/>
    <w:rsid w:val="008F6EE1"/>
    <w:rsid w:val="008F76C1"/>
    <w:rsid w:val="008F773A"/>
    <w:rsid w:val="008F79E3"/>
    <w:rsid w:val="008F7F13"/>
    <w:rsid w:val="00901003"/>
    <w:rsid w:val="009010EC"/>
    <w:rsid w:val="00901251"/>
    <w:rsid w:val="0090183B"/>
    <w:rsid w:val="00901938"/>
    <w:rsid w:val="009019A7"/>
    <w:rsid w:val="00901E63"/>
    <w:rsid w:val="00901EED"/>
    <w:rsid w:val="00902F89"/>
    <w:rsid w:val="009032ED"/>
    <w:rsid w:val="00903500"/>
    <w:rsid w:val="009040D9"/>
    <w:rsid w:val="0090415E"/>
    <w:rsid w:val="009043C9"/>
    <w:rsid w:val="00904A71"/>
    <w:rsid w:val="00904BC7"/>
    <w:rsid w:val="0090591E"/>
    <w:rsid w:val="00905A1F"/>
    <w:rsid w:val="00906169"/>
    <w:rsid w:val="00906FBD"/>
    <w:rsid w:val="00907AB9"/>
    <w:rsid w:val="00907E15"/>
    <w:rsid w:val="0091014E"/>
    <w:rsid w:val="00910B86"/>
    <w:rsid w:val="0091113D"/>
    <w:rsid w:val="009113EC"/>
    <w:rsid w:val="009128F2"/>
    <w:rsid w:val="0091292C"/>
    <w:rsid w:val="0091388E"/>
    <w:rsid w:val="00913E78"/>
    <w:rsid w:val="00914111"/>
    <w:rsid w:val="0091483B"/>
    <w:rsid w:val="00915149"/>
    <w:rsid w:val="009168B6"/>
    <w:rsid w:val="00916A86"/>
    <w:rsid w:val="0091721A"/>
    <w:rsid w:val="00917534"/>
    <w:rsid w:val="00920329"/>
    <w:rsid w:val="00920334"/>
    <w:rsid w:val="00920AE3"/>
    <w:rsid w:val="0092116F"/>
    <w:rsid w:val="009216A0"/>
    <w:rsid w:val="00922E3E"/>
    <w:rsid w:val="009231B0"/>
    <w:rsid w:val="0092335F"/>
    <w:rsid w:val="00923AD3"/>
    <w:rsid w:val="009241C6"/>
    <w:rsid w:val="00924362"/>
    <w:rsid w:val="00924D31"/>
    <w:rsid w:val="009252CB"/>
    <w:rsid w:val="009252EB"/>
    <w:rsid w:val="00925FDB"/>
    <w:rsid w:val="00926409"/>
    <w:rsid w:val="00926C4E"/>
    <w:rsid w:val="009275AB"/>
    <w:rsid w:val="0093039B"/>
    <w:rsid w:val="00930603"/>
    <w:rsid w:val="00930779"/>
    <w:rsid w:val="00931CB7"/>
    <w:rsid w:val="00931FBF"/>
    <w:rsid w:val="009320EF"/>
    <w:rsid w:val="00932196"/>
    <w:rsid w:val="00932499"/>
    <w:rsid w:val="009328E5"/>
    <w:rsid w:val="0093302D"/>
    <w:rsid w:val="00934A09"/>
    <w:rsid w:val="00934C01"/>
    <w:rsid w:val="009351DB"/>
    <w:rsid w:val="00935439"/>
    <w:rsid w:val="00935B73"/>
    <w:rsid w:val="00935CDE"/>
    <w:rsid w:val="00935D28"/>
    <w:rsid w:val="00936DB5"/>
    <w:rsid w:val="009376FF"/>
    <w:rsid w:val="009378F3"/>
    <w:rsid w:val="00937EFC"/>
    <w:rsid w:val="009406E2"/>
    <w:rsid w:val="009411E9"/>
    <w:rsid w:val="00941392"/>
    <w:rsid w:val="00941A83"/>
    <w:rsid w:val="00942333"/>
    <w:rsid w:val="009424C9"/>
    <w:rsid w:val="00942DE5"/>
    <w:rsid w:val="009431BC"/>
    <w:rsid w:val="00943423"/>
    <w:rsid w:val="009438E8"/>
    <w:rsid w:val="00944232"/>
    <w:rsid w:val="00944C5F"/>
    <w:rsid w:val="009454BD"/>
    <w:rsid w:val="009454EE"/>
    <w:rsid w:val="00946CF2"/>
    <w:rsid w:val="00946DAB"/>
    <w:rsid w:val="00946E3E"/>
    <w:rsid w:val="009519D5"/>
    <w:rsid w:val="0095211F"/>
    <w:rsid w:val="0095278C"/>
    <w:rsid w:val="00952A48"/>
    <w:rsid w:val="00952F4E"/>
    <w:rsid w:val="009531C1"/>
    <w:rsid w:val="009532D6"/>
    <w:rsid w:val="00953CA2"/>
    <w:rsid w:val="00953FE1"/>
    <w:rsid w:val="009541AA"/>
    <w:rsid w:val="009544AC"/>
    <w:rsid w:val="00955910"/>
    <w:rsid w:val="00955CDA"/>
    <w:rsid w:val="00955D14"/>
    <w:rsid w:val="00955D52"/>
    <w:rsid w:val="009601B1"/>
    <w:rsid w:val="0096033A"/>
    <w:rsid w:val="009605C3"/>
    <w:rsid w:val="00960F0A"/>
    <w:rsid w:val="009618E1"/>
    <w:rsid w:val="00961A7E"/>
    <w:rsid w:val="00962CB7"/>
    <w:rsid w:val="00962F02"/>
    <w:rsid w:val="0096319C"/>
    <w:rsid w:val="009647BB"/>
    <w:rsid w:val="009648DF"/>
    <w:rsid w:val="0096540A"/>
    <w:rsid w:val="009659C9"/>
    <w:rsid w:val="00965CE0"/>
    <w:rsid w:val="0096631F"/>
    <w:rsid w:val="00966DFF"/>
    <w:rsid w:val="0096771B"/>
    <w:rsid w:val="00970387"/>
    <w:rsid w:val="009707DF"/>
    <w:rsid w:val="009711E4"/>
    <w:rsid w:val="009725CA"/>
    <w:rsid w:val="009728EF"/>
    <w:rsid w:val="00972C89"/>
    <w:rsid w:val="00973100"/>
    <w:rsid w:val="009736E7"/>
    <w:rsid w:val="009739C1"/>
    <w:rsid w:val="00973AF1"/>
    <w:rsid w:val="00973FC2"/>
    <w:rsid w:val="00974B29"/>
    <w:rsid w:val="0097509A"/>
    <w:rsid w:val="009758AC"/>
    <w:rsid w:val="00975AAC"/>
    <w:rsid w:val="00975B6D"/>
    <w:rsid w:val="00975C75"/>
    <w:rsid w:val="0097607F"/>
    <w:rsid w:val="009769D8"/>
    <w:rsid w:val="00976BAB"/>
    <w:rsid w:val="0097702E"/>
    <w:rsid w:val="009770B7"/>
    <w:rsid w:val="00977633"/>
    <w:rsid w:val="00977DBF"/>
    <w:rsid w:val="00977E1D"/>
    <w:rsid w:val="00980778"/>
    <w:rsid w:val="00980911"/>
    <w:rsid w:val="009809DA"/>
    <w:rsid w:val="00980D7E"/>
    <w:rsid w:val="0098129E"/>
    <w:rsid w:val="00981345"/>
    <w:rsid w:val="00981BDD"/>
    <w:rsid w:val="00981E09"/>
    <w:rsid w:val="00981F09"/>
    <w:rsid w:val="00981F11"/>
    <w:rsid w:val="0098205D"/>
    <w:rsid w:val="00982D7D"/>
    <w:rsid w:val="00986A97"/>
    <w:rsid w:val="009872B7"/>
    <w:rsid w:val="00987C36"/>
    <w:rsid w:val="00990607"/>
    <w:rsid w:val="00991476"/>
    <w:rsid w:val="009919BE"/>
    <w:rsid w:val="0099259B"/>
    <w:rsid w:val="00992743"/>
    <w:rsid w:val="00993F8D"/>
    <w:rsid w:val="0099406F"/>
    <w:rsid w:val="0099411E"/>
    <w:rsid w:val="0099438F"/>
    <w:rsid w:val="00994CFB"/>
    <w:rsid w:val="00995230"/>
    <w:rsid w:val="00995A82"/>
    <w:rsid w:val="00995C63"/>
    <w:rsid w:val="00995D59"/>
    <w:rsid w:val="00995F4D"/>
    <w:rsid w:val="00996AC1"/>
    <w:rsid w:val="00996B3D"/>
    <w:rsid w:val="00996C06"/>
    <w:rsid w:val="009977AA"/>
    <w:rsid w:val="00997923"/>
    <w:rsid w:val="00997BA8"/>
    <w:rsid w:val="009A0298"/>
    <w:rsid w:val="009A036B"/>
    <w:rsid w:val="009A08A0"/>
    <w:rsid w:val="009A1B74"/>
    <w:rsid w:val="009A1BCD"/>
    <w:rsid w:val="009A1EBF"/>
    <w:rsid w:val="009A1F45"/>
    <w:rsid w:val="009A2CF7"/>
    <w:rsid w:val="009A3521"/>
    <w:rsid w:val="009A3E16"/>
    <w:rsid w:val="009A4FFD"/>
    <w:rsid w:val="009A59B8"/>
    <w:rsid w:val="009A6276"/>
    <w:rsid w:val="009A682C"/>
    <w:rsid w:val="009A6B2C"/>
    <w:rsid w:val="009A6D4B"/>
    <w:rsid w:val="009A7228"/>
    <w:rsid w:val="009A7D92"/>
    <w:rsid w:val="009A7DDF"/>
    <w:rsid w:val="009B04D0"/>
    <w:rsid w:val="009B127F"/>
    <w:rsid w:val="009B19F7"/>
    <w:rsid w:val="009B1A59"/>
    <w:rsid w:val="009B1B11"/>
    <w:rsid w:val="009B1E31"/>
    <w:rsid w:val="009B23D0"/>
    <w:rsid w:val="009B25AB"/>
    <w:rsid w:val="009B29A5"/>
    <w:rsid w:val="009B2D94"/>
    <w:rsid w:val="009B35A0"/>
    <w:rsid w:val="009B3B67"/>
    <w:rsid w:val="009B3EB3"/>
    <w:rsid w:val="009B47FA"/>
    <w:rsid w:val="009B526E"/>
    <w:rsid w:val="009B5677"/>
    <w:rsid w:val="009B6196"/>
    <w:rsid w:val="009B6C20"/>
    <w:rsid w:val="009B6F2A"/>
    <w:rsid w:val="009B703E"/>
    <w:rsid w:val="009B7157"/>
    <w:rsid w:val="009B71CE"/>
    <w:rsid w:val="009B7AAB"/>
    <w:rsid w:val="009B7B8D"/>
    <w:rsid w:val="009B7C56"/>
    <w:rsid w:val="009B7DF5"/>
    <w:rsid w:val="009C058B"/>
    <w:rsid w:val="009C0890"/>
    <w:rsid w:val="009C19D2"/>
    <w:rsid w:val="009C2F17"/>
    <w:rsid w:val="009C330E"/>
    <w:rsid w:val="009C35B8"/>
    <w:rsid w:val="009C401E"/>
    <w:rsid w:val="009C43EB"/>
    <w:rsid w:val="009C4C7E"/>
    <w:rsid w:val="009C4CB6"/>
    <w:rsid w:val="009C51A0"/>
    <w:rsid w:val="009C5E5C"/>
    <w:rsid w:val="009C64FD"/>
    <w:rsid w:val="009C6E14"/>
    <w:rsid w:val="009C77DD"/>
    <w:rsid w:val="009C7A23"/>
    <w:rsid w:val="009C7CB8"/>
    <w:rsid w:val="009D0AE2"/>
    <w:rsid w:val="009D122A"/>
    <w:rsid w:val="009D1C1F"/>
    <w:rsid w:val="009D224B"/>
    <w:rsid w:val="009D2D0C"/>
    <w:rsid w:val="009D3042"/>
    <w:rsid w:val="009D383E"/>
    <w:rsid w:val="009D3CD8"/>
    <w:rsid w:val="009D3D44"/>
    <w:rsid w:val="009D48B3"/>
    <w:rsid w:val="009D4B12"/>
    <w:rsid w:val="009D4CEE"/>
    <w:rsid w:val="009D58D1"/>
    <w:rsid w:val="009D5DBF"/>
    <w:rsid w:val="009D6ABB"/>
    <w:rsid w:val="009D6BA0"/>
    <w:rsid w:val="009D7841"/>
    <w:rsid w:val="009D78C5"/>
    <w:rsid w:val="009E0A50"/>
    <w:rsid w:val="009E1082"/>
    <w:rsid w:val="009E10F7"/>
    <w:rsid w:val="009E177D"/>
    <w:rsid w:val="009E1BCA"/>
    <w:rsid w:val="009E2275"/>
    <w:rsid w:val="009E31F9"/>
    <w:rsid w:val="009E3E41"/>
    <w:rsid w:val="009E43B8"/>
    <w:rsid w:val="009E44B3"/>
    <w:rsid w:val="009E469B"/>
    <w:rsid w:val="009E4B5E"/>
    <w:rsid w:val="009E5D3C"/>
    <w:rsid w:val="009E66D3"/>
    <w:rsid w:val="009E6ABD"/>
    <w:rsid w:val="009E6C26"/>
    <w:rsid w:val="009E7118"/>
    <w:rsid w:val="009E79C5"/>
    <w:rsid w:val="009F0A42"/>
    <w:rsid w:val="009F0F4C"/>
    <w:rsid w:val="009F1403"/>
    <w:rsid w:val="009F16FC"/>
    <w:rsid w:val="009F183F"/>
    <w:rsid w:val="009F1978"/>
    <w:rsid w:val="009F1F6D"/>
    <w:rsid w:val="009F207E"/>
    <w:rsid w:val="009F20D5"/>
    <w:rsid w:val="009F217A"/>
    <w:rsid w:val="009F281E"/>
    <w:rsid w:val="009F330D"/>
    <w:rsid w:val="009F35DC"/>
    <w:rsid w:val="009F362B"/>
    <w:rsid w:val="009F3ACA"/>
    <w:rsid w:val="009F46A4"/>
    <w:rsid w:val="009F5D2E"/>
    <w:rsid w:val="009F5E87"/>
    <w:rsid w:val="009F6171"/>
    <w:rsid w:val="009F7846"/>
    <w:rsid w:val="009F7A80"/>
    <w:rsid w:val="009F7AB7"/>
    <w:rsid w:val="009F7F95"/>
    <w:rsid w:val="00A0023B"/>
    <w:rsid w:val="00A00558"/>
    <w:rsid w:val="00A02172"/>
    <w:rsid w:val="00A02D73"/>
    <w:rsid w:val="00A03C6E"/>
    <w:rsid w:val="00A0406F"/>
    <w:rsid w:val="00A0481A"/>
    <w:rsid w:val="00A0496E"/>
    <w:rsid w:val="00A049D0"/>
    <w:rsid w:val="00A04B73"/>
    <w:rsid w:val="00A04FDA"/>
    <w:rsid w:val="00A04FF0"/>
    <w:rsid w:val="00A0649D"/>
    <w:rsid w:val="00A06641"/>
    <w:rsid w:val="00A07698"/>
    <w:rsid w:val="00A07797"/>
    <w:rsid w:val="00A07983"/>
    <w:rsid w:val="00A10516"/>
    <w:rsid w:val="00A10CC2"/>
    <w:rsid w:val="00A10D20"/>
    <w:rsid w:val="00A11201"/>
    <w:rsid w:val="00A11551"/>
    <w:rsid w:val="00A121FE"/>
    <w:rsid w:val="00A1251F"/>
    <w:rsid w:val="00A129C7"/>
    <w:rsid w:val="00A12EAD"/>
    <w:rsid w:val="00A13B9C"/>
    <w:rsid w:val="00A14C7F"/>
    <w:rsid w:val="00A152BD"/>
    <w:rsid w:val="00A15716"/>
    <w:rsid w:val="00A15BA5"/>
    <w:rsid w:val="00A15DF9"/>
    <w:rsid w:val="00A167BF"/>
    <w:rsid w:val="00A16946"/>
    <w:rsid w:val="00A16F78"/>
    <w:rsid w:val="00A17A81"/>
    <w:rsid w:val="00A2061D"/>
    <w:rsid w:val="00A206DF"/>
    <w:rsid w:val="00A2083C"/>
    <w:rsid w:val="00A2108E"/>
    <w:rsid w:val="00A21412"/>
    <w:rsid w:val="00A21A69"/>
    <w:rsid w:val="00A21AF1"/>
    <w:rsid w:val="00A21EA4"/>
    <w:rsid w:val="00A2232B"/>
    <w:rsid w:val="00A230D0"/>
    <w:rsid w:val="00A2324D"/>
    <w:rsid w:val="00A23B10"/>
    <w:rsid w:val="00A243A6"/>
    <w:rsid w:val="00A24993"/>
    <w:rsid w:val="00A24F78"/>
    <w:rsid w:val="00A25BB9"/>
    <w:rsid w:val="00A264F2"/>
    <w:rsid w:val="00A26568"/>
    <w:rsid w:val="00A26EAF"/>
    <w:rsid w:val="00A30099"/>
    <w:rsid w:val="00A306EF"/>
    <w:rsid w:val="00A314DB"/>
    <w:rsid w:val="00A316F3"/>
    <w:rsid w:val="00A32348"/>
    <w:rsid w:val="00A323E7"/>
    <w:rsid w:val="00A32474"/>
    <w:rsid w:val="00A32751"/>
    <w:rsid w:val="00A3289C"/>
    <w:rsid w:val="00A32EFB"/>
    <w:rsid w:val="00A33CDE"/>
    <w:rsid w:val="00A340F2"/>
    <w:rsid w:val="00A346E4"/>
    <w:rsid w:val="00A34805"/>
    <w:rsid w:val="00A34A30"/>
    <w:rsid w:val="00A34BB9"/>
    <w:rsid w:val="00A34E9F"/>
    <w:rsid w:val="00A3517C"/>
    <w:rsid w:val="00A351C7"/>
    <w:rsid w:val="00A352A1"/>
    <w:rsid w:val="00A353A7"/>
    <w:rsid w:val="00A35CF9"/>
    <w:rsid w:val="00A35F8B"/>
    <w:rsid w:val="00A36362"/>
    <w:rsid w:val="00A36E2D"/>
    <w:rsid w:val="00A37245"/>
    <w:rsid w:val="00A37388"/>
    <w:rsid w:val="00A40A27"/>
    <w:rsid w:val="00A40CB3"/>
    <w:rsid w:val="00A40D36"/>
    <w:rsid w:val="00A42099"/>
    <w:rsid w:val="00A4262E"/>
    <w:rsid w:val="00A42676"/>
    <w:rsid w:val="00A42CC6"/>
    <w:rsid w:val="00A42F70"/>
    <w:rsid w:val="00A43F0C"/>
    <w:rsid w:val="00A45714"/>
    <w:rsid w:val="00A45F96"/>
    <w:rsid w:val="00A46AFE"/>
    <w:rsid w:val="00A47795"/>
    <w:rsid w:val="00A50F11"/>
    <w:rsid w:val="00A51752"/>
    <w:rsid w:val="00A52937"/>
    <w:rsid w:val="00A52F4E"/>
    <w:rsid w:val="00A54742"/>
    <w:rsid w:val="00A549CC"/>
    <w:rsid w:val="00A54A0A"/>
    <w:rsid w:val="00A54C60"/>
    <w:rsid w:val="00A54DAF"/>
    <w:rsid w:val="00A54E4F"/>
    <w:rsid w:val="00A554E7"/>
    <w:rsid w:val="00A555F6"/>
    <w:rsid w:val="00A56209"/>
    <w:rsid w:val="00A56366"/>
    <w:rsid w:val="00A569F0"/>
    <w:rsid w:val="00A570FD"/>
    <w:rsid w:val="00A5718B"/>
    <w:rsid w:val="00A5774E"/>
    <w:rsid w:val="00A57AC3"/>
    <w:rsid w:val="00A60904"/>
    <w:rsid w:val="00A60AFD"/>
    <w:rsid w:val="00A61A01"/>
    <w:rsid w:val="00A6205F"/>
    <w:rsid w:val="00A62111"/>
    <w:rsid w:val="00A621DA"/>
    <w:rsid w:val="00A6231C"/>
    <w:rsid w:val="00A628E1"/>
    <w:rsid w:val="00A62E07"/>
    <w:rsid w:val="00A63043"/>
    <w:rsid w:val="00A63172"/>
    <w:rsid w:val="00A635C2"/>
    <w:rsid w:val="00A63920"/>
    <w:rsid w:val="00A64085"/>
    <w:rsid w:val="00A644EB"/>
    <w:rsid w:val="00A6494B"/>
    <w:rsid w:val="00A650AC"/>
    <w:rsid w:val="00A65121"/>
    <w:rsid w:val="00A659FD"/>
    <w:rsid w:val="00A65BA7"/>
    <w:rsid w:val="00A670D6"/>
    <w:rsid w:val="00A67B0F"/>
    <w:rsid w:val="00A67B97"/>
    <w:rsid w:val="00A67E1D"/>
    <w:rsid w:val="00A67F05"/>
    <w:rsid w:val="00A7021E"/>
    <w:rsid w:val="00A70770"/>
    <w:rsid w:val="00A70B96"/>
    <w:rsid w:val="00A70D95"/>
    <w:rsid w:val="00A71AC0"/>
    <w:rsid w:val="00A71B8A"/>
    <w:rsid w:val="00A71C10"/>
    <w:rsid w:val="00A72246"/>
    <w:rsid w:val="00A72545"/>
    <w:rsid w:val="00A740E0"/>
    <w:rsid w:val="00A74F0F"/>
    <w:rsid w:val="00A7548F"/>
    <w:rsid w:val="00A76572"/>
    <w:rsid w:val="00A77222"/>
    <w:rsid w:val="00A77813"/>
    <w:rsid w:val="00A77AC8"/>
    <w:rsid w:val="00A808F5"/>
    <w:rsid w:val="00A80BAD"/>
    <w:rsid w:val="00A80E8B"/>
    <w:rsid w:val="00A80E8E"/>
    <w:rsid w:val="00A8113B"/>
    <w:rsid w:val="00A813E5"/>
    <w:rsid w:val="00A81CF6"/>
    <w:rsid w:val="00A81E24"/>
    <w:rsid w:val="00A823F3"/>
    <w:rsid w:val="00A82B2B"/>
    <w:rsid w:val="00A830CC"/>
    <w:rsid w:val="00A834A3"/>
    <w:rsid w:val="00A834CF"/>
    <w:rsid w:val="00A835A8"/>
    <w:rsid w:val="00A84307"/>
    <w:rsid w:val="00A84B8D"/>
    <w:rsid w:val="00A8501F"/>
    <w:rsid w:val="00A85183"/>
    <w:rsid w:val="00A868D9"/>
    <w:rsid w:val="00A876F7"/>
    <w:rsid w:val="00A87B18"/>
    <w:rsid w:val="00A90122"/>
    <w:rsid w:val="00A901BE"/>
    <w:rsid w:val="00A903D2"/>
    <w:rsid w:val="00A9262D"/>
    <w:rsid w:val="00A940FD"/>
    <w:rsid w:val="00A948E7"/>
    <w:rsid w:val="00A94AA7"/>
    <w:rsid w:val="00A952D9"/>
    <w:rsid w:val="00A955D7"/>
    <w:rsid w:val="00A96AC7"/>
    <w:rsid w:val="00A970C2"/>
    <w:rsid w:val="00A972DE"/>
    <w:rsid w:val="00A97D4D"/>
    <w:rsid w:val="00AA09D2"/>
    <w:rsid w:val="00AA1032"/>
    <w:rsid w:val="00AA1599"/>
    <w:rsid w:val="00AA1767"/>
    <w:rsid w:val="00AA18FE"/>
    <w:rsid w:val="00AA2551"/>
    <w:rsid w:val="00AA3252"/>
    <w:rsid w:val="00AA3559"/>
    <w:rsid w:val="00AA35B2"/>
    <w:rsid w:val="00AA3A67"/>
    <w:rsid w:val="00AA3F8A"/>
    <w:rsid w:val="00AA4A5C"/>
    <w:rsid w:val="00AA51A6"/>
    <w:rsid w:val="00AA51FA"/>
    <w:rsid w:val="00AA587D"/>
    <w:rsid w:val="00AA5AB6"/>
    <w:rsid w:val="00AB01A6"/>
    <w:rsid w:val="00AB0E1C"/>
    <w:rsid w:val="00AB15D9"/>
    <w:rsid w:val="00AB1CE7"/>
    <w:rsid w:val="00AB2269"/>
    <w:rsid w:val="00AB23CA"/>
    <w:rsid w:val="00AB2817"/>
    <w:rsid w:val="00AB2E9D"/>
    <w:rsid w:val="00AB2FC9"/>
    <w:rsid w:val="00AB3782"/>
    <w:rsid w:val="00AB37D9"/>
    <w:rsid w:val="00AB4691"/>
    <w:rsid w:val="00AB5135"/>
    <w:rsid w:val="00AB69E9"/>
    <w:rsid w:val="00AB6B0D"/>
    <w:rsid w:val="00AB70C1"/>
    <w:rsid w:val="00AB7894"/>
    <w:rsid w:val="00AC0521"/>
    <w:rsid w:val="00AC083E"/>
    <w:rsid w:val="00AC10E7"/>
    <w:rsid w:val="00AC2CD6"/>
    <w:rsid w:val="00AC4B6F"/>
    <w:rsid w:val="00AC4E55"/>
    <w:rsid w:val="00AC51A7"/>
    <w:rsid w:val="00AC5243"/>
    <w:rsid w:val="00AC58BD"/>
    <w:rsid w:val="00AC5937"/>
    <w:rsid w:val="00AC5C75"/>
    <w:rsid w:val="00AC6782"/>
    <w:rsid w:val="00AC6D54"/>
    <w:rsid w:val="00AC730A"/>
    <w:rsid w:val="00AC744A"/>
    <w:rsid w:val="00AC789C"/>
    <w:rsid w:val="00AC7975"/>
    <w:rsid w:val="00AC7DDA"/>
    <w:rsid w:val="00AC7EFE"/>
    <w:rsid w:val="00AD031D"/>
    <w:rsid w:val="00AD0336"/>
    <w:rsid w:val="00AD0F2C"/>
    <w:rsid w:val="00AD1CB7"/>
    <w:rsid w:val="00AD1D1F"/>
    <w:rsid w:val="00AD3897"/>
    <w:rsid w:val="00AD44AC"/>
    <w:rsid w:val="00AD4704"/>
    <w:rsid w:val="00AD4F05"/>
    <w:rsid w:val="00AD6493"/>
    <w:rsid w:val="00AD6766"/>
    <w:rsid w:val="00AD6B2D"/>
    <w:rsid w:val="00AD7892"/>
    <w:rsid w:val="00AD7D66"/>
    <w:rsid w:val="00AE05D6"/>
    <w:rsid w:val="00AE06EA"/>
    <w:rsid w:val="00AE09A0"/>
    <w:rsid w:val="00AE1124"/>
    <w:rsid w:val="00AE11D0"/>
    <w:rsid w:val="00AE1866"/>
    <w:rsid w:val="00AE1AD1"/>
    <w:rsid w:val="00AE1AE7"/>
    <w:rsid w:val="00AE2A1A"/>
    <w:rsid w:val="00AE3083"/>
    <w:rsid w:val="00AE330A"/>
    <w:rsid w:val="00AE3422"/>
    <w:rsid w:val="00AE3E63"/>
    <w:rsid w:val="00AE4131"/>
    <w:rsid w:val="00AE477C"/>
    <w:rsid w:val="00AE4A92"/>
    <w:rsid w:val="00AE4F69"/>
    <w:rsid w:val="00AE52D8"/>
    <w:rsid w:val="00AE5AB0"/>
    <w:rsid w:val="00AE5EB5"/>
    <w:rsid w:val="00AE6F3D"/>
    <w:rsid w:val="00AE7C69"/>
    <w:rsid w:val="00AF059F"/>
    <w:rsid w:val="00AF067B"/>
    <w:rsid w:val="00AF0AA6"/>
    <w:rsid w:val="00AF18F3"/>
    <w:rsid w:val="00AF2AB8"/>
    <w:rsid w:val="00AF2B3F"/>
    <w:rsid w:val="00AF3392"/>
    <w:rsid w:val="00AF3799"/>
    <w:rsid w:val="00AF3C63"/>
    <w:rsid w:val="00AF47D5"/>
    <w:rsid w:val="00AF4EBA"/>
    <w:rsid w:val="00AF5554"/>
    <w:rsid w:val="00AF5631"/>
    <w:rsid w:val="00AF5FCC"/>
    <w:rsid w:val="00AF7494"/>
    <w:rsid w:val="00AF75BC"/>
    <w:rsid w:val="00AF7ABF"/>
    <w:rsid w:val="00B001E4"/>
    <w:rsid w:val="00B0043F"/>
    <w:rsid w:val="00B0079D"/>
    <w:rsid w:val="00B00A24"/>
    <w:rsid w:val="00B02BFE"/>
    <w:rsid w:val="00B0339B"/>
    <w:rsid w:val="00B03A05"/>
    <w:rsid w:val="00B03ADB"/>
    <w:rsid w:val="00B03DA2"/>
    <w:rsid w:val="00B040AE"/>
    <w:rsid w:val="00B0457B"/>
    <w:rsid w:val="00B04A5C"/>
    <w:rsid w:val="00B04A73"/>
    <w:rsid w:val="00B052A0"/>
    <w:rsid w:val="00B07349"/>
    <w:rsid w:val="00B10B3C"/>
    <w:rsid w:val="00B10C39"/>
    <w:rsid w:val="00B1104E"/>
    <w:rsid w:val="00B113DB"/>
    <w:rsid w:val="00B115C0"/>
    <w:rsid w:val="00B11760"/>
    <w:rsid w:val="00B118E4"/>
    <w:rsid w:val="00B13142"/>
    <w:rsid w:val="00B138F5"/>
    <w:rsid w:val="00B139A1"/>
    <w:rsid w:val="00B14109"/>
    <w:rsid w:val="00B14249"/>
    <w:rsid w:val="00B14390"/>
    <w:rsid w:val="00B14451"/>
    <w:rsid w:val="00B1478D"/>
    <w:rsid w:val="00B14944"/>
    <w:rsid w:val="00B15189"/>
    <w:rsid w:val="00B163C4"/>
    <w:rsid w:val="00B16720"/>
    <w:rsid w:val="00B168D0"/>
    <w:rsid w:val="00B16F6A"/>
    <w:rsid w:val="00B1767F"/>
    <w:rsid w:val="00B17A4B"/>
    <w:rsid w:val="00B204C6"/>
    <w:rsid w:val="00B20E4F"/>
    <w:rsid w:val="00B2184B"/>
    <w:rsid w:val="00B21DB1"/>
    <w:rsid w:val="00B2223A"/>
    <w:rsid w:val="00B22418"/>
    <w:rsid w:val="00B236ED"/>
    <w:rsid w:val="00B237E1"/>
    <w:rsid w:val="00B23BF3"/>
    <w:rsid w:val="00B24334"/>
    <w:rsid w:val="00B25020"/>
    <w:rsid w:val="00B25914"/>
    <w:rsid w:val="00B25CD7"/>
    <w:rsid w:val="00B26247"/>
    <w:rsid w:val="00B2775B"/>
    <w:rsid w:val="00B27A9D"/>
    <w:rsid w:val="00B27BAF"/>
    <w:rsid w:val="00B27D11"/>
    <w:rsid w:val="00B3007C"/>
    <w:rsid w:val="00B30C89"/>
    <w:rsid w:val="00B31734"/>
    <w:rsid w:val="00B3182F"/>
    <w:rsid w:val="00B31C38"/>
    <w:rsid w:val="00B3227C"/>
    <w:rsid w:val="00B329E4"/>
    <w:rsid w:val="00B32A08"/>
    <w:rsid w:val="00B33E4B"/>
    <w:rsid w:val="00B34ADC"/>
    <w:rsid w:val="00B356E6"/>
    <w:rsid w:val="00B35B44"/>
    <w:rsid w:val="00B35E90"/>
    <w:rsid w:val="00B35EE3"/>
    <w:rsid w:val="00B36AED"/>
    <w:rsid w:val="00B3737A"/>
    <w:rsid w:val="00B376FC"/>
    <w:rsid w:val="00B40E94"/>
    <w:rsid w:val="00B4173B"/>
    <w:rsid w:val="00B419B2"/>
    <w:rsid w:val="00B4205C"/>
    <w:rsid w:val="00B423C7"/>
    <w:rsid w:val="00B443DF"/>
    <w:rsid w:val="00B44595"/>
    <w:rsid w:val="00B44EEC"/>
    <w:rsid w:val="00B45382"/>
    <w:rsid w:val="00B46E68"/>
    <w:rsid w:val="00B46F72"/>
    <w:rsid w:val="00B470E0"/>
    <w:rsid w:val="00B47183"/>
    <w:rsid w:val="00B4770B"/>
    <w:rsid w:val="00B47AAA"/>
    <w:rsid w:val="00B5016E"/>
    <w:rsid w:val="00B5092E"/>
    <w:rsid w:val="00B50971"/>
    <w:rsid w:val="00B50BB9"/>
    <w:rsid w:val="00B510C7"/>
    <w:rsid w:val="00B513E1"/>
    <w:rsid w:val="00B513FD"/>
    <w:rsid w:val="00B52C4B"/>
    <w:rsid w:val="00B52E40"/>
    <w:rsid w:val="00B53332"/>
    <w:rsid w:val="00B53348"/>
    <w:rsid w:val="00B53C1E"/>
    <w:rsid w:val="00B53E21"/>
    <w:rsid w:val="00B53EC5"/>
    <w:rsid w:val="00B54B75"/>
    <w:rsid w:val="00B54F1B"/>
    <w:rsid w:val="00B554B8"/>
    <w:rsid w:val="00B555A2"/>
    <w:rsid w:val="00B55E68"/>
    <w:rsid w:val="00B566F0"/>
    <w:rsid w:val="00B57248"/>
    <w:rsid w:val="00B60093"/>
    <w:rsid w:val="00B60EE6"/>
    <w:rsid w:val="00B611CA"/>
    <w:rsid w:val="00B61C37"/>
    <w:rsid w:val="00B61E63"/>
    <w:rsid w:val="00B6271F"/>
    <w:rsid w:val="00B62840"/>
    <w:rsid w:val="00B62AE5"/>
    <w:rsid w:val="00B62F0F"/>
    <w:rsid w:val="00B62F15"/>
    <w:rsid w:val="00B638EF"/>
    <w:rsid w:val="00B63AE6"/>
    <w:rsid w:val="00B63BEB"/>
    <w:rsid w:val="00B63D4D"/>
    <w:rsid w:val="00B63F85"/>
    <w:rsid w:val="00B6455D"/>
    <w:rsid w:val="00B64A5B"/>
    <w:rsid w:val="00B64B2E"/>
    <w:rsid w:val="00B64BA3"/>
    <w:rsid w:val="00B65110"/>
    <w:rsid w:val="00B66074"/>
    <w:rsid w:val="00B6616D"/>
    <w:rsid w:val="00B667C7"/>
    <w:rsid w:val="00B66BE0"/>
    <w:rsid w:val="00B66DDC"/>
    <w:rsid w:val="00B67060"/>
    <w:rsid w:val="00B67D24"/>
    <w:rsid w:val="00B70C4D"/>
    <w:rsid w:val="00B70EF5"/>
    <w:rsid w:val="00B7178F"/>
    <w:rsid w:val="00B71946"/>
    <w:rsid w:val="00B719B5"/>
    <w:rsid w:val="00B71CBE"/>
    <w:rsid w:val="00B720D2"/>
    <w:rsid w:val="00B722A3"/>
    <w:rsid w:val="00B723C7"/>
    <w:rsid w:val="00B72765"/>
    <w:rsid w:val="00B72773"/>
    <w:rsid w:val="00B72B51"/>
    <w:rsid w:val="00B73843"/>
    <w:rsid w:val="00B73AFA"/>
    <w:rsid w:val="00B74532"/>
    <w:rsid w:val="00B748EC"/>
    <w:rsid w:val="00B75503"/>
    <w:rsid w:val="00B769A9"/>
    <w:rsid w:val="00B76A01"/>
    <w:rsid w:val="00B770AB"/>
    <w:rsid w:val="00B771B2"/>
    <w:rsid w:val="00B7735B"/>
    <w:rsid w:val="00B77712"/>
    <w:rsid w:val="00B77E54"/>
    <w:rsid w:val="00B809BF"/>
    <w:rsid w:val="00B80B53"/>
    <w:rsid w:val="00B80E4C"/>
    <w:rsid w:val="00B81D69"/>
    <w:rsid w:val="00B82FC5"/>
    <w:rsid w:val="00B831B0"/>
    <w:rsid w:val="00B8335E"/>
    <w:rsid w:val="00B835DA"/>
    <w:rsid w:val="00B83CF7"/>
    <w:rsid w:val="00B84350"/>
    <w:rsid w:val="00B8470D"/>
    <w:rsid w:val="00B849CA"/>
    <w:rsid w:val="00B8532C"/>
    <w:rsid w:val="00B85670"/>
    <w:rsid w:val="00B8606C"/>
    <w:rsid w:val="00B86812"/>
    <w:rsid w:val="00B86D60"/>
    <w:rsid w:val="00B86EC3"/>
    <w:rsid w:val="00B87034"/>
    <w:rsid w:val="00B8721F"/>
    <w:rsid w:val="00B8766C"/>
    <w:rsid w:val="00B87C5E"/>
    <w:rsid w:val="00B902FA"/>
    <w:rsid w:val="00B90743"/>
    <w:rsid w:val="00B91416"/>
    <w:rsid w:val="00B91831"/>
    <w:rsid w:val="00B9226C"/>
    <w:rsid w:val="00B92422"/>
    <w:rsid w:val="00B933FB"/>
    <w:rsid w:val="00B93484"/>
    <w:rsid w:val="00B9397F"/>
    <w:rsid w:val="00B9427D"/>
    <w:rsid w:val="00B945F9"/>
    <w:rsid w:val="00B94789"/>
    <w:rsid w:val="00B94964"/>
    <w:rsid w:val="00B96329"/>
    <w:rsid w:val="00B96593"/>
    <w:rsid w:val="00B96690"/>
    <w:rsid w:val="00B96AF6"/>
    <w:rsid w:val="00B96C2C"/>
    <w:rsid w:val="00B97007"/>
    <w:rsid w:val="00BA1091"/>
    <w:rsid w:val="00BA1343"/>
    <w:rsid w:val="00BA135C"/>
    <w:rsid w:val="00BA16C8"/>
    <w:rsid w:val="00BA22A1"/>
    <w:rsid w:val="00BA2C6A"/>
    <w:rsid w:val="00BA2EE4"/>
    <w:rsid w:val="00BA3FD2"/>
    <w:rsid w:val="00BA40D8"/>
    <w:rsid w:val="00BA490F"/>
    <w:rsid w:val="00BA4AD6"/>
    <w:rsid w:val="00BA50F4"/>
    <w:rsid w:val="00BA56D6"/>
    <w:rsid w:val="00BA5EDF"/>
    <w:rsid w:val="00BA6548"/>
    <w:rsid w:val="00BA6A02"/>
    <w:rsid w:val="00BA77A5"/>
    <w:rsid w:val="00BA7AF6"/>
    <w:rsid w:val="00BA7D00"/>
    <w:rsid w:val="00BB0CD7"/>
    <w:rsid w:val="00BB1408"/>
    <w:rsid w:val="00BB2551"/>
    <w:rsid w:val="00BB29AE"/>
    <w:rsid w:val="00BB2BB2"/>
    <w:rsid w:val="00BB2EA5"/>
    <w:rsid w:val="00BB38F8"/>
    <w:rsid w:val="00BB3D62"/>
    <w:rsid w:val="00BB52A2"/>
    <w:rsid w:val="00BB58F4"/>
    <w:rsid w:val="00BB5922"/>
    <w:rsid w:val="00BB73EF"/>
    <w:rsid w:val="00BB7BD2"/>
    <w:rsid w:val="00BB7C67"/>
    <w:rsid w:val="00BB7F22"/>
    <w:rsid w:val="00BC032B"/>
    <w:rsid w:val="00BC07B5"/>
    <w:rsid w:val="00BC0C6D"/>
    <w:rsid w:val="00BC1A02"/>
    <w:rsid w:val="00BC23E1"/>
    <w:rsid w:val="00BC252B"/>
    <w:rsid w:val="00BC2657"/>
    <w:rsid w:val="00BC2755"/>
    <w:rsid w:val="00BC280B"/>
    <w:rsid w:val="00BC2D78"/>
    <w:rsid w:val="00BC40D5"/>
    <w:rsid w:val="00BC4424"/>
    <w:rsid w:val="00BC451A"/>
    <w:rsid w:val="00BC4CB5"/>
    <w:rsid w:val="00BC4F57"/>
    <w:rsid w:val="00BC500E"/>
    <w:rsid w:val="00BC5082"/>
    <w:rsid w:val="00BC54EE"/>
    <w:rsid w:val="00BC55BB"/>
    <w:rsid w:val="00BC5BEA"/>
    <w:rsid w:val="00BC690E"/>
    <w:rsid w:val="00BC7277"/>
    <w:rsid w:val="00BC7605"/>
    <w:rsid w:val="00BC7D5B"/>
    <w:rsid w:val="00BD016A"/>
    <w:rsid w:val="00BD069C"/>
    <w:rsid w:val="00BD0CB9"/>
    <w:rsid w:val="00BD0FEA"/>
    <w:rsid w:val="00BD1595"/>
    <w:rsid w:val="00BD2718"/>
    <w:rsid w:val="00BD2CE9"/>
    <w:rsid w:val="00BD36F4"/>
    <w:rsid w:val="00BD3792"/>
    <w:rsid w:val="00BD3865"/>
    <w:rsid w:val="00BD3A84"/>
    <w:rsid w:val="00BD42FC"/>
    <w:rsid w:val="00BD4861"/>
    <w:rsid w:val="00BD4D3C"/>
    <w:rsid w:val="00BD4FBE"/>
    <w:rsid w:val="00BD4FC2"/>
    <w:rsid w:val="00BD58D6"/>
    <w:rsid w:val="00BD5B18"/>
    <w:rsid w:val="00BD5B6A"/>
    <w:rsid w:val="00BD5BAB"/>
    <w:rsid w:val="00BD69FB"/>
    <w:rsid w:val="00BD72A3"/>
    <w:rsid w:val="00BD776D"/>
    <w:rsid w:val="00BD787D"/>
    <w:rsid w:val="00BD79C8"/>
    <w:rsid w:val="00BD7C00"/>
    <w:rsid w:val="00BD7D43"/>
    <w:rsid w:val="00BD7F55"/>
    <w:rsid w:val="00BE07A3"/>
    <w:rsid w:val="00BE0BCA"/>
    <w:rsid w:val="00BE1E40"/>
    <w:rsid w:val="00BE2067"/>
    <w:rsid w:val="00BE2274"/>
    <w:rsid w:val="00BE2D6F"/>
    <w:rsid w:val="00BE35BE"/>
    <w:rsid w:val="00BE38C2"/>
    <w:rsid w:val="00BE39EF"/>
    <w:rsid w:val="00BE3C3C"/>
    <w:rsid w:val="00BE4612"/>
    <w:rsid w:val="00BE49AC"/>
    <w:rsid w:val="00BE4C68"/>
    <w:rsid w:val="00BE5322"/>
    <w:rsid w:val="00BE53E7"/>
    <w:rsid w:val="00BE7018"/>
    <w:rsid w:val="00BE77AA"/>
    <w:rsid w:val="00BE7D72"/>
    <w:rsid w:val="00BF03CD"/>
    <w:rsid w:val="00BF0EC9"/>
    <w:rsid w:val="00BF0FB5"/>
    <w:rsid w:val="00BF133D"/>
    <w:rsid w:val="00BF1444"/>
    <w:rsid w:val="00BF1E46"/>
    <w:rsid w:val="00BF1F48"/>
    <w:rsid w:val="00BF27FE"/>
    <w:rsid w:val="00BF2BFA"/>
    <w:rsid w:val="00BF2CE8"/>
    <w:rsid w:val="00BF2E96"/>
    <w:rsid w:val="00BF2FE4"/>
    <w:rsid w:val="00BF300A"/>
    <w:rsid w:val="00BF3074"/>
    <w:rsid w:val="00BF339C"/>
    <w:rsid w:val="00BF36B6"/>
    <w:rsid w:val="00BF378E"/>
    <w:rsid w:val="00BF3A9A"/>
    <w:rsid w:val="00BF3F02"/>
    <w:rsid w:val="00BF4789"/>
    <w:rsid w:val="00BF4FC7"/>
    <w:rsid w:val="00BF50F7"/>
    <w:rsid w:val="00BF556F"/>
    <w:rsid w:val="00BF5BD4"/>
    <w:rsid w:val="00BF6729"/>
    <w:rsid w:val="00BF69D4"/>
    <w:rsid w:val="00BF6A9B"/>
    <w:rsid w:val="00BF703B"/>
    <w:rsid w:val="00BF7170"/>
    <w:rsid w:val="00BF78B5"/>
    <w:rsid w:val="00BF7C02"/>
    <w:rsid w:val="00C002C1"/>
    <w:rsid w:val="00C00579"/>
    <w:rsid w:val="00C0059C"/>
    <w:rsid w:val="00C008C0"/>
    <w:rsid w:val="00C00A89"/>
    <w:rsid w:val="00C00ADF"/>
    <w:rsid w:val="00C0221B"/>
    <w:rsid w:val="00C02EE3"/>
    <w:rsid w:val="00C031BF"/>
    <w:rsid w:val="00C03785"/>
    <w:rsid w:val="00C03B36"/>
    <w:rsid w:val="00C0454E"/>
    <w:rsid w:val="00C0508F"/>
    <w:rsid w:val="00C053D4"/>
    <w:rsid w:val="00C05E51"/>
    <w:rsid w:val="00C05F11"/>
    <w:rsid w:val="00C0678F"/>
    <w:rsid w:val="00C06CD3"/>
    <w:rsid w:val="00C06F57"/>
    <w:rsid w:val="00C06F6E"/>
    <w:rsid w:val="00C06FB2"/>
    <w:rsid w:val="00C07973"/>
    <w:rsid w:val="00C07C45"/>
    <w:rsid w:val="00C07CBB"/>
    <w:rsid w:val="00C10911"/>
    <w:rsid w:val="00C111AC"/>
    <w:rsid w:val="00C1185D"/>
    <w:rsid w:val="00C119AD"/>
    <w:rsid w:val="00C1235F"/>
    <w:rsid w:val="00C12874"/>
    <w:rsid w:val="00C13043"/>
    <w:rsid w:val="00C1304F"/>
    <w:rsid w:val="00C13F97"/>
    <w:rsid w:val="00C14D99"/>
    <w:rsid w:val="00C14EDF"/>
    <w:rsid w:val="00C14EED"/>
    <w:rsid w:val="00C15A7E"/>
    <w:rsid w:val="00C161B8"/>
    <w:rsid w:val="00C1645E"/>
    <w:rsid w:val="00C2011A"/>
    <w:rsid w:val="00C2058A"/>
    <w:rsid w:val="00C219F1"/>
    <w:rsid w:val="00C21D8F"/>
    <w:rsid w:val="00C21D9B"/>
    <w:rsid w:val="00C22271"/>
    <w:rsid w:val="00C22587"/>
    <w:rsid w:val="00C249BE"/>
    <w:rsid w:val="00C26087"/>
    <w:rsid w:val="00C27910"/>
    <w:rsid w:val="00C279AA"/>
    <w:rsid w:val="00C3082D"/>
    <w:rsid w:val="00C30CC7"/>
    <w:rsid w:val="00C30EE1"/>
    <w:rsid w:val="00C31C45"/>
    <w:rsid w:val="00C323E4"/>
    <w:rsid w:val="00C32760"/>
    <w:rsid w:val="00C32D0D"/>
    <w:rsid w:val="00C32F7E"/>
    <w:rsid w:val="00C33075"/>
    <w:rsid w:val="00C33959"/>
    <w:rsid w:val="00C33AEE"/>
    <w:rsid w:val="00C341DD"/>
    <w:rsid w:val="00C3460E"/>
    <w:rsid w:val="00C34B95"/>
    <w:rsid w:val="00C34CF6"/>
    <w:rsid w:val="00C356BC"/>
    <w:rsid w:val="00C35B71"/>
    <w:rsid w:val="00C363E3"/>
    <w:rsid w:val="00C37029"/>
    <w:rsid w:val="00C37ACC"/>
    <w:rsid w:val="00C4011E"/>
    <w:rsid w:val="00C40349"/>
    <w:rsid w:val="00C403A8"/>
    <w:rsid w:val="00C404AC"/>
    <w:rsid w:val="00C404D1"/>
    <w:rsid w:val="00C404D2"/>
    <w:rsid w:val="00C40CFE"/>
    <w:rsid w:val="00C41807"/>
    <w:rsid w:val="00C41CEB"/>
    <w:rsid w:val="00C41DBF"/>
    <w:rsid w:val="00C42937"/>
    <w:rsid w:val="00C42C3A"/>
    <w:rsid w:val="00C42E85"/>
    <w:rsid w:val="00C43E6E"/>
    <w:rsid w:val="00C43E92"/>
    <w:rsid w:val="00C44084"/>
    <w:rsid w:val="00C44472"/>
    <w:rsid w:val="00C4479D"/>
    <w:rsid w:val="00C4589C"/>
    <w:rsid w:val="00C45982"/>
    <w:rsid w:val="00C459F5"/>
    <w:rsid w:val="00C47523"/>
    <w:rsid w:val="00C4775D"/>
    <w:rsid w:val="00C47A26"/>
    <w:rsid w:val="00C508B0"/>
    <w:rsid w:val="00C512E6"/>
    <w:rsid w:val="00C52139"/>
    <w:rsid w:val="00C52668"/>
    <w:rsid w:val="00C527E3"/>
    <w:rsid w:val="00C52904"/>
    <w:rsid w:val="00C52A2D"/>
    <w:rsid w:val="00C52C7D"/>
    <w:rsid w:val="00C538D7"/>
    <w:rsid w:val="00C53BB3"/>
    <w:rsid w:val="00C54124"/>
    <w:rsid w:val="00C54127"/>
    <w:rsid w:val="00C54518"/>
    <w:rsid w:val="00C54842"/>
    <w:rsid w:val="00C5496D"/>
    <w:rsid w:val="00C54DA1"/>
    <w:rsid w:val="00C5518B"/>
    <w:rsid w:val="00C55321"/>
    <w:rsid w:val="00C55352"/>
    <w:rsid w:val="00C55449"/>
    <w:rsid w:val="00C55E9F"/>
    <w:rsid w:val="00C55F1A"/>
    <w:rsid w:val="00C56B7E"/>
    <w:rsid w:val="00C56C2F"/>
    <w:rsid w:val="00C56DAB"/>
    <w:rsid w:val="00C56F8A"/>
    <w:rsid w:val="00C57486"/>
    <w:rsid w:val="00C600B2"/>
    <w:rsid w:val="00C601E2"/>
    <w:rsid w:val="00C60770"/>
    <w:rsid w:val="00C610A4"/>
    <w:rsid w:val="00C61FF6"/>
    <w:rsid w:val="00C62624"/>
    <w:rsid w:val="00C62C9A"/>
    <w:rsid w:val="00C63B88"/>
    <w:rsid w:val="00C63C21"/>
    <w:rsid w:val="00C6534F"/>
    <w:rsid w:val="00C66476"/>
    <w:rsid w:val="00C668A6"/>
    <w:rsid w:val="00C671F7"/>
    <w:rsid w:val="00C6792C"/>
    <w:rsid w:val="00C67C06"/>
    <w:rsid w:val="00C67C36"/>
    <w:rsid w:val="00C7029B"/>
    <w:rsid w:val="00C70ADC"/>
    <w:rsid w:val="00C71896"/>
    <w:rsid w:val="00C731A5"/>
    <w:rsid w:val="00C73792"/>
    <w:rsid w:val="00C7396A"/>
    <w:rsid w:val="00C73E9F"/>
    <w:rsid w:val="00C7492F"/>
    <w:rsid w:val="00C763CE"/>
    <w:rsid w:val="00C76D95"/>
    <w:rsid w:val="00C76F7C"/>
    <w:rsid w:val="00C80C19"/>
    <w:rsid w:val="00C80F89"/>
    <w:rsid w:val="00C81D7F"/>
    <w:rsid w:val="00C85A14"/>
    <w:rsid w:val="00C85CF4"/>
    <w:rsid w:val="00C8605F"/>
    <w:rsid w:val="00C8690E"/>
    <w:rsid w:val="00C871D0"/>
    <w:rsid w:val="00C8728D"/>
    <w:rsid w:val="00C87A99"/>
    <w:rsid w:val="00C87B8F"/>
    <w:rsid w:val="00C87F13"/>
    <w:rsid w:val="00C90765"/>
    <w:rsid w:val="00C908A6"/>
    <w:rsid w:val="00C90DCE"/>
    <w:rsid w:val="00C9181A"/>
    <w:rsid w:val="00C91FD0"/>
    <w:rsid w:val="00C925F5"/>
    <w:rsid w:val="00C92986"/>
    <w:rsid w:val="00C929E9"/>
    <w:rsid w:val="00C9363B"/>
    <w:rsid w:val="00C93B6D"/>
    <w:rsid w:val="00C93FDD"/>
    <w:rsid w:val="00C94395"/>
    <w:rsid w:val="00C943B8"/>
    <w:rsid w:val="00C948D2"/>
    <w:rsid w:val="00C94A04"/>
    <w:rsid w:val="00C94D7C"/>
    <w:rsid w:val="00C94E5E"/>
    <w:rsid w:val="00C95747"/>
    <w:rsid w:val="00C95BFD"/>
    <w:rsid w:val="00C95CE0"/>
    <w:rsid w:val="00C96642"/>
    <w:rsid w:val="00C96CEE"/>
    <w:rsid w:val="00C9798A"/>
    <w:rsid w:val="00C97996"/>
    <w:rsid w:val="00C97E33"/>
    <w:rsid w:val="00CA00EB"/>
    <w:rsid w:val="00CA065D"/>
    <w:rsid w:val="00CA1C63"/>
    <w:rsid w:val="00CA1FB8"/>
    <w:rsid w:val="00CA2310"/>
    <w:rsid w:val="00CA24DA"/>
    <w:rsid w:val="00CA388E"/>
    <w:rsid w:val="00CA4908"/>
    <w:rsid w:val="00CA497C"/>
    <w:rsid w:val="00CA4B31"/>
    <w:rsid w:val="00CA5143"/>
    <w:rsid w:val="00CA5648"/>
    <w:rsid w:val="00CA5E30"/>
    <w:rsid w:val="00CA6F8B"/>
    <w:rsid w:val="00CA70F2"/>
    <w:rsid w:val="00CA7324"/>
    <w:rsid w:val="00CA7492"/>
    <w:rsid w:val="00CA7689"/>
    <w:rsid w:val="00CA7761"/>
    <w:rsid w:val="00CA77E2"/>
    <w:rsid w:val="00CB02DB"/>
    <w:rsid w:val="00CB0934"/>
    <w:rsid w:val="00CB10FA"/>
    <w:rsid w:val="00CB151E"/>
    <w:rsid w:val="00CB1ADD"/>
    <w:rsid w:val="00CB21AB"/>
    <w:rsid w:val="00CB271D"/>
    <w:rsid w:val="00CB32B0"/>
    <w:rsid w:val="00CB5608"/>
    <w:rsid w:val="00CB5640"/>
    <w:rsid w:val="00CB58CD"/>
    <w:rsid w:val="00CB6196"/>
    <w:rsid w:val="00CB656B"/>
    <w:rsid w:val="00CB65D7"/>
    <w:rsid w:val="00CB678E"/>
    <w:rsid w:val="00CB72F2"/>
    <w:rsid w:val="00CB76B3"/>
    <w:rsid w:val="00CB7945"/>
    <w:rsid w:val="00CC1ADD"/>
    <w:rsid w:val="00CC20B2"/>
    <w:rsid w:val="00CC221F"/>
    <w:rsid w:val="00CC2CFD"/>
    <w:rsid w:val="00CC304A"/>
    <w:rsid w:val="00CC313E"/>
    <w:rsid w:val="00CC3409"/>
    <w:rsid w:val="00CC525C"/>
    <w:rsid w:val="00CC5912"/>
    <w:rsid w:val="00CC676D"/>
    <w:rsid w:val="00CC6B4F"/>
    <w:rsid w:val="00CC7303"/>
    <w:rsid w:val="00CC7E9A"/>
    <w:rsid w:val="00CD01D5"/>
    <w:rsid w:val="00CD070E"/>
    <w:rsid w:val="00CD0713"/>
    <w:rsid w:val="00CD0F85"/>
    <w:rsid w:val="00CD10DD"/>
    <w:rsid w:val="00CD1C54"/>
    <w:rsid w:val="00CD1D87"/>
    <w:rsid w:val="00CD1F13"/>
    <w:rsid w:val="00CD2620"/>
    <w:rsid w:val="00CD2B9A"/>
    <w:rsid w:val="00CD3594"/>
    <w:rsid w:val="00CD3AA7"/>
    <w:rsid w:val="00CD49A3"/>
    <w:rsid w:val="00CD4D96"/>
    <w:rsid w:val="00CD50A2"/>
    <w:rsid w:val="00CD542A"/>
    <w:rsid w:val="00CD57DC"/>
    <w:rsid w:val="00CD5928"/>
    <w:rsid w:val="00CD6AE6"/>
    <w:rsid w:val="00CD75D9"/>
    <w:rsid w:val="00CD7C5B"/>
    <w:rsid w:val="00CD7CC4"/>
    <w:rsid w:val="00CD7D8E"/>
    <w:rsid w:val="00CD7E5C"/>
    <w:rsid w:val="00CD7F37"/>
    <w:rsid w:val="00CD7FF2"/>
    <w:rsid w:val="00CE0524"/>
    <w:rsid w:val="00CE09BB"/>
    <w:rsid w:val="00CE10E5"/>
    <w:rsid w:val="00CE16AD"/>
    <w:rsid w:val="00CE1A16"/>
    <w:rsid w:val="00CE2554"/>
    <w:rsid w:val="00CE29C8"/>
    <w:rsid w:val="00CE29DF"/>
    <w:rsid w:val="00CE33D1"/>
    <w:rsid w:val="00CE382F"/>
    <w:rsid w:val="00CE3BCB"/>
    <w:rsid w:val="00CE3DF2"/>
    <w:rsid w:val="00CE49A5"/>
    <w:rsid w:val="00CE4DDC"/>
    <w:rsid w:val="00CE4E59"/>
    <w:rsid w:val="00CE53EF"/>
    <w:rsid w:val="00CE5498"/>
    <w:rsid w:val="00CE5F22"/>
    <w:rsid w:val="00CE663B"/>
    <w:rsid w:val="00CE7632"/>
    <w:rsid w:val="00CF0BF9"/>
    <w:rsid w:val="00CF1058"/>
    <w:rsid w:val="00CF1195"/>
    <w:rsid w:val="00CF1B74"/>
    <w:rsid w:val="00CF1BF3"/>
    <w:rsid w:val="00CF1DA1"/>
    <w:rsid w:val="00CF1DB1"/>
    <w:rsid w:val="00CF2C58"/>
    <w:rsid w:val="00CF3201"/>
    <w:rsid w:val="00CF377F"/>
    <w:rsid w:val="00CF49E0"/>
    <w:rsid w:val="00CF4C65"/>
    <w:rsid w:val="00CF4DE9"/>
    <w:rsid w:val="00CF50B4"/>
    <w:rsid w:val="00CF643B"/>
    <w:rsid w:val="00CF692D"/>
    <w:rsid w:val="00CF6A54"/>
    <w:rsid w:val="00CF6C19"/>
    <w:rsid w:val="00CF6DCD"/>
    <w:rsid w:val="00CF7169"/>
    <w:rsid w:val="00CF788A"/>
    <w:rsid w:val="00D00209"/>
    <w:rsid w:val="00D00611"/>
    <w:rsid w:val="00D00BDA"/>
    <w:rsid w:val="00D0164B"/>
    <w:rsid w:val="00D01750"/>
    <w:rsid w:val="00D01A12"/>
    <w:rsid w:val="00D01B28"/>
    <w:rsid w:val="00D01C0E"/>
    <w:rsid w:val="00D01D40"/>
    <w:rsid w:val="00D0207F"/>
    <w:rsid w:val="00D021A4"/>
    <w:rsid w:val="00D02CE6"/>
    <w:rsid w:val="00D0390C"/>
    <w:rsid w:val="00D03F1E"/>
    <w:rsid w:val="00D03F22"/>
    <w:rsid w:val="00D04893"/>
    <w:rsid w:val="00D05DF2"/>
    <w:rsid w:val="00D06B24"/>
    <w:rsid w:val="00D06CA5"/>
    <w:rsid w:val="00D06FF1"/>
    <w:rsid w:val="00D078F4"/>
    <w:rsid w:val="00D07CD9"/>
    <w:rsid w:val="00D07D3B"/>
    <w:rsid w:val="00D10579"/>
    <w:rsid w:val="00D113D3"/>
    <w:rsid w:val="00D11CCF"/>
    <w:rsid w:val="00D12DBA"/>
    <w:rsid w:val="00D12DF1"/>
    <w:rsid w:val="00D1351C"/>
    <w:rsid w:val="00D139DC"/>
    <w:rsid w:val="00D1471A"/>
    <w:rsid w:val="00D149BC"/>
    <w:rsid w:val="00D14B1B"/>
    <w:rsid w:val="00D14DD0"/>
    <w:rsid w:val="00D15BC2"/>
    <w:rsid w:val="00D15FCE"/>
    <w:rsid w:val="00D16259"/>
    <w:rsid w:val="00D16417"/>
    <w:rsid w:val="00D1701E"/>
    <w:rsid w:val="00D179C1"/>
    <w:rsid w:val="00D17D01"/>
    <w:rsid w:val="00D17EB2"/>
    <w:rsid w:val="00D201C4"/>
    <w:rsid w:val="00D2054F"/>
    <w:rsid w:val="00D20BD1"/>
    <w:rsid w:val="00D21106"/>
    <w:rsid w:val="00D215C4"/>
    <w:rsid w:val="00D21779"/>
    <w:rsid w:val="00D21EF9"/>
    <w:rsid w:val="00D22EAA"/>
    <w:rsid w:val="00D23AAD"/>
    <w:rsid w:val="00D23BCD"/>
    <w:rsid w:val="00D24765"/>
    <w:rsid w:val="00D249BD"/>
    <w:rsid w:val="00D24BF7"/>
    <w:rsid w:val="00D24CCB"/>
    <w:rsid w:val="00D250E7"/>
    <w:rsid w:val="00D254AE"/>
    <w:rsid w:val="00D25B9F"/>
    <w:rsid w:val="00D25C3D"/>
    <w:rsid w:val="00D2663B"/>
    <w:rsid w:val="00D26D61"/>
    <w:rsid w:val="00D27AAA"/>
    <w:rsid w:val="00D30B11"/>
    <w:rsid w:val="00D30CAA"/>
    <w:rsid w:val="00D31DEA"/>
    <w:rsid w:val="00D325D2"/>
    <w:rsid w:val="00D32685"/>
    <w:rsid w:val="00D32ACE"/>
    <w:rsid w:val="00D33E75"/>
    <w:rsid w:val="00D34CB0"/>
    <w:rsid w:val="00D35324"/>
    <w:rsid w:val="00D35404"/>
    <w:rsid w:val="00D35449"/>
    <w:rsid w:val="00D3550C"/>
    <w:rsid w:val="00D359C8"/>
    <w:rsid w:val="00D360F8"/>
    <w:rsid w:val="00D373E5"/>
    <w:rsid w:val="00D374EC"/>
    <w:rsid w:val="00D37C23"/>
    <w:rsid w:val="00D37C63"/>
    <w:rsid w:val="00D403E6"/>
    <w:rsid w:val="00D41E7A"/>
    <w:rsid w:val="00D42492"/>
    <w:rsid w:val="00D4249B"/>
    <w:rsid w:val="00D427D0"/>
    <w:rsid w:val="00D42EA2"/>
    <w:rsid w:val="00D433A1"/>
    <w:rsid w:val="00D4363F"/>
    <w:rsid w:val="00D44380"/>
    <w:rsid w:val="00D444F7"/>
    <w:rsid w:val="00D45307"/>
    <w:rsid w:val="00D45D4A"/>
    <w:rsid w:val="00D470CC"/>
    <w:rsid w:val="00D47981"/>
    <w:rsid w:val="00D47C77"/>
    <w:rsid w:val="00D5004F"/>
    <w:rsid w:val="00D50354"/>
    <w:rsid w:val="00D50BB0"/>
    <w:rsid w:val="00D51159"/>
    <w:rsid w:val="00D5248C"/>
    <w:rsid w:val="00D52754"/>
    <w:rsid w:val="00D52D7E"/>
    <w:rsid w:val="00D53354"/>
    <w:rsid w:val="00D53656"/>
    <w:rsid w:val="00D5384B"/>
    <w:rsid w:val="00D54B5B"/>
    <w:rsid w:val="00D55000"/>
    <w:rsid w:val="00D55928"/>
    <w:rsid w:val="00D55EA0"/>
    <w:rsid w:val="00D55EA8"/>
    <w:rsid w:val="00D566E9"/>
    <w:rsid w:val="00D56A36"/>
    <w:rsid w:val="00D56DEA"/>
    <w:rsid w:val="00D571CA"/>
    <w:rsid w:val="00D573A5"/>
    <w:rsid w:val="00D57767"/>
    <w:rsid w:val="00D605B0"/>
    <w:rsid w:val="00D610F7"/>
    <w:rsid w:val="00D61746"/>
    <w:rsid w:val="00D61981"/>
    <w:rsid w:val="00D61B86"/>
    <w:rsid w:val="00D62909"/>
    <w:rsid w:val="00D62D39"/>
    <w:rsid w:val="00D62EFF"/>
    <w:rsid w:val="00D62F81"/>
    <w:rsid w:val="00D63859"/>
    <w:rsid w:val="00D63E18"/>
    <w:rsid w:val="00D6478C"/>
    <w:rsid w:val="00D64A48"/>
    <w:rsid w:val="00D64AD0"/>
    <w:rsid w:val="00D667DF"/>
    <w:rsid w:val="00D66A32"/>
    <w:rsid w:val="00D6720D"/>
    <w:rsid w:val="00D67485"/>
    <w:rsid w:val="00D67935"/>
    <w:rsid w:val="00D700D9"/>
    <w:rsid w:val="00D70279"/>
    <w:rsid w:val="00D70548"/>
    <w:rsid w:val="00D7078F"/>
    <w:rsid w:val="00D707B1"/>
    <w:rsid w:val="00D70B30"/>
    <w:rsid w:val="00D71486"/>
    <w:rsid w:val="00D71787"/>
    <w:rsid w:val="00D71936"/>
    <w:rsid w:val="00D71B4E"/>
    <w:rsid w:val="00D7210C"/>
    <w:rsid w:val="00D737C5"/>
    <w:rsid w:val="00D74A2E"/>
    <w:rsid w:val="00D7569D"/>
    <w:rsid w:val="00D75CD7"/>
    <w:rsid w:val="00D77A9F"/>
    <w:rsid w:val="00D77C24"/>
    <w:rsid w:val="00D805A3"/>
    <w:rsid w:val="00D8153F"/>
    <w:rsid w:val="00D815C1"/>
    <w:rsid w:val="00D826BF"/>
    <w:rsid w:val="00D82FF7"/>
    <w:rsid w:val="00D83721"/>
    <w:rsid w:val="00D84266"/>
    <w:rsid w:val="00D84342"/>
    <w:rsid w:val="00D84E38"/>
    <w:rsid w:val="00D851BB"/>
    <w:rsid w:val="00D853F1"/>
    <w:rsid w:val="00D8542C"/>
    <w:rsid w:val="00D87340"/>
    <w:rsid w:val="00D87749"/>
    <w:rsid w:val="00D878F2"/>
    <w:rsid w:val="00D8DD61"/>
    <w:rsid w:val="00D90B2E"/>
    <w:rsid w:val="00D90C3E"/>
    <w:rsid w:val="00D915D6"/>
    <w:rsid w:val="00D917E5"/>
    <w:rsid w:val="00D91C19"/>
    <w:rsid w:val="00D92224"/>
    <w:rsid w:val="00D9257E"/>
    <w:rsid w:val="00D92C8B"/>
    <w:rsid w:val="00D93158"/>
    <w:rsid w:val="00D93779"/>
    <w:rsid w:val="00D938F4"/>
    <w:rsid w:val="00D93E2D"/>
    <w:rsid w:val="00D93EBA"/>
    <w:rsid w:val="00D94162"/>
    <w:rsid w:val="00D94CDB"/>
    <w:rsid w:val="00D95572"/>
    <w:rsid w:val="00D962EF"/>
    <w:rsid w:val="00D968F4"/>
    <w:rsid w:val="00DA048C"/>
    <w:rsid w:val="00DA0A76"/>
    <w:rsid w:val="00DA1351"/>
    <w:rsid w:val="00DA1A38"/>
    <w:rsid w:val="00DA1BDC"/>
    <w:rsid w:val="00DA239F"/>
    <w:rsid w:val="00DA267B"/>
    <w:rsid w:val="00DA2A46"/>
    <w:rsid w:val="00DA2BA5"/>
    <w:rsid w:val="00DA31A7"/>
    <w:rsid w:val="00DA32BD"/>
    <w:rsid w:val="00DA330A"/>
    <w:rsid w:val="00DA39D7"/>
    <w:rsid w:val="00DA3A92"/>
    <w:rsid w:val="00DA53E0"/>
    <w:rsid w:val="00DA5E2C"/>
    <w:rsid w:val="00DA5F4D"/>
    <w:rsid w:val="00DA6765"/>
    <w:rsid w:val="00DA6EA9"/>
    <w:rsid w:val="00DA7201"/>
    <w:rsid w:val="00DA797C"/>
    <w:rsid w:val="00DB0722"/>
    <w:rsid w:val="00DB0AA1"/>
    <w:rsid w:val="00DB0B0A"/>
    <w:rsid w:val="00DB0E32"/>
    <w:rsid w:val="00DB1C53"/>
    <w:rsid w:val="00DB1E5F"/>
    <w:rsid w:val="00DB207A"/>
    <w:rsid w:val="00DB220D"/>
    <w:rsid w:val="00DB29F0"/>
    <w:rsid w:val="00DB2CFF"/>
    <w:rsid w:val="00DB34EE"/>
    <w:rsid w:val="00DB35E7"/>
    <w:rsid w:val="00DB36CF"/>
    <w:rsid w:val="00DB3EB1"/>
    <w:rsid w:val="00DB3F72"/>
    <w:rsid w:val="00DB3FA4"/>
    <w:rsid w:val="00DB3FE6"/>
    <w:rsid w:val="00DB428E"/>
    <w:rsid w:val="00DB4C63"/>
    <w:rsid w:val="00DB5687"/>
    <w:rsid w:val="00DB69FE"/>
    <w:rsid w:val="00DB73DF"/>
    <w:rsid w:val="00DB794E"/>
    <w:rsid w:val="00DB79A3"/>
    <w:rsid w:val="00DC034A"/>
    <w:rsid w:val="00DC0C7E"/>
    <w:rsid w:val="00DC110E"/>
    <w:rsid w:val="00DC1986"/>
    <w:rsid w:val="00DC1B2B"/>
    <w:rsid w:val="00DC1F88"/>
    <w:rsid w:val="00DC23AB"/>
    <w:rsid w:val="00DC269A"/>
    <w:rsid w:val="00DC3972"/>
    <w:rsid w:val="00DC3DB2"/>
    <w:rsid w:val="00DC4171"/>
    <w:rsid w:val="00DC42B7"/>
    <w:rsid w:val="00DC51CA"/>
    <w:rsid w:val="00DC5570"/>
    <w:rsid w:val="00DC561E"/>
    <w:rsid w:val="00DC6B75"/>
    <w:rsid w:val="00DC727E"/>
    <w:rsid w:val="00DC7AAD"/>
    <w:rsid w:val="00DC7CE4"/>
    <w:rsid w:val="00DD1745"/>
    <w:rsid w:val="00DD1892"/>
    <w:rsid w:val="00DD2EB1"/>
    <w:rsid w:val="00DD3085"/>
    <w:rsid w:val="00DD3433"/>
    <w:rsid w:val="00DD4273"/>
    <w:rsid w:val="00DD468D"/>
    <w:rsid w:val="00DD493D"/>
    <w:rsid w:val="00DD6074"/>
    <w:rsid w:val="00DD6F16"/>
    <w:rsid w:val="00DD7D22"/>
    <w:rsid w:val="00DE0196"/>
    <w:rsid w:val="00DE0442"/>
    <w:rsid w:val="00DE0720"/>
    <w:rsid w:val="00DE1C70"/>
    <w:rsid w:val="00DE2B5F"/>
    <w:rsid w:val="00DE30FC"/>
    <w:rsid w:val="00DE3327"/>
    <w:rsid w:val="00DE373B"/>
    <w:rsid w:val="00DE40CB"/>
    <w:rsid w:val="00DE4798"/>
    <w:rsid w:val="00DE487F"/>
    <w:rsid w:val="00DE502C"/>
    <w:rsid w:val="00DE57B6"/>
    <w:rsid w:val="00DE57C0"/>
    <w:rsid w:val="00DE5D25"/>
    <w:rsid w:val="00DE5FA6"/>
    <w:rsid w:val="00DE6470"/>
    <w:rsid w:val="00DE64AD"/>
    <w:rsid w:val="00DE717F"/>
    <w:rsid w:val="00DE719D"/>
    <w:rsid w:val="00DF0308"/>
    <w:rsid w:val="00DF03A9"/>
    <w:rsid w:val="00DF04A6"/>
    <w:rsid w:val="00DF09FC"/>
    <w:rsid w:val="00DF0E2C"/>
    <w:rsid w:val="00DF1020"/>
    <w:rsid w:val="00DF14B6"/>
    <w:rsid w:val="00DF18FA"/>
    <w:rsid w:val="00DF2905"/>
    <w:rsid w:val="00DF2BFC"/>
    <w:rsid w:val="00DF3321"/>
    <w:rsid w:val="00DF33CA"/>
    <w:rsid w:val="00DF3E36"/>
    <w:rsid w:val="00DF4155"/>
    <w:rsid w:val="00DF44AF"/>
    <w:rsid w:val="00DF44F7"/>
    <w:rsid w:val="00DF48E5"/>
    <w:rsid w:val="00DF505F"/>
    <w:rsid w:val="00DF5385"/>
    <w:rsid w:val="00DF5728"/>
    <w:rsid w:val="00DF6F9B"/>
    <w:rsid w:val="00DF7030"/>
    <w:rsid w:val="00E0014C"/>
    <w:rsid w:val="00E002CE"/>
    <w:rsid w:val="00E01E68"/>
    <w:rsid w:val="00E029D3"/>
    <w:rsid w:val="00E02EDC"/>
    <w:rsid w:val="00E033E5"/>
    <w:rsid w:val="00E03AA1"/>
    <w:rsid w:val="00E04B49"/>
    <w:rsid w:val="00E04BC9"/>
    <w:rsid w:val="00E0504C"/>
    <w:rsid w:val="00E05A92"/>
    <w:rsid w:val="00E05B0C"/>
    <w:rsid w:val="00E06E21"/>
    <w:rsid w:val="00E074BE"/>
    <w:rsid w:val="00E07B25"/>
    <w:rsid w:val="00E07BF2"/>
    <w:rsid w:val="00E1044A"/>
    <w:rsid w:val="00E105E6"/>
    <w:rsid w:val="00E1067E"/>
    <w:rsid w:val="00E1386D"/>
    <w:rsid w:val="00E13978"/>
    <w:rsid w:val="00E13ED9"/>
    <w:rsid w:val="00E14BA1"/>
    <w:rsid w:val="00E16058"/>
    <w:rsid w:val="00E166DA"/>
    <w:rsid w:val="00E16F88"/>
    <w:rsid w:val="00E17268"/>
    <w:rsid w:val="00E1771C"/>
    <w:rsid w:val="00E17ACF"/>
    <w:rsid w:val="00E17AD4"/>
    <w:rsid w:val="00E1F8DC"/>
    <w:rsid w:val="00E20251"/>
    <w:rsid w:val="00E20D96"/>
    <w:rsid w:val="00E22473"/>
    <w:rsid w:val="00E22B0C"/>
    <w:rsid w:val="00E23124"/>
    <w:rsid w:val="00E241E8"/>
    <w:rsid w:val="00E24E9D"/>
    <w:rsid w:val="00E25A70"/>
    <w:rsid w:val="00E26CB2"/>
    <w:rsid w:val="00E27F30"/>
    <w:rsid w:val="00E30A94"/>
    <w:rsid w:val="00E32B96"/>
    <w:rsid w:val="00E33B07"/>
    <w:rsid w:val="00E33E3F"/>
    <w:rsid w:val="00E34681"/>
    <w:rsid w:val="00E34F9F"/>
    <w:rsid w:val="00E35FA1"/>
    <w:rsid w:val="00E365BE"/>
    <w:rsid w:val="00E36AE1"/>
    <w:rsid w:val="00E371DE"/>
    <w:rsid w:val="00E374DB"/>
    <w:rsid w:val="00E375DC"/>
    <w:rsid w:val="00E40BA9"/>
    <w:rsid w:val="00E41962"/>
    <w:rsid w:val="00E4217F"/>
    <w:rsid w:val="00E421D9"/>
    <w:rsid w:val="00E42EFC"/>
    <w:rsid w:val="00E43515"/>
    <w:rsid w:val="00E44E54"/>
    <w:rsid w:val="00E45018"/>
    <w:rsid w:val="00E451CA"/>
    <w:rsid w:val="00E462A0"/>
    <w:rsid w:val="00E467FE"/>
    <w:rsid w:val="00E47246"/>
    <w:rsid w:val="00E47CE5"/>
    <w:rsid w:val="00E47D29"/>
    <w:rsid w:val="00E50836"/>
    <w:rsid w:val="00E50E4E"/>
    <w:rsid w:val="00E514CE"/>
    <w:rsid w:val="00E51919"/>
    <w:rsid w:val="00E51EEE"/>
    <w:rsid w:val="00E5246D"/>
    <w:rsid w:val="00E52BD8"/>
    <w:rsid w:val="00E52CF3"/>
    <w:rsid w:val="00E52E70"/>
    <w:rsid w:val="00E530BE"/>
    <w:rsid w:val="00E5351D"/>
    <w:rsid w:val="00E53CCE"/>
    <w:rsid w:val="00E53D42"/>
    <w:rsid w:val="00E541C8"/>
    <w:rsid w:val="00E54504"/>
    <w:rsid w:val="00E55401"/>
    <w:rsid w:val="00E554C8"/>
    <w:rsid w:val="00E5554B"/>
    <w:rsid w:val="00E558D1"/>
    <w:rsid w:val="00E55E70"/>
    <w:rsid w:val="00E56F9D"/>
    <w:rsid w:val="00E57E5E"/>
    <w:rsid w:val="00E57EB9"/>
    <w:rsid w:val="00E603E9"/>
    <w:rsid w:val="00E6062F"/>
    <w:rsid w:val="00E60912"/>
    <w:rsid w:val="00E60E73"/>
    <w:rsid w:val="00E62848"/>
    <w:rsid w:val="00E62E3F"/>
    <w:rsid w:val="00E6325B"/>
    <w:rsid w:val="00E64875"/>
    <w:rsid w:val="00E6540D"/>
    <w:rsid w:val="00E65578"/>
    <w:rsid w:val="00E67006"/>
    <w:rsid w:val="00E67624"/>
    <w:rsid w:val="00E6795C"/>
    <w:rsid w:val="00E67C7C"/>
    <w:rsid w:val="00E67E3D"/>
    <w:rsid w:val="00E7011F"/>
    <w:rsid w:val="00E702E9"/>
    <w:rsid w:val="00E71120"/>
    <w:rsid w:val="00E71520"/>
    <w:rsid w:val="00E71AF6"/>
    <w:rsid w:val="00E71EC3"/>
    <w:rsid w:val="00E725B0"/>
    <w:rsid w:val="00E72F12"/>
    <w:rsid w:val="00E72F1A"/>
    <w:rsid w:val="00E731FB"/>
    <w:rsid w:val="00E7438E"/>
    <w:rsid w:val="00E746F3"/>
    <w:rsid w:val="00E746FF"/>
    <w:rsid w:val="00E74EB5"/>
    <w:rsid w:val="00E74F9F"/>
    <w:rsid w:val="00E75959"/>
    <w:rsid w:val="00E76275"/>
    <w:rsid w:val="00E76581"/>
    <w:rsid w:val="00E766EF"/>
    <w:rsid w:val="00E769F1"/>
    <w:rsid w:val="00E7779C"/>
    <w:rsid w:val="00E8057A"/>
    <w:rsid w:val="00E80670"/>
    <w:rsid w:val="00E80A57"/>
    <w:rsid w:val="00E81296"/>
    <w:rsid w:val="00E81531"/>
    <w:rsid w:val="00E819DA"/>
    <w:rsid w:val="00E81FCD"/>
    <w:rsid w:val="00E8224B"/>
    <w:rsid w:val="00E8253C"/>
    <w:rsid w:val="00E829A3"/>
    <w:rsid w:val="00E831ED"/>
    <w:rsid w:val="00E834B9"/>
    <w:rsid w:val="00E83FF6"/>
    <w:rsid w:val="00E84011"/>
    <w:rsid w:val="00E84B5F"/>
    <w:rsid w:val="00E84CBB"/>
    <w:rsid w:val="00E850A9"/>
    <w:rsid w:val="00E85671"/>
    <w:rsid w:val="00E85A3D"/>
    <w:rsid w:val="00E86458"/>
    <w:rsid w:val="00E873A1"/>
    <w:rsid w:val="00E879EF"/>
    <w:rsid w:val="00E87F4D"/>
    <w:rsid w:val="00E90D3B"/>
    <w:rsid w:val="00E90F79"/>
    <w:rsid w:val="00E91DD9"/>
    <w:rsid w:val="00E91E03"/>
    <w:rsid w:val="00E92157"/>
    <w:rsid w:val="00E922CB"/>
    <w:rsid w:val="00E93BC4"/>
    <w:rsid w:val="00E94180"/>
    <w:rsid w:val="00E94A61"/>
    <w:rsid w:val="00E95621"/>
    <w:rsid w:val="00E95726"/>
    <w:rsid w:val="00E96329"/>
    <w:rsid w:val="00E96864"/>
    <w:rsid w:val="00E97B8D"/>
    <w:rsid w:val="00EA0592"/>
    <w:rsid w:val="00EA0613"/>
    <w:rsid w:val="00EA190A"/>
    <w:rsid w:val="00EA1941"/>
    <w:rsid w:val="00EA2221"/>
    <w:rsid w:val="00EA225C"/>
    <w:rsid w:val="00EA22F7"/>
    <w:rsid w:val="00EA241F"/>
    <w:rsid w:val="00EA2CDA"/>
    <w:rsid w:val="00EA3412"/>
    <w:rsid w:val="00EA36F4"/>
    <w:rsid w:val="00EA47EE"/>
    <w:rsid w:val="00EA531A"/>
    <w:rsid w:val="00EA5728"/>
    <w:rsid w:val="00EA5BB9"/>
    <w:rsid w:val="00EA681E"/>
    <w:rsid w:val="00EA7053"/>
    <w:rsid w:val="00EA77DA"/>
    <w:rsid w:val="00EB083C"/>
    <w:rsid w:val="00EB1456"/>
    <w:rsid w:val="00EB1471"/>
    <w:rsid w:val="00EB2177"/>
    <w:rsid w:val="00EB2BB7"/>
    <w:rsid w:val="00EB313F"/>
    <w:rsid w:val="00EB46ED"/>
    <w:rsid w:val="00EB47BF"/>
    <w:rsid w:val="00EB4B17"/>
    <w:rsid w:val="00EB522D"/>
    <w:rsid w:val="00EB5404"/>
    <w:rsid w:val="00EB5E5D"/>
    <w:rsid w:val="00EB60E0"/>
    <w:rsid w:val="00EB6593"/>
    <w:rsid w:val="00EB6DE1"/>
    <w:rsid w:val="00EB7AC7"/>
    <w:rsid w:val="00EC00A8"/>
    <w:rsid w:val="00EC00EF"/>
    <w:rsid w:val="00EC0DF8"/>
    <w:rsid w:val="00EC2009"/>
    <w:rsid w:val="00EC2303"/>
    <w:rsid w:val="00EC3793"/>
    <w:rsid w:val="00EC4089"/>
    <w:rsid w:val="00EC4188"/>
    <w:rsid w:val="00EC4FDF"/>
    <w:rsid w:val="00EC5CB7"/>
    <w:rsid w:val="00EC66CA"/>
    <w:rsid w:val="00EC7340"/>
    <w:rsid w:val="00EC77AE"/>
    <w:rsid w:val="00EC7D7C"/>
    <w:rsid w:val="00EC7E90"/>
    <w:rsid w:val="00ED00CC"/>
    <w:rsid w:val="00ED02B2"/>
    <w:rsid w:val="00ED05D4"/>
    <w:rsid w:val="00ED084A"/>
    <w:rsid w:val="00ED1284"/>
    <w:rsid w:val="00ED253D"/>
    <w:rsid w:val="00ED30AA"/>
    <w:rsid w:val="00ED346C"/>
    <w:rsid w:val="00ED3C9B"/>
    <w:rsid w:val="00ED4D75"/>
    <w:rsid w:val="00ED5E57"/>
    <w:rsid w:val="00ED6709"/>
    <w:rsid w:val="00ED69C1"/>
    <w:rsid w:val="00ED6AB6"/>
    <w:rsid w:val="00ED6D77"/>
    <w:rsid w:val="00ED75AE"/>
    <w:rsid w:val="00ED785D"/>
    <w:rsid w:val="00EE0212"/>
    <w:rsid w:val="00EE068C"/>
    <w:rsid w:val="00EE0691"/>
    <w:rsid w:val="00EE1308"/>
    <w:rsid w:val="00EE27F2"/>
    <w:rsid w:val="00EE2852"/>
    <w:rsid w:val="00EE2931"/>
    <w:rsid w:val="00EE2B0D"/>
    <w:rsid w:val="00EE335E"/>
    <w:rsid w:val="00EE3464"/>
    <w:rsid w:val="00EE34B5"/>
    <w:rsid w:val="00EE35A6"/>
    <w:rsid w:val="00EE3D53"/>
    <w:rsid w:val="00EE6BFE"/>
    <w:rsid w:val="00EE758D"/>
    <w:rsid w:val="00EE7A76"/>
    <w:rsid w:val="00EF0C60"/>
    <w:rsid w:val="00EF0F76"/>
    <w:rsid w:val="00EF11CD"/>
    <w:rsid w:val="00EF1433"/>
    <w:rsid w:val="00EF1A35"/>
    <w:rsid w:val="00EF1FF4"/>
    <w:rsid w:val="00EF22DF"/>
    <w:rsid w:val="00EF27EE"/>
    <w:rsid w:val="00EF3320"/>
    <w:rsid w:val="00EF3C89"/>
    <w:rsid w:val="00EF3EB3"/>
    <w:rsid w:val="00EF4041"/>
    <w:rsid w:val="00EF4FB9"/>
    <w:rsid w:val="00EF5052"/>
    <w:rsid w:val="00EF532A"/>
    <w:rsid w:val="00EF59BE"/>
    <w:rsid w:val="00EF6530"/>
    <w:rsid w:val="00EF6B88"/>
    <w:rsid w:val="00EF6B8D"/>
    <w:rsid w:val="00EF7E5A"/>
    <w:rsid w:val="00F01295"/>
    <w:rsid w:val="00F0156F"/>
    <w:rsid w:val="00F0276E"/>
    <w:rsid w:val="00F032EE"/>
    <w:rsid w:val="00F04A12"/>
    <w:rsid w:val="00F04F0D"/>
    <w:rsid w:val="00F06096"/>
    <w:rsid w:val="00F071FA"/>
    <w:rsid w:val="00F07667"/>
    <w:rsid w:val="00F110F5"/>
    <w:rsid w:val="00F11368"/>
    <w:rsid w:val="00F113AC"/>
    <w:rsid w:val="00F118A3"/>
    <w:rsid w:val="00F119B1"/>
    <w:rsid w:val="00F11C0E"/>
    <w:rsid w:val="00F11F8D"/>
    <w:rsid w:val="00F1246C"/>
    <w:rsid w:val="00F13C87"/>
    <w:rsid w:val="00F147A7"/>
    <w:rsid w:val="00F149E2"/>
    <w:rsid w:val="00F14B0E"/>
    <w:rsid w:val="00F14C9C"/>
    <w:rsid w:val="00F1522D"/>
    <w:rsid w:val="00F15B1D"/>
    <w:rsid w:val="00F15F33"/>
    <w:rsid w:val="00F1610D"/>
    <w:rsid w:val="00F16229"/>
    <w:rsid w:val="00F16D02"/>
    <w:rsid w:val="00F1727E"/>
    <w:rsid w:val="00F17993"/>
    <w:rsid w:val="00F17A67"/>
    <w:rsid w:val="00F210A9"/>
    <w:rsid w:val="00F232B3"/>
    <w:rsid w:val="00F23825"/>
    <w:rsid w:val="00F23F5E"/>
    <w:rsid w:val="00F24654"/>
    <w:rsid w:val="00F25058"/>
    <w:rsid w:val="00F25512"/>
    <w:rsid w:val="00F25762"/>
    <w:rsid w:val="00F25BA7"/>
    <w:rsid w:val="00F25C16"/>
    <w:rsid w:val="00F262F2"/>
    <w:rsid w:val="00F26E94"/>
    <w:rsid w:val="00F27226"/>
    <w:rsid w:val="00F300FC"/>
    <w:rsid w:val="00F30819"/>
    <w:rsid w:val="00F31027"/>
    <w:rsid w:val="00F31807"/>
    <w:rsid w:val="00F31842"/>
    <w:rsid w:val="00F3191C"/>
    <w:rsid w:val="00F31F4E"/>
    <w:rsid w:val="00F32614"/>
    <w:rsid w:val="00F32B97"/>
    <w:rsid w:val="00F32D29"/>
    <w:rsid w:val="00F331A6"/>
    <w:rsid w:val="00F33C3C"/>
    <w:rsid w:val="00F34757"/>
    <w:rsid w:val="00F348F8"/>
    <w:rsid w:val="00F34DBB"/>
    <w:rsid w:val="00F34EBD"/>
    <w:rsid w:val="00F358D4"/>
    <w:rsid w:val="00F35B8B"/>
    <w:rsid w:val="00F36D44"/>
    <w:rsid w:val="00F36E61"/>
    <w:rsid w:val="00F4038C"/>
    <w:rsid w:val="00F4058A"/>
    <w:rsid w:val="00F409AA"/>
    <w:rsid w:val="00F41004"/>
    <w:rsid w:val="00F41036"/>
    <w:rsid w:val="00F4125C"/>
    <w:rsid w:val="00F413A2"/>
    <w:rsid w:val="00F41A94"/>
    <w:rsid w:val="00F423FE"/>
    <w:rsid w:val="00F427EE"/>
    <w:rsid w:val="00F42816"/>
    <w:rsid w:val="00F428A9"/>
    <w:rsid w:val="00F42EA6"/>
    <w:rsid w:val="00F43C65"/>
    <w:rsid w:val="00F43ECF"/>
    <w:rsid w:val="00F440DD"/>
    <w:rsid w:val="00F445D3"/>
    <w:rsid w:val="00F44BF3"/>
    <w:rsid w:val="00F452E5"/>
    <w:rsid w:val="00F45384"/>
    <w:rsid w:val="00F472FA"/>
    <w:rsid w:val="00F4741A"/>
    <w:rsid w:val="00F478AB"/>
    <w:rsid w:val="00F47996"/>
    <w:rsid w:val="00F47C74"/>
    <w:rsid w:val="00F5036E"/>
    <w:rsid w:val="00F5099F"/>
    <w:rsid w:val="00F517DF"/>
    <w:rsid w:val="00F51AA7"/>
    <w:rsid w:val="00F51D79"/>
    <w:rsid w:val="00F51DB9"/>
    <w:rsid w:val="00F51DFC"/>
    <w:rsid w:val="00F51EAB"/>
    <w:rsid w:val="00F52154"/>
    <w:rsid w:val="00F5243D"/>
    <w:rsid w:val="00F52E17"/>
    <w:rsid w:val="00F53EDC"/>
    <w:rsid w:val="00F54022"/>
    <w:rsid w:val="00F5424F"/>
    <w:rsid w:val="00F555D6"/>
    <w:rsid w:val="00F563E3"/>
    <w:rsid w:val="00F56730"/>
    <w:rsid w:val="00F56EC4"/>
    <w:rsid w:val="00F5740A"/>
    <w:rsid w:val="00F577BE"/>
    <w:rsid w:val="00F60429"/>
    <w:rsid w:val="00F609F2"/>
    <w:rsid w:val="00F60BB8"/>
    <w:rsid w:val="00F61348"/>
    <w:rsid w:val="00F617B9"/>
    <w:rsid w:val="00F62AEC"/>
    <w:rsid w:val="00F6352C"/>
    <w:rsid w:val="00F63550"/>
    <w:rsid w:val="00F63994"/>
    <w:rsid w:val="00F63AEF"/>
    <w:rsid w:val="00F63B50"/>
    <w:rsid w:val="00F63F19"/>
    <w:rsid w:val="00F645C3"/>
    <w:rsid w:val="00F6475F"/>
    <w:rsid w:val="00F64E2C"/>
    <w:rsid w:val="00F652D0"/>
    <w:rsid w:val="00F654FA"/>
    <w:rsid w:val="00F6553C"/>
    <w:rsid w:val="00F65656"/>
    <w:rsid w:val="00F6584E"/>
    <w:rsid w:val="00F65E59"/>
    <w:rsid w:val="00F66220"/>
    <w:rsid w:val="00F6670D"/>
    <w:rsid w:val="00F66EB6"/>
    <w:rsid w:val="00F66F76"/>
    <w:rsid w:val="00F676B7"/>
    <w:rsid w:val="00F70164"/>
    <w:rsid w:val="00F703C9"/>
    <w:rsid w:val="00F7273A"/>
    <w:rsid w:val="00F728C1"/>
    <w:rsid w:val="00F72BF6"/>
    <w:rsid w:val="00F72FD7"/>
    <w:rsid w:val="00F73540"/>
    <w:rsid w:val="00F73620"/>
    <w:rsid w:val="00F745AF"/>
    <w:rsid w:val="00F74AE0"/>
    <w:rsid w:val="00F75AE1"/>
    <w:rsid w:val="00F75F34"/>
    <w:rsid w:val="00F7643E"/>
    <w:rsid w:val="00F76F3D"/>
    <w:rsid w:val="00F7733D"/>
    <w:rsid w:val="00F815CB"/>
    <w:rsid w:val="00F8174E"/>
    <w:rsid w:val="00F81C2C"/>
    <w:rsid w:val="00F83D50"/>
    <w:rsid w:val="00F8497C"/>
    <w:rsid w:val="00F85209"/>
    <w:rsid w:val="00F8571A"/>
    <w:rsid w:val="00F857A6"/>
    <w:rsid w:val="00F85DF1"/>
    <w:rsid w:val="00F85F8F"/>
    <w:rsid w:val="00F861F7"/>
    <w:rsid w:val="00F864EC"/>
    <w:rsid w:val="00F86A68"/>
    <w:rsid w:val="00F86B9A"/>
    <w:rsid w:val="00F86EDA"/>
    <w:rsid w:val="00F86FC1"/>
    <w:rsid w:val="00F874B1"/>
    <w:rsid w:val="00F878ED"/>
    <w:rsid w:val="00F901A8"/>
    <w:rsid w:val="00F90808"/>
    <w:rsid w:val="00F909A8"/>
    <w:rsid w:val="00F914BD"/>
    <w:rsid w:val="00F9151A"/>
    <w:rsid w:val="00F91FC7"/>
    <w:rsid w:val="00F9374D"/>
    <w:rsid w:val="00F938A3"/>
    <w:rsid w:val="00F94265"/>
    <w:rsid w:val="00F94932"/>
    <w:rsid w:val="00F94EDA"/>
    <w:rsid w:val="00F950F9"/>
    <w:rsid w:val="00F95D45"/>
    <w:rsid w:val="00F963BD"/>
    <w:rsid w:val="00F96A9D"/>
    <w:rsid w:val="00F96BF0"/>
    <w:rsid w:val="00FA0634"/>
    <w:rsid w:val="00FA0697"/>
    <w:rsid w:val="00FA092C"/>
    <w:rsid w:val="00FA13B6"/>
    <w:rsid w:val="00FA1E8A"/>
    <w:rsid w:val="00FA268A"/>
    <w:rsid w:val="00FA2C6A"/>
    <w:rsid w:val="00FA31C8"/>
    <w:rsid w:val="00FA35F0"/>
    <w:rsid w:val="00FA3777"/>
    <w:rsid w:val="00FA3AB4"/>
    <w:rsid w:val="00FA3C6F"/>
    <w:rsid w:val="00FA411C"/>
    <w:rsid w:val="00FA4C01"/>
    <w:rsid w:val="00FA4FA2"/>
    <w:rsid w:val="00FA6EE8"/>
    <w:rsid w:val="00FA6EF3"/>
    <w:rsid w:val="00FA6F5A"/>
    <w:rsid w:val="00FA71AB"/>
    <w:rsid w:val="00FA736E"/>
    <w:rsid w:val="00FA797B"/>
    <w:rsid w:val="00FA7E9F"/>
    <w:rsid w:val="00FB1EBE"/>
    <w:rsid w:val="00FB2253"/>
    <w:rsid w:val="00FB2DF2"/>
    <w:rsid w:val="00FB324A"/>
    <w:rsid w:val="00FB37F2"/>
    <w:rsid w:val="00FB3AD0"/>
    <w:rsid w:val="00FB45D9"/>
    <w:rsid w:val="00FB4774"/>
    <w:rsid w:val="00FB484D"/>
    <w:rsid w:val="00FB4A58"/>
    <w:rsid w:val="00FB50C5"/>
    <w:rsid w:val="00FB67D7"/>
    <w:rsid w:val="00FC0119"/>
    <w:rsid w:val="00FC04D0"/>
    <w:rsid w:val="00FC1319"/>
    <w:rsid w:val="00FC176D"/>
    <w:rsid w:val="00FC2D38"/>
    <w:rsid w:val="00FC3273"/>
    <w:rsid w:val="00FC3626"/>
    <w:rsid w:val="00FC3731"/>
    <w:rsid w:val="00FC384B"/>
    <w:rsid w:val="00FC3DB3"/>
    <w:rsid w:val="00FC3FA1"/>
    <w:rsid w:val="00FC40FE"/>
    <w:rsid w:val="00FC5321"/>
    <w:rsid w:val="00FC5325"/>
    <w:rsid w:val="00FC54C0"/>
    <w:rsid w:val="00FC57CA"/>
    <w:rsid w:val="00FC5B8A"/>
    <w:rsid w:val="00FC616E"/>
    <w:rsid w:val="00FC63F6"/>
    <w:rsid w:val="00FC6C9B"/>
    <w:rsid w:val="00FC6E5F"/>
    <w:rsid w:val="00FC708A"/>
    <w:rsid w:val="00FC7739"/>
    <w:rsid w:val="00FC7FD1"/>
    <w:rsid w:val="00FD069B"/>
    <w:rsid w:val="00FD1A33"/>
    <w:rsid w:val="00FD201A"/>
    <w:rsid w:val="00FD2AFB"/>
    <w:rsid w:val="00FD3A5D"/>
    <w:rsid w:val="00FD43BD"/>
    <w:rsid w:val="00FD48CB"/>
    <w:rsid w:val="00FD492D"/>
    <w:rsid w:val="00FD6333"/>
    <w:rsid w:val="00FD68C6"/>
    <w:rsid w:val="00FD7639"/>
    <w:rsid w:val="00FD7A81"/>
    <w:rsid w:val="00FE03E4"/>
    <w:rsid w:val="00FE0469"/>
    <w:rsid w:val="00FE0A3A"/>
    <w:rsid w:val="00FE0E8C"/>
    <w:rsid w:val="00FE11CD"/>
    <w:rsid w:val="00FE12FB"/>
    <w:rsid w:val="00FE13A8"/>
    <w:rsid w:val="00FE1ADC"/>
    <w:rsid w:val="00FE1E1F"/>
    <w:rsid w:val="00FE261C"/>
    <w:rsid w:val="00FE2F4C"/>
    <w:rsid w:val="00FE3693"/>
    <w:rsid w:val="00FE40F9"/>
    <w:rsid w:val="00FE46B4"/>
    <w:rsid w:val="00FE4986"/>
    <w:rsid w:val="00FE4DFE"/>
    <w:rsid w:val="00FE5213"/>
    <w:rsid w:val="00FE6086"/>
    <w:rsid w:val="00FE63F9"/>
    <w:rsid w:val="00FE6449"/>
    <w:rsid w:val="00FE6800"/>
    <w:rsid w:val="00FE71D3"/>
    <w:rsid w:val="00FE748B"/>
    <w:rsid w:val="00FE7498"/>
    <w:rsid w:val="00FE757C"/>
    <w:rsid w:val="00FE769C"/>
    <w:rsid w:val="00FE773C"/>
    <w:rsid w:val="00FE787B"/>
    <w:rsid w:val="00FF0DAE"/>
    <w:rsid w:val="00FF26B0"/>
    <w:rsid w:val="00FF32C1"/>
    <w:rsid w:val="00FF38A7"/>
    <w:rsid w:val="00FF40FA"/>
    <w:rsid w:val="00FF4153"/>
    <w:rsid w:val="00FF5125"/>
    <w:rsid w:val="00FF60EC"/>
    <w:rsid w:val="00FF6107"/>
    <w:rsid w:val="00FF7381"/>
    <w:rsid w:val="00FF7AE0"/>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5626FB"/>
    <w:rsid w:val="075C9CC5"/>
    <w:rsid w:val="0770C779"/>
    <w:rsid w:val="07BA0D20"/>
    <w:rsid w:val="07BA3A94"/>
    <w:rsid w:val="07D09E17"/>
    <w:rsid w:val="082AF2BA"/>
    <w:rsid w:val="0831423A"/>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84588"/>
    <w:rsid w:val="1FA0048B"/>
    <w:rsid w:val="1FAB2455"/>
    <w:rsid w:val="20093029"/>
    <w:rsid w:val="2013286A"/>
    <w:rsid w:val="20161CC7"/>
    <w:rsid w:val="201718E6"/>
    <w:rsid w:val="201AEEBA"/>
    <w:rsid w:val="203AAA37"/>
    <w:rsid w:val="20750561"/>
    <w:rsid w:val="20B80317"/>
    <w:rsid w:val="20C80FF9"/>
    <w:rsid w:val="20D353C3"/>
    <w:rsid w:val="2130C0B6"/>
    <w:rsid w:val="214AE532"/>
    <w:rsid w:val="2179070C"/>
    <w:rsid w:val="21A1AFA9"/>
    <w:rsid w:val="21A7D58E"/>
    <w:rsid w:val="21C2CA31"/>
    <w:rsid w:val="21CC11A4"/>
    <w:rsid w:val="220DC829"/>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4D7138D"/>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FCD19C"/>
    <w:rsid w:val="4901DC82"/>
    <w:rsid w:val="490CF03B"/>
    <w:rsid w:val="49980271"/>
    <w:rsid w:val="4998FE90"/>
    <w:rsid w:val="49BACC1E"/>
    <w:rsid w:val="4A02AB6C"/>
    <w:rsid w:val="4A16D0D0"/>
    <w:rsid w:val="4AA25E49"/>
    <w:rsid w:val="4AA26EFE"/>
    <w:rsid w:val="4AAD23BA"/>
    <w:rsid w:val="4ACA5C85"/>
    <w:rsid w:val="4AE06F64"/>
    <w:rsid w:val="4B03B8BA"/>
    <w:rsid w:val="4B34CEF1"/>
    <w:rsid w:val="4B44F6DF"/>
    <w:rsid w:val="4BD56108"/>
    <w:rsid w:val="4C3E2EAA"/>
    <w:rsid w:val="4C6B8F9A"/>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65E455D"/>
    <w:rsid w:val="7666C1E2"/>
    <w:rsid w:val="768C17C0"/>
    <w:rsid w:val="76A5401D"/>
    <w:rsid w:val="7707C5FB"/>
    <w:rsid w:val="773E1C33"/>
    <w:rsid w:val="77468D07"/>
    <w:rsid w:val="77AE2E63"/>
    <w:rsid w:val="77C03383"/>
    <w:rsid w:val="77D02C86"/>
    <w:rsid w:val="77E57BC3"/>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02705"/>
  <w15:docId w15:val="{E80A406F-41F0-4377-A6E3-45B438B97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4FF2"/>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tabs>
        <w:tab w:val="clear" w:pos="361"/>
      </w:tabs>
      <w:spacing w:before="240" w:after="60"/>
      <w:ind w:left="340" w:hanging="34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
    <w:basedOn w:val="Normal"/>
    <w:next w:val="BodyTextVersion1"/>
    <w:link w:val="Heading2Char"/>
    <w:qFormat/>
    <w:rsid w:val="00A346E4"/>
    <w:pPr>
      <w:keepNext/>
      <w:numPr>
        <w:ilvl w:val="1"/>
        <w:numId w:val="1"/>
      </w:numPr>
      <w:spacing w:before="240" w:after="60"/>
      <w:ind w:hanging="709"/>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ind w:left="1276" w:hanging="709"/>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
    <w:basedOn w:val="Normal"/>
    <w:next w:val="BodyTextVersion1"/>
    <w:link w:val="Heading4Char"/>
    <w:qFormat/>
    <w:rsid w:val="00A346E4"/>
    <w:pPr>
      <w:keepNext/>
      <w:numPr>
        <w:ilvl w:val="3"/>
        <w:numId w:val="1"/>
      </w:numPr>
      <w:tabs>
        <w:tab w:val="clear" w:pos="0"/>
      </w:tabs>
      <w:spacing w:before="240" w:after="60"/>
      <w:ind w:left="1276" w:hanging="709"/>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rsid w:val="00171F5C"/>
    <w:pPr>
      <w:numPr>
        <w:ilvl w:val="5"/>
        <w:numId w:val="1"/>
      </w:numPr>
      <w:tabs>
        <w:tab w:val="clear" w:pos="0"/>
      </w:tabs>
      <w:spacing w:before="240" w:after="60"/>
      <w:ind w:left="4320" w:hanging="3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rsid w:val="00171F5C"/>
    <w:pPr>
      <w:numPr>
        <w:ilvl w:val="6"/>
        <w:numId w:val="1"/>
      </w:numPr>
      <w:tabs>
        <w:tab w:val="clear" w:pos="0"/>
      </w:tabs>
      <w:spacing w:before="240" w:after="60"/>
      <w:ind w:left="5040" w:hanging="3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rsid w:val="00171F5C"/>
    <w:pPr>
      <w:numPr>
        <w:ilvl w:val="7"/>
        <w:numId w:val="1"/>
      </w:numPr>
      <w:tabs>
        <w:tab w:val="clear" w:pos="0"/>
      </w:tabs>
      <w:spacing w:before="240" w:after="60"/>
      <w:ind w:left="5760" w:hanging="3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rsid w:val="00171F5C"/>
    <w:pPr>
      <w:numPr>
        <w:ilvl w:val="8"/>
        <w:numId w:val="1"/>
      </w:numPr>
      <w:tabs>
        <w:tab w:val="clear" w:pos="0"/>
      </w:tabs>
      <w:spacing w:before="240" w:after="60"/>
      <w:ind w:left="6480" w:hanging="3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uiPriority w:val="99"/>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uiPriority w:val="99"/>
    <w:semiHidden/>
    <w:unhideWhenUsed/>
    <w:rsid w:val="006B2BD4"/>
    <w:rPr>
      <w:sz w:val="16"/>
      <w:szCs w:val="16"/>
    </w:rPr>
  </w:style>
  <w:style w:type="paragraph" w:styleId="CommentText">
    <w:name w:val="annotation text"/>
    <w:basedOn w:val="Normal"/>
    <w:link w:val="CommentTextChar"/>
    <w:uiPriority w:val="99"/>
    <w:unhideWhenUsed/>
    <w:rsid w:val="006B2BD4"/>
    <w:rPr>
      <w:sz w:val="20"/>
    </w:rPr>
  </w:style>
  <w:style w:type="character" w:customStyle="1" w:styleId="CommentTextChar">
    <w:name w:val="Comment Text Char"/>
    <w:basedOn w:val="DefaultParagraphFont"/>
    <w:link w:val="CommentText"/>
    <w:uiPriority w:val="99"/>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uiPriority w:val="99"/>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Borders>
        <w:top w:val="single" w:sz="24" w:space="0" w:color="052830" w:themeColor="accent1"/>
        <w:left w:val="single" w:sz="24" w:space="0" w:color="052830" w:themeColor="accent1"/>
        <w:bottom w:val="single" w:sz="24" w:space="0" w:color="052830" w:themeColor="accent1"/>
        <w:right w:val="single" w:sz="24" w:space="0" w:color="052830" w:themeColor="accent1"/>
      </w:tblBorders>
    </w:tblPr>
    <w:tcPr>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styleId="Mention">
    <w:name w:val="Mention"/>
    <w:basedOn w:val="DefaultParagraphFont"/>
    <w:uiPriority w:val="99"/>
    <w:unhideWhenUsed/>
    <w:rsid w:val="00304BD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93290986">
      <w:bodyDiv w:val="1"/>
      <w:marLeft w:val="0"/>
      <w:marRight w:val="0"/>
      <w:marTop w:val="0"/>
      <w:marBottom w:val="0"/>
      <w:divBdr>
        <w:top w:val="none" w:sz="0" w:space="0" w:color="auto"/>
        <w:left w:val="none" w:sz="0" w:space="0" w:color="auto"/>
        <w:bottom w:val="none" w:sz="0" w:space="0" w:color="auto"/>
        <w:right w:val="none" w:sz="0" w:space="0" w:color="auto"/>
      </w:divBdr>
      <w:divsChild>
        <w:div w:id="1196961182">
          <w:marLeft w:val="0"/>
          <w:marRight w:val="0"/>
          <w:marTop w:val="0"/>
          <w:marBottom w:val="0"/>
          <w:divBdr>
            <w:top w:val="none" w:sz="0" w:space="0" w:color="auto"/>
            <w:left w:val="none" w:sz="0" w:space="0" w:color="auto"/>
            <w:bottom w:val="none" w:sz="0" w:space="0" w:color="auto"/>
            <w:right w:val="none" w:sz="0" w:space="0" w:color="auto"/>
          </w:divBdr>
          <w:divsChild>
            <w:div w:id="5247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03786201">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676083155">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807167400">
      <w:bodyDiv w:val="1"/>
      <w:marLeft w:val="0"/>
      <w:marRight w:val="0"/>
      <w:marTop w:val="0"/>
      <w:marBottom w:val="0"/>
      <w:divBdr>
        <w:top w:val="none" w:sz="0" w:space="0" w:color="auto"/>
        <w:left w:val="none" w:sz="0" w:space="0" w:color="auto"/>
        <w:bottom w:val="none" w:sz="0" w:space="0" w:color="auto"/>
        <w:right w:val="none" w:sz="0" w:space="0" w:color="auto"/>
      </w:divBdr>
      <w:divsChild>
        <w:div w:id="1656031711">
          <w:marLeft w:val="0"/>
          <w:marRight w:val="0"/>
          <w:marTop w:val="0"/>
          <w:marBottom w:val="0"/>
          <w:divBdr>
            <w:top w:val="none" w:sz="0" w:space="0" w:color="auto"/>
            <w:left w:val="none" w:sz="0" w:space="0" w:color="auto"/>
            <w:bottom w:val="none" w:sz="0" w:space="0" w:color="auto"/>
            <w:right w:val="none" w:sz="0" w:space="0" w:color="auto"/>
          </w:divBdr>
          <w:divsChild>
            <w:div w:id="4935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60555622">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41955539">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22212107">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90559">
      <w:bodyDiv w:val="1"/>
      <w:marLeft w:val="0"/>
      <w:marRight w:val="0"/>
      <w:marTop w:val="0"/>
      <w:marBottom w:val="0"/>
      <w:divBdr>
        <w:top w:val="none" w:sz="0" w:space="0" w:color="auto"/>
        <w:left w:val="none" w:sz="0" w:space="0" w:color="auto"/>
        <w:bottom w:val="none" w:sz="0" w:space="0" w:color="auto"/>
        <w:right w:val="none" w:sz="0" w:space="0" w:color="auto"/>
      </w:divBdr>
    </w:div>
    <w:div w:id="1585142289">
      <w:bodyDiv w:val="1"/>
      <w:marLeft w:val="0"/>
      <w:marRight w:val="0"/>
      <w:marTop w:val="0"/>
      <w:marBottom w:val="0"/>
      <w:divBdr>
        <w:top w:val="none" w:sz="0" w:space="0" w:color="auto"/>
        <w:left w:val="none" w:sz="0" w:space="0" w:color="auto"/>
        <w:bottom w:val="none" w:sz="0" w:space="0" w:color="auto"/>
        <w:right w:val="none" w:sz="0" w:space="0" w:color="auto"/>
      </w:divBdr>
    </w:div>
    <w:div w:id="1626885186">
      <w:bodyDiv w:val="1"/>
      <w:marLeft w:val="0"/>
      <w:marRight w:val="0"/>
      <w:marTop w:val="0"/>
      <w:marBottom w:val="0"/>
      <w:divBdr>
        <w:top w:val="none" w:sz="0" w:space="0" w:color="auto"/>
        <w:left w:val="none" w:sz="0" w:space="0" w:color="auto"/>
        <w:bottom w:val="none" w:sz="0" w:space="0" w:color="auto"/>
        <w:right w:val="none" w:sz="0" w:space="0" w:color="auto"/>
      </w:divBdr>
      <w:divsChild>
        <w:div w:id="1360550217">
          <w:marLeft w:val="0"/>
          <w:marRight w:val="0"/>
          <w:marTop w:val="0"/>
          <w:marBottom w:val="0"/>
          <w:divBdr>
            <w:top w:val="none" w:sz="0" w:space="0" w:color="auto"/>
            <w:left w:val="none" w:sz="0" w:space="0" w:color="auto"/>
            <w:bottom w:val="none" w:sz="0" w:space="0" w:color="auto"/>
            <w:right w:val="none" w:sz="0" w:space="0" w:color="auto"/>
          </w:divBdr>
          <w:divsChild>
            <w:div w:id="14272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670712453">
      <w:bodyDiv w:val="1"/>
      <w:marLeft w:val="0"/>
      <w:marRight w:val="0"/>
      <w:marTop w:val="0"/>
      <w:marBottom w:val="0"/>
      <w:divBdr>
        <w:top w:val="none" w:sz="0" w:space="0" w:color="auto"/>
        <w:left w:val="none" w:sz="0" w:space="0" w:color="auto"/>
        <w:bottom w:val="none" w:sz="0" w:space="0" w:color="auto"/>
        <w:right w:val="none" w:sz="0" w:space="0" w:color="auto"/>
      </w:divBdr>
      <w:divsChild>
        <w:div w:id="2032802060">
          <w:marLeft w:val="0"/>
          <w:marRight w:val="0"/>
          <w:marTop w:val="0"/>
          <w:marBottom w:val="0"/>
          <w:divBdr>
            <w:top w:val="none" w:sz="0" w:space="0" w:color="auto"/>
            <w:left w:val="none" w:sz="0" w:space="0" w:color="auto"/>
            <w:bottom w:val="none" w:sz="0" w:space="0" w:color="auto"/>
            <w:right w:val="none" w:sz="0" w:space="0" w:color="auto"/>
          </w:divBdr>
          <w:divsChild>
            <w:div w:id="14976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82602774">
      <w:bodyDiv w:val="1"/>
      <w:marLeft w:val="0"/>
      <w:marRight w:val="0"/>
      <w:marTop w:val="0"/>
      <w:marBottom w:val="0"/>
      <w:divBdr>
        <w:top w:val="none" w:sz="0" w:space="0" w:color="auto"/>
        <w:left w:val="none" w:sz="0" w:space="0" w:color="auto"/>
        <w:bottom w:val="none" w:sz="0" w:space="0" w:color="auto"/>
        <w:right w:val="none" w:sz="0" w:space="0" w:color="auto"/>
      </w:divBdr>
      <w:divsChild>
        <w:div w:id="464546900">
          <w:marLeft w:val="0"/>
          <w:marRight w:val="0"/>
          <w:marTop w:val="0"/>
          <w:marBottom w:val="0"/>
          <w:divBdr>
            <w:top w:val="none" w:sz="0" w:space="0" w:color="auto"/>
            <w:left w:val="none" w:sz="0" w:space="0" w:color="auto"/>
            <w:bottom w:val="none" w:sz="0" w:space="0" w:color="auto"/>
            <w:right w:val="none" w:sz="0" w:space="0" w:color="auto"/>
          </w:divBdr>
          <w:divsChild>
            <w:div w:id="637759917">
              <w:marLeft w:val="0"/>
              <w:marRight w:val="0"/>
              <w:marTop w:val="0"/>
              <w:marBottom w:val="0"/>
              <w:divBdr>
                <w:top w:val="none" w:sz="0" w:space="0" w:color="auto"/>
                <w:left w:val="none" w:sz="0" w:space="0" w:color="auto"/>
                <w:bottom w:val="none" w:sz="0" w:space="0" w:color="auto"/>
                <w:right w:val="none" w:sz="0" w:space="0" w:color="auto"/>
              </w:divBdr>
              <w:divsChild>
                <w:div w:id="7671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4928">
          <w:marLeft w:val="0"/>
          <w:marRight w:val="0"/>
          <w:marTop w:val="0"/>
          <w:marBottom w:val="0"/>
          <w:divBdr>
            <w:top w:val="none" w:sz="0" w:space="0" w:color="auto"/>
            <w:left w:val="none" w:sz="0" w:space="0" w:color="auto"/>
            <w:bottom w:val="none" w:sz="0" w:space="0" w:color="auto"/>
            <w:right w:val="none" w:sz="0" w:space="0" w:color="auto"/>
          </w:divBdr>
          <w:divsChild>
            <w:div w:id="1382366021">
              <w:marLeft w:val="0"/>
              <w:marRight w:val="0"/>
              <w:marTop w:val="0"/>
              <w:marBottom w:val="0"/>
              <w:divBdr>
                <w:top w:val="none" w:sz="0" w:space="0" w:color="auto"/>
                <w:left w:val="none" w:sz="0" w:space="0" w:color="auto"/>
                <w:bottom w:val="none" w:sz="0" w:space="0" w:color="auto"/>
                <w:right w:val="none" w:sz="0" w:space="0" w:color="auto"/>
              </w:divBdr>
              <w:divsChild>
                <w:div w:id="8578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5579284">
      <w:bodyDiv w:val="1"/>
      <w:marLeft w:val="0"/>
      <w:marRight w:val="0"/>
      <w:marTop w:val="0"/>
      <w:marBottom w:val="0"/>
      <w:divBdr>
        <w:top w:val="none" w:sz="0" w:space="0" w:color="auto"/>
        <w:left w:val="none" w:sz="0" w:space="0" w:color="auto"/>
        <w:bottom w:val="none" w:sz="0" w:space="0" w:color="auto"/>
        <w:right w:val="none" w:sz="0" w:space="0" w:color="auto"/>
      </w:divBdr>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117" Type="http://schemas.openxmlformats.org/officeDocument/2006/relationships/hyperlink" Target="https://github.com/awslabs/landing-zone-accelerator-on-aws/issues/237" TargetMode="External"/><Relationship Id="rId21" Type="http://schemas.openxmlformats.org/officeDocument/2006/relationships/hyperlink" Target="https://docs.aws.amazon.com/solutions/latest/landing-zone-accelerator-on-aws/known-issue-resolution.html" TargetMode="External"/><Relationship Id="rId42" Type="http://schemas.openxmlformats.org/officeDocument/2006/relationships/hyperlink" Target="https://github.com/International-Schools-Partnership/isp_aws_lz_aft_account_request" TargetMode="External"/><Relationship Id="rId47" Type="http://schemas.openxmlformats.org/officeDocument/2006/relationships/image" Target="media/image5.svg"/><Relationship Id="rId63" Type="http://schemas.openxmlformats.org/officeDocument/2006/relationships/hyperlink" Target="https://github.com/aws-ia/terraform-aws-control_tower_account_factory/tree/main/sources/aft-customizations-repos/aft-account-customizations" TargetMode="External"/><Relationship Id="rId68" Type="http://schemas.openxmlformats.org/officeDocument/2006/relationships/hyperlink" Target="https://catalog.workshops.aws/control-tower/en-US/customization/aft/deploy" TargetMode="External"/><Relationship Id="rId84" Type="http://schemas.openxmlformats.org/officeDocument/2006/relationships/hyperlink" Target="https://github.com/International-Schools-Partnership/isp_aws_landing_zone_configuration" TargetMode="External"/><Relationship Id="rId89" Type="http://schemas.openxmlformats.org/officeDocument/2006/relationships/hyperlink" Target="https://github.com/International-Schools-Partnership/isp_aws_lz_aft_account_customizations/blob/45ad7306307fe9598f0512f4457f72500b28bf58/non_production_ou_ai_marking_test_account/terraform/main.tf" TargetMode="External"/><Relationship Id="rId112" Type="http://schemas.openxmlformats.org/officeDocument/2006/relationships/hyperlink" Target="https://github.com/International-Schools-Partnership/isp_aws_lz_aft_account_customizations" TargetMode="External"/><Relationship Id="rId133" Type="http://schemas.openxmlformats.org/officeDocument/2006/relationships/hyperlink" Target="https://github.com/International-Schools-Partnership/isp_aws_landing_zone_configuration" TargetMode="External"/><Relationship Id="rId138" Type="http://schemas.openxmlformats.org/officeDocument/2006/relationships/hyperlink" Target="https://docs.aws.amazon.com/solutions/latest/landing-zone-accelerator-on-aws/problem-account-enrollment-and-environment-validation-failures.html" TargetMode="External"/><Relationship Id="rId16" Type="http://schemas.openxmlformats.org/officeDocument/2006/relationships/hyperlink" Target="https://docs.aws.amazon.com/solutions/latest/landing-zone-accelerator-on-aws/solution-overview.html" TargetMode="External"/><Relationship Id="rId107" Type="http://schemas.openxmlformats.org/officeDocument/2006/relationships/hyperlink" Target="https://github.com/International-Schools-Partnership/isp_aws_landing_zone_configuration" TargetMode="External"/><Relationship Id="rId11" Type="http://schemas.openxmlformats.org/officeDocument/2006/relationships/image" Target="media/image1.png"/><Relationship Id="rId32" Type="http://schemas.openxmlformats.org/officeDocument/2006/relationships/hyperlink" Target="https://docs.aws.amazon.com/dtconsole/latest/userguide/connections-create-github.html" TargetMode="External"/><Relationship Id="rId37" Type="http://schemas.openxmlformats.org/officeDocument/2006/relationships/hyperlink" Target="https://github.com/International-Schools-Partnership/isp_aws_landing_zone_configuration/commits/main/" TargetMode="External"/><Relationship Id="rId53" Type="http://schemas.openxmlformats.org/officeDocument/2006/relationships/hyperlink" Target="https://d-9c6756350e.awsapps.com/start" TargetMode="External"/><Relationship Id="rId58" Type="http://schemas.openxmlformats.org/officeDocument/2006/relationships/hyperlink" Target="The%20AFT%20Pipeline%20arch%20diagram%20and%20Diagram%20Arch.%20%20The%20AFT%20AWS%20Resources%20it%20uses%20and%20descriptions.%20%20The%20AFT%20pipeline%20steps." TargetMode="External"/><Relationship Id="rId74" Type="http://schemas.openxmlformats.org/officeDocument/2006/relationships/hyperlink" Target="https://github.com/aws-samples/aws-network-firewall-terraform/tree/main" TargetMode="External"/><Relationship Id="rId79" Type="http://schemas.openxmlformats.org/officeDocument/2006/relationships/hyperlink" Target="https://github.com/International-Schools-Partnership/isp-aws-lz-hub/blob/1c1ec700cd7aa83277b39ac17bf3ac714dbb9938/terraform/transit_gateway.tf" TargetMode="External"/><Relationship Id="rId102" Type="http://schemas.openxmlformats.org/officeDocument/2006/relationships/hyperlink" Target="https://github.com/International-Schools-Partnership/isp_aws_landing_zone_configuration" TargetMode="External"/><Relationship Id="rId123" Type="http://schemas.openxmlformats.org/officeDocument/2006/relationships/hyperlink" Target="https://github.com/International-Schools-Partnership/isp_aws_lz_aft_account_customizations" TargetMode="External"/><Relationship Id="rId128" Type="http://schemas.openxmlformats.org/officeDocument/2006/relationships/hyperlink" Target="https://github.com/International-Schools-Partnership/isp_aws_landing_zone_configuration" TargetMode="External"/><Relationship Id="rId144" Type="http://schemas.openxmlformats.org/officeDocument/2006/relationships/header" Target="header1.xml"/><Relationship Id="rId149"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github.com/International-Schools-Partnership/isp_aws_landing_zone_configuration" TargetMode="External"/><Relationship Id="rId95" Type="http://schemas.openxmlformats.org/officeDocument/2006/relationships/hyperlink" Target="https://github.com/International-Schools-Partnership/isp_aws_landing_zone_configuration" TargetMode="External"/><Relationship Id="rId22" Type="http://schemas.openxmlformats.org/officeDocument/2006/relationships/hyperlink" Target="https://github.com/aws-ia/terraform-aws-control_tower_account_factory" TargetMode="External"/><Relationship Id="rId27" Type="http://schemas.microsoft.com/office/2016/09/relationships/commentsIds" Target="commentsIds.xml"/><Relationship Id="rId43" Type="http://schemas.openxmlformats.org/officeDocument/2006/relationships/hyperlink" Target="https://github.com/International-Schools-Partnership/isp_aws_lz_aft_global_customizations" TargetMode="External"/><Relationship Id="rId48" Type="http://schemas.openxmlformats.org/officeDocument/2006/relationships/hyperlink" Target="https://version1-my.sharepoint.com/personal/nick_walters_version1_com/Documents/The%20LZA%20will%20deploy%20some%20of%20the%20CloudFormation%20stacks%20to%20us-east-1%20as%20this%20is%20the%20Global%20region%20for%20Global%20AWS%20Resources,%20do%20not%20add%20any%20SCP%20or%20deny%20settings%20that%20prevent%20access%20to%20us-east-1.%20Its%20mentioned%20a%20bit%20loosely%20in%20the%20pre-req%20_here." TargetMode="External"/><Relationship Id="rId64" Type="http://schemas.openxmlformats.org/officeDocument/2006/relationships/hyperlink" Target="https://github.com/aws-samples/aft-sample-account-provisioning-customizations" TargetMode="External"/><Relationship Id="rId69" Type="http://schemas.openxmlformats.org/officeDocument/2006/relationships/hyperlink" Target="https://github.com/International-Schools-Partnership/isp-aws-lz-hub" TargetMode="External"/><Relationship Id="rId113" Type="http://schemas.openxmlformats.org/officeDocument/2006/relationships/hyperlink" Target="https://github.com/International-Schools-Partnership/isp_aws_lz_aft_global_customizations" TargetMode="External"/><Relationship Id="rId118" Type="http://schemas.openxmlformats.org/officeDocument/2006/relationships/hyperlink" Target="https://github.com/International-Schools-Partnership/isp_aws_lz_aft_account_request/tree/main" TargetMode="External"/><Relationship Id="rId134" Type="http://schemas.openxmlformats.org/officeDocument/2006/relationships/hyperlink" Target="https://github.com/International-Schools-Partnership/isp_aws_lz_aft_account_customizations/blob/45ad7306307fe9598f0512f4457f72500b28bf58/non_production_ou_ai_marking_test_account/terraform/main.tf" TargetMode="External"/><Relationship Id="rId139" Type="http://schemas.openxmlformats.org/officeDocument/2006/relationships/hyperlink" Target="https://github.com/awslabs/landing-zone-accelerator-on-aws/issues" TargetMode="External"/><Relationship Id="rId80" Type="http://schemas.openxmlformats.org/officeDocument/2006/relationships/hyperlink" Target="https://github.com/aws-samples/aws-network-firewall-terraform/blob/main/firewall.tf" TargetMode="External"/><Relationship Id="rId85" Type="http://schemas.openxmlformats.org/officeDocument/2006/relationships/hyperlink" Target="https://docs.aws.amazon.com/IAM/latest/UserGuide/getting-started-account-iam.html" TargetMode="External"/><Relationship Id="rId15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yperlink" Target="https://awslabs.github.io/landing-zone-accelerator-on-aws/latest/" TargetMode="External"/><Relationship Id="rId25" Type="http://schemas.openxmlformats.org/officeDocument/2006/relationships/comments" Target="comments.xml"/><Relationship Id="rId33" Type="http://schemas.openxmlformats.org/officeDocument/2006/relationships/hyperlink" Target="https://github.com/orgs/International-Schools-Partnership/teams/infrastructure" TargetMode="External"/><Relationship Id="rId38" Type="http://schemas.openxmlformats.org/officeDocument/2006/relationships/hyperlink" Target="https://github.com/International-Schools-Partnership/isp_aws_landing_zone_configuration/blob/main/README.md" TargetMode="External"/><Relationship Id="rId46" Type="http://schemas.openxmlformats.org/officeDocument/2006/relationships/image" Target="media/image4.png"/><Relationship Id="rId59" Type="http://schemas.openxmlformats.org/officeDocument/2006/relationships/hyperlink" Target="https://catalog.workshops.aws/control-tower/en-US/customization/aft/workflow" TargetMode="External"/><Relationship Id="rId67" Type="http://schemas.openxmlformats.org/officeDocument/2006/relationships/hyperlink" Target="https://github.com/International-Schools-Partnership/isp_aws_account_factory_vending/blob/main/main.tf" TargetMode="External"/><Relationship Id="rId103" Type="http://schemas.openxmlformats.org/officeDocument/2006/relationships/hyperlink" Target="https://docs.aws.amazon.com/organizations/latest/userguide/orgs_manage_accounts_close.html" TargetMode="External"/><Relationship Id="rId108" Type="http://schemas.openxmlformats.org/officeDocument/2006/relationships/hyperlink" Target="https://github.com/International-Schools-Partnership/isp_aws_lz_aft_account_request" TargetMode="External"/><Relationship Id="rId116" Type="http://schemas.openxmlformats.org/officeDocument/2006/relationships/hyperlink" Target="https://github.com/International-Schools-Partnership/isp_aws_lz_aft_account_request/tree/main" TargetMode="External"/><Relationship Id="rId124" Type="http://schemas.openxmlformats.org/officeDocument/2006/relationships/hyperlink" Target="https://github.com/International-Schools-Partnership/isp_aws_lz_aft_account_request/tree/main" TargetMode="External"/><Relationship Id="rId129" Type="http://schemas.openxmlformats.org/officeDocument/2006/relationships/hyperlink" Target="https://docs.aws.amazon.com/whitepapers/latest/organizing-your-aws-environment/design-principles-for-your-multi-account-strategy.html" TargetMode="External"/><Relationship Id="rId137" Type="http://schemas.openxmlformats.org/officeDocument/2006/relationships/hyperlink" Target="https://github.com/awslabs/landing-zone-accelerator-on-aws/issues/237" TargetMode="External"/><Relationship Id="rId20" Type="http://schemas.openxmlformats.org/officeDocument/2006/relationships/hyperlink" Target="https://github.com/awslabs/landing-zone-accelerator-on-aws/issues" TargetMode="External"/><Relationship Id="rId41" Type="http://schemas.openxmlformats.org/officeDocument/2006/relationships/hyperlink" Target="https://github.com/International-Schools-Partnership/isp_aws_lz_aft_account_provisioning_customizations" TargetMode="External"/><Relationship Id="rId54" Type="http://schemas.openxmlformats.org/officeDocument/2006/relationships/hyperlink" Target="https://github.com/awslabs/landing-zone-accelerator-on-aws/tree/release/v1.12.2/reference/sample-configurations/lza-sample-config" TargetMode="External"/><Relationship Id="rId62" Type="http://schemas.openxmlformats.org/officeDocument/2006/relationships/hyperlink" Target="https://docs.aws.amazon.com/controltower/latest/userguide/aft-provisioning-framework.html" TargetMode="External"/><Relationship Id="rId70" Type="http://schemas.openxmlformats.org/officeDocument/2006/relationships/hyperlink" Target="https://docs.github.com/en/actions/how-tos/security-for-github-actions/security-hardening-your-deployments/configuring-openid-connect-in-amazon-web-services" TargetMode="External"/><Relationship Id="rId75" Type="http://schemas.openxmlformats.org/officeDocument/2006/relationships/hyperlink" Target="https://github.com/International-Schools-Partnership/isp-aws-lz-hub/blob/df4b524b515a02d99e088f4cfb1162dd7a106cd7/.github/workflows/terraform-apply.yml" TargetMode="External"/><Relationship Id="rId83" Type="http://schemas.openxmlformats.org/officeDocument/2006/relationships/hyperlink" Target="https://github.com/awslabs/landing-zone-accelerator-on-aws/tree/release/v1.12.3/reference/sample-configurations/lza-sample-config/service-control-policies" TargetMode="External"/><Relationship Id="rId88" Type="http://schemas.openxmlformats.org/officeDocument/2006/relationships/hyperlink" Target="https://docs.aws.amazon.com/config/latest/developerguide/managed-rules-by-aws-config.html" TargetMode="External"/><Relationship Id="rId91" Type="http://schemas.openxmlformats.org/officeDocument/2006/relationships/hyperlink" Target="https://github.com/International-Schools-Partnership/isp_aws_landing_zone_configuration/blob/58be74dfc06065160e50919913017341fa4182c8/global-config.yaml" TargetMode="External"/><Relationship Id="rId96" Type="http://schemas.openxmlformats.org/officeDocument/2006/relationships/hyperlink" Target="https://github.com/International-Schools-Partnership/isp_aws_lz_aft_account_customizations" TargetMode="External"/><Relationship Id="rId111" Type="http://schemas.openxmlformats.org/officeDocument/2006/relationships/hyperlink" Target="https://github.com/International-Schools-Partnership/isp_aws_landing_zone_configuration" TargetMode="External"/><Relationship Id="rId132" Type="http://schemas.openxmlformats.org/officeDocument/2006/relationships/hyperlink" Target="https://docs.aws.amazon.com/config/latest/developerguide/managed-rules-by-aws-config.html" TargetMode="External"/><Relationship Id="rId140" Type="http://schemas.openxmlformats.org/officeDocument/2006/relationships/hyperlink" Target="1.%09https:/github.com/International-Schools-Partnership/isp-aws-lz-aimarking-iac/blob/135846e11b94c13a67bd0db453b3e16c0d2ad38a/terraform/endpoints.tf" TargetMode="External"/><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awslabs/landing-zone-accelerator-on-aws" TargetMode="External"/><Relationship Id="rId23" Type="http://schemas.openxmlformats.org/officeDocument/2006/relationships/hyperlink" Target="https://docs.aws.amazon.com/controltower/latest/userguide/aft-overview.html" TargetMode="External"/><Relationship Id="rId28" Type="http://schemas.microsoft.com/office/2018/08/relationships/commentsExtensible" Target="commentsExtensible.xml"/><Relationship Id="rId36" Type="http://schemas.openxmlformats.org/officeDocument/2006/relationships/hyperlink" Target="https://github.com/awslabs/landing-zone-accelerator-on-aws/tree/release/v1.12.2/reference/sample-configurations/lza-sample-config" TargetMode="External"/><Relationship Id="rId49" Type="http://schemas.openxmlformats.org/officeDocument/2006/relationships/hyperlink" Target="https://version1-my.sharepoint.com/personal/nick_walters_version1_com/Documents/1.%2509Follow%20the%20steps%20in%20the%20AWS%20LZ%20site.%20Change%20the%20region%20before%20creating%20the%20stack.%20Use%20the%20S3%20option%20and%20default%20for%20everything%20else." TargetMode="External"/><Relationship Id="rId57" Type="http://schemas.openxmlformats.org/officeDocument/2006/relationships/hyperlink" Target="https://github.com/aws-ia/terraform-aws-control_tower_account_factory/tree/main" TargetMode="External"/><Relationship Id="rId106" Type="http://schemas.openxmlformats.org/officeDocument/2006/relationships/hyperlink" Target="https://github.com/International-Schools-Partnership/isp_aws_landing_zone_configuration" TargetMode="External"/><Relationship Id="rId114" Type="http://schemas.openxmlformats.org/officeDocument/2006/relationships/hyperlink" Target="https://github.com/International-Schools-Partnership/isp_aws_landing_zone_configuration" TargetMode="External"/><Relationship Id="rId119" Type="http://schemas.openxmlformats.org/officeDocument/2006/relationships/hyperlink" Target="https://github.com/International-Schools-Partnership/isp_aws_landing_zone_configuration" TargetMode="External"/><Relationship Id="rId127" Type="http://schemas.openxmlformats.org/officeDocument/2006/relationships/hyperlink" Target="https://docs.aws.amazon.com/solutions/latest/landing-zone-accelerator-on-aws/uninstall-the-solution.html" TargetMode="External"/><Relationship Id="rId10" Type="http://schemas.openxmlformats.org/officeDocument/2006/relationships/endnotes" Target="endnotes.xml"/><Relationship Id="rId31" Type="http://schemas.openxmlformats.org/officeDocument/2006/relationships/hyperlink" Target="https://github.com/International-Schools-Partnership/isp_aws_lz_aft_account_provisioning_customizations" TargetMode="External"/><Relationship Id="rId44" Type="http://schemas.openxmlformats.org/officeDocument/2006/relationships/hyperlink" Target="https://eu-west-2.console.aws.amazon.com/servicequotas/home/services/codebuild/quotas" TargetMode="External"/><Relationship Id="rId52" Type="http://schemas.openxmlformats.org/officeDocument/2006/relationships/hyperlink" Target="https://github.com/International-Schools-Partnership/isp_aws_landing_zone_configuration" TargetMode="External"/><Relationship Id="rId60" Type="http://schemas.openxmlformats.org/officeDocument/2006/relationships/hyperlink" Target="https://docs.aws.amazon.com/controltower/latest/userguide/aft-resources.html" TargetMode="External"/><Relationship Id="rId65" Type="http://schemas.openxmlformats.org/officeDocument/2006/relationships/hyperlink" Target="https://github.com/aws-samples/aft-sample-account-request" TargetMode="External"/><Relationship Id="rId73" Type="http://schemas.openxmlformats.org/officeDocument/2006/relationships/hyperlink" Target="https://github.com/International-Schools-Partnership/isp-aws-lz-hub/tree/main/.github/workflows" TargetMode="External"/><Relationship Id="rId78" Type="http://schemas.openxmlformats.org/officeDocument/2006/relationships/hyperlink" Target="https://github.com/International-Schools-Partnership/isp-aws-lz-aimarking-iac/blob/b20c2fbc405c3085cc8273d4a3cacf4284f52e91/terraform/tgw.tf" TargetMode="External"/><Relationship Id="rId81" Type="http://schemas.openxmlformats.org/officeDocument/2006/relationships/hyperlink" Target="https://docs.aws.amazon.com/controltower/latest/controlreference/mandatory-controls.html" TargetMode="External"/><Relationship Id="rId86" Type="http://schemas.openxmlformats.org/officeDocument/2006/relationships/hyperlink" Target="https://docs.aws.amazon.com/aws-managed-policy/latest/reference/Billing.html" TargetMode="External"/><Relationship Id="rId94" Type="http://schemas.openxmlformats.org/officeDocument/2006/relationships/hyperlink" Target="https://docs.aws.amazon.com/solutions/latest/landing-zone-accelerator-on-aws/performing-administrator-tasks.html" TargetMode="External"/><Relationship Id="rId99" Type="http://schemas.openxmlformats.org/officeDocument/2006/relationships/hyperlink" Target="https://github.com/International-Schools-Partnership/isp_aws_lz_aft_account_customizations" TargetMode="External"/><Relationship Id="rId101" Type="http://schemas.openxmlformats.org/officeDocument/2006/relationships/hyperlink" Target="https://github.com/International-Schools-Partnership/isp_aws_landing_zone_configuration" TargetMode="External"/><Relationship Id="rId122" Type="http://schemas.openxmlformats.org/officeDocument/2006/relationships/hyperlink" Target="https://docs.aws.amazon.com/controltower/latest/userguide/enrollment-prerequisites.html" TargetMode="External"/><Relationship Id="rId130" Type="http://schemas.openxmlformats.org/officeDocument/2006/relationships/hyperlink" Target="https://github.com/International-Schools-Partnership/isp_aws_landing_zone_configuration" TargetMode="External"/><Relationship Id="rId135" Type="http://schemas.openxmlformats.org/officeDocument/2006/relationships/hyperlink" Target="https://github.com/International-Schools-Partnership/isp_aws_lz_aft_account_customizations/tree/main" TargetMode="External"/><Relationship Id="rId143" Type="http://schemas.openxmlformats.org/officeDocument/2006/relationships/image" Target="media/image6.jpeg"/><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https://docs.aws.amazon.com/controltower/latest/userguide/aws-multi-account-landing-zone.html" TargetMode="External"/><Relationship Id="rId39" Type="http://schemas.openxmlformats.org/officeDocument/2006/relationships/hyperlink" Target="https://github.com/International-Schools-Partnership/isp_aws_account_factory_vending" TargetMode="External"/><Relationship Id="rId109" Type="http://schemas.openxmlformats.org/officeDocument/2006/relationships/hyperlink" Target="https://github.com/International-Schools-Partnership/isp_aws_landing_zone_configuration" TargetMode="External"/><Relationship Id="rId34" Type="http://schemas.openxmlformats.org/officeDocument/2006/relationships/hyperlink" Target="https://github.com/International-Schools-Partnership/isp_aws_landing_zone_configuration" TargetMode="External"/><Relationship Id="rId50" Type="http://schemas.openxmlformats.org/officeDocument/2006/relationships/hyperlink" Target="https://github.com/International-Schools-Partnership/isp_aws_landing_zone_configuration" TargetMode="External"/><Relationship Id="rId55" Type="http://schemas.openxmlformats.org/officeDocument/2006/relationships/hyperlink" Target="https://docs.aws.amazon.com/controltower/latest/userguide/taf-account-provisioning.html" TargetMode="External"/><Relationship Id="rId76" Type="http://schemas.openxmlformats.org/officeDocument/2006/relationships/hyperlink" Target="https://github.com/International-Schools-Partnership/isp_aws_landing_zone_configuration" TargetMode="External"/><Relationship Id="rId97" Type="http://schemas.openxmlformats.org/officeDocument/2006/relationships/hyperlink" Target="https://github.com/International-Schools-Partnership/isp_aws_lz_aft_account_request" TargetMode="External"/><Relationship Id="rId104" Type="http://schemas.openxmlformats.org/officeDocument/2006/relationships/hyperlink" Target="https://docs.aws.amazon.com/accounts/latest/reference/manage-acct-closing.html" TargetMode="External"/><Relationship Id="rId120" Type="http://schemas.openxmlformats.org/officeDocument/2006/relationships/hyperlink" Target="https://github.com/International-Schools-Partnership/isp_aws_lz_aft_account_request/tree/main" TargetMode="External"/><Relationship Id="rId125" Type="http://schemas.openxmlformats.org/officeDocument/2006/relationships/hyperlink" Target="https://github.com/awslabs/landing-zone-accelerator-on-aws/releases" TargetMode="External"/><Relationship Id="rId141" Type="http://schemas.openxmlformats.org/officeDocument/2006/relationships/hyperlink" Target="AWS%20LZA%20GitHub%20repository%20issues" TargetMode="External"/><Relationship Id="rId14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d38mtn6aq9zhn6.cloudfront.net/configure-aws-credentials-latest.yml" TargetMode="External"/><Relationship Id="rId92" Type="http://schemas.openxmlformats.org/officeDocument/2006/relationships/hyperlink" Target="https://docs.aws.amazon.com/controltower/latest/controlreference/strongly-recommended-controls.html" TargetMode="External"/><Relationship Id="rId2" Type="http://schemas.openxmlformats.org/officeDocument/2006/relationships/customXml" Target="../customXml/item2.xml"/><Relationship Id="rId29" Type="http://schemas.openxmlformats.org/officeDocument/2006/relationships/hyperlink" Target="https://github.com/International-Schools-Partnership/isp_aws_landing_zone_configuration" TargetMode="External"/><Relationship Id="rId24" Type="http://schemas.openxmlformats.org/officeDocument/2006/relationships/hyperlink" Target="https://github.com/apps/aws-connector-for-github" TargetMode="External"/><Relationship Id="rId40" Type="http://schemas.openxmlformats.org/officeDocument/2006/relationships/hyperlink" Target="https://github.com/International-Schools-Partnership/isp_aws_lz_aft_account_customizations" TargetMode="External"/><Relationship Id="rId45" Type="http://schemas.openxmlformats.org/officeDocument/2006/relationships/hyperlink" Target="https://docs.aws.amazon.com/solutions/latest/landing-zone-accelerator-on-aws/prerequisites.html" TargetMode="External"/><Relationship Id="rId66" Type="http://schemas.openxmlformats.org/officeDocument/2006/relationships/hyperlink" Target="https://github.com/aws-samples/aft-sample-global-customizations" TargetMode="External"/><Relationship Id="rId87" Type="http://schemas.openxmlformats.org/officeDocument/2006/relationships/hyperlink" Target="https://github.com/International-Schools-Partnership/isp_aws_landing_zone_configuration" TargetMode="External"/><Relationship Id="rId110" Type="http://schemas.openxmlformats.org/officeDocument/2006/relationships/hyperlink" Target="https://github.com/International-Schools-Partnership/isp_aws_lz_aft_account_request" TargetMode="External"/><Relationship Id="rId115" Type="http://schemas.openxmlformats.org/officeDocument/2006/relationships/hyperlink" Target="https://github.com/International-Schools-Partnership/isp_aws_landing_zone_configuration" TargetMode="External"/><Relationship Id="rId131" Type="http://schemas.openxmlformats.org/officeDocument/2006/relationships/hyperlink" Target="https://github.com/International-Schools-Partnership/isp_aws_landing_zone_configuration" TargetMode="External"/><Relationship Id="rId136" Type="http://schemas.openxmlformats.org/officeDocument/2006/relationships/hyperlink" Target="https://github.com/International-Schools-Partnership/isp_aws_lz_aft_global_customizations" TargetMode="External"/><Relationship Id="rId61" Type="http://schemas.openxmlformats.org/officeDocument/2006/relationships/hyperlink" Target="https://docs.aws.amazon.com/controltower/latest/userguide/aft-components.html" TargetMode="External"/><Relationship Id="rId82" Type="http://schemas.openxmlformats.org/officeDocument/2006/relationships/hyperlink" Target="https://github.com/International-Schools-Partnership/isp_aws_landing_zone_configuration" TargetMode="External"/><Relationship Id="rId19" Type="http://schemas.openxmlformats.org/officeDocument/2006/relationships/hyperlink" Target="https://github.com/awslabs/landing-zone-accelerator-on-aws/tree/release/v1.12.2?tab=readme-ov-file" TargetMode="External"/><Relationship Id="rId14" Type="http://schemas.openxmlformats.org/officeDocument/2006/relationships/hyperlink" Target="https://version1.sharepoint.com/sites/EC-International-Schools-Partnership/Shared%20Documents/Forms/AllItems.aspx?id=%2Fsites%2FEC%2DInternational%2DSchools%2DPartnership%2FShared%20Documents%2FAWS%20Landing%20Zone&amp;viewid=bcdd9f0f%2D940c%2D4f90%2Db596%2Dbc0273f4906e&amp;csf=1&amp;web=1&amp;e=A9uvix&amp;ovuser=3e0088dc%2D0629%2D4ae6%2Daa8c%2D813e7a296f50%2Cmark%2Ekelly%40version1%2Ecom&amp;OR=Teams%2DHL&amp;CT=1744102641704&amp;clickparams=eyJBcHBOYW1lIjoiVGVhbXMtRGVza3RvcCIsIkFwcFZlcnNpb24iOiI0OS8yNTAzMDIwMTAxMCIsIkhhc0ZlZGVyYXRlZFVzZXIiOnRydWV9&amp;CID=b26c92a1%2D70a2%2Dc000%2D3ca5%2D82b47b984ece&amp;cidOR=SPO&amp;FolderCTID=0x012000ABED8E721AF3A34391B0FAA0E13B7C06" TargetMode="External"/><Relationship Id="rId30" Type="http://schemas.openxmlformats.org/officeDocument/2006/relationships/hyperlink" Target="https://github.com/International-Schools-Partnership/isp_aws_lz_aft_account_request" TargetMode="External"/><Relationship Id="rId35" Type="http://schemas.openxmlformats.org/officeDocument/2006/relationships/hyperlink" Target="https://awslabs.github.io/landing-zone-accelerator-on-aws/latest/typedocs/modules/___packages__aws_accelerator_config_lib_models_accounts_config.html" TargetMode="External"/><Relationship Id="rId56" Type="http://schemas.openxmlformats.org/officeDocument/2006/relationships/hyperlink" Target="https://catalog.workshops.aws/control-tower/en-US/customization/aft" TargetMode="External"/><Relationship Id="rId77" Type="http://schemas.openxmlformats.org/officeDocument/2006/relationships/hyperlink" Target="https://github.com/International-Schools-Partnership/isp-aws-lz-aimarking-iac/blob/main/README.md" TargetMode="External"/><Relationship Id="rId100" Type="http://schemas.openxmlformats.org/officeDocument/2006/relationships/hyperlink" Target="https://github.com/International-Schools-Partnership/isp_aws_lz_aft_account_request" TargetMode="External"/><Relationship Id="rId105" Type="http://schemas.openxmlformats.org/officeDocument/2006/relationships/hyperlink" Target="https://docs.aws.amazon.com/solutions/latest/landing-zone-accelerator-on-aws/problem-account-enrollment-and-environment-validation-failures.html" TargetMode="External"/><Relationship Id="rId126" Type="http://schemas.openxmlformats.org/officeDocument/2006/relationships/hyperlink" Target="https://docs.aws.amazon.com/solutions/latest/landing-zone-accelerator-on-aws/update-the-solution.html" TargetMode="External"/><Relationship Id="rId147"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github.com/International-Schools-Partnership/isp_aws_landing_zone_configuration" TargetMode="External"/><Relationship Id="rId72" Type="http://schemas.openxmlformats.org/officeDocument/2006/relationships/hyperlink" Target="https://github.com/International-Schools-Partnership/isp-aws-lz-hub/tree/main" TargetMode="External"/><Relationship Id="rId93" Type="http://schemas.openxmlformats.org/officeDocument/2006/relationships/hyperlink" Target="https://docs.aws.amazon.com/controltower/latest/controlreference/mandatory-controls.html" TargetMode="External"/><Relationship Id="rId98" Type="http://schemas.openxmlformats.org/officeDocument/2006/relationships/hyperlink" Target="https://github.com/International-Schools-Partnership/isp_aws_landing_zone_configuration" TargetMode="External"/><Relationship Id="rId121" Type="http://schemas.openxmlformats.org/officeDocument/2006/relationships/hyperlink" Target="https://docs.aws.amazon.com/organizations/latest/userguide/orgs_manage_accounts_invites.html" TargetMode="External"/><Relationship Id="rId142" Type="http://schemas.openxmlformats.org/officeDocument/2006/relationships/hyperlink" Target="known%20problem%20solu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https://version1.sharepoint.com/sites/Commercial-Hub/OrgWideOfficeTemplateLibrary/Version%201%20report%20template.dotx" TargetMode="External"/></Relationship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FF9B3C05CA94A950AB2031BE32A41" ma:contentTypeVersion="17" ma:contentTypeDescription="Create a new document." ma:contentTypeScope="" ma:versionID="26b2679ee35f224a1596da9d6978b5b2">
  <xsd:schema xmlns:xsd="http://www.w3.org/2001/XMLSchema" xmlns:xs="http://www.w3.org/2001/XMLSchema" xmlns:p="http://schemas.microsoft.com/office/2006/metadata/properties" xmlns:ns1="http://schemas.microsoft.com/sharepoint/v3" xmlns:ns2="de5b7f2b-79ab-4477-a6b1-bbe53152cdcb" xmlns:ns3="d456a079-7b91-41d5-a96f-05eaa609fa5a" targetNamespace="http://schemas.microsoft.com/office/2006/metadata/properties" ma:root="true" ma:fieldsID="caf9415e76850a46ebcfde4244657581" ns1:_="" ns2:_="" ns3:_="">
    <xsd:import namespace="http://schemas.microsoft.com/sharepoint/v3"/>
    <xsd:import namespace="de5b7f2b-79ab-4477-a6b1-bbe53152cdcb"/>
    <xsd:import namespace="d456a079-7b91-41d5-a96f-05eaa609fa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b7f2b-79ab-4477-a6b1-bbe53152c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56a079-7b91-41d5-a96f-05eaa609fa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8eda4e1-aadf-45e4-8e1a-ff8310335a87}" ma:internalName="TaxCatchAll" ma:showField="CatchAllData" ma:web="d456a079-7b91-41d5-a96f-05eaa609fa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SharedWithUsers xmlns="d456a079-7b91-41d5-a96f-05eaa609fa5a">
      <UserInfo>
        <DisplayName>Emma Smith</DisplayName>
        <AccountId>1171</AccountId>
        <AccountType/>
      </UserInfo>
    </SharedWithUsers>
    <lcf76f155ced4ddcb4097134ff3c332f xmlns="de5b7f2b-79ab-4477-a6b1-bbe53152cdcb">
      <Terms xmlns="http://schemas.microsoft.com/office/infopath/2007/PartnerControls"/>
    </lcf76f155ced4ddcb4097134ff3c332f>
    <TaxCatchAll xmlns="d456a079-7b91-41d5-a96f-05eaa609fa5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0517EB6-F86F-48D6-82E3-3296E18AA4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e5b7f2b-79ab-4477-a6b1-bbe53152cdcb"/>
    <ds:schemaRef ds:uri="d456a079-7b91-41d5-a96f-05eaa609f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customXml/itemProps3.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4.xml><?xml version="1.0" encoding="utf-8"?>
<ds:datastoreItem xmlns:ds="http://schemas.openxmlformats.org/officeDocument/2006/customXml" ds:itemID="{129AF4EE-3C4A-4968-BE9C-CC18A811FB93}">
  <ds:schemaRefs>
    <ds:schemaRef ds:uri="http://schemas.microsoft.com/office/2006/metadata/properties"/>
    <ds:schemaRef ds:uri="d456a079-7b91-41d5-a96f-05eaa609fa5a"/>
    <ds:schemaRef ds:uri="de5b7f2b-79ab-4477-a6b1-bbe53152cdcb"/>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95c71a0f-75e1-4c8f-90e2-641c9351dd98}" enabled="1" method="Privileged" siteId="{3e0088dc-0629-4ae6-aa8c-813e7a296f50}" contentBits="2" removed="0"/>
</clbl:labelList>
</file>

<file path=docProps/app.xml><?xml version="1.0" encoding="utf-8"?>
<Properties xmlns="http://schemas.openxmlformats.org/officeDocument/2006/extended-properties" xmlns:vt="http://schemas.openxmlformats.org/officeDocument/2006/docPropsVTypes">
  <Template>Version%201%20report%20template</Template>
  <TotalTime>3685</TotalTime>
  <Pages>40</Pages>
  <Words>13446</Words>
  <Characters>76643</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89910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Nick Walters</dc:creator>
  <cp:keywords/>
  <dc:description/>
  <cp:lastModifiedBy>Daniel Robledo Munoz</cp:lastModifiedBy>
  <cp:revision>1</cp:revision>
  <cp:lastPrinted>2026-01-15T10:13:00Z</cp:lastPrinted>
  <dcterms:created xsi:type="dcterms:W3CDTF">2025-07-16T16:45:00Z</dcterms:created>
  <dcterms:modified xsi:type="dcterms:W3CDTF">2026-02-06T09:20:00Z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TaxCatchAll">
    <vt:lpwstr/>
  </property>
  <property fmtid="{D5CDD505-2E9C-101B-9397-08002B2CF9AE}" pid="4" name="TaxKeywordTaxHTField">
    <vt:lpwstr/>
  </property>
  <property fmtid="{D5CDD505-2E9C-101B-9397-08002B2CF9AE}" pid="5" name="SharedWithUsers">
    <vt:lpwstr>2169;#planet9 Members;#628;#ESBGroup_2015TradingGene Members;#2838;#Scott Waite;#2696;#Darryl Meades;#31;#Robert Kenny;#1702;#Zahid Anwar;#5953;#Fiona Donald;#1783;#Nigel Farr;#6587;#Rachel Carson</vt:lpwstr>
  </property>
  <property fmtid="{D5CDD505-2E9C-101B-9397-08002B2CF9AE}" pid="6" name="ClassificationContentMarkingFooterShapeIds">
    <vt:lpwstr>7c22e5f2,641ad6c6,252ff296</vt:lpwstr>
  </property>
  <property fmtid="{D5CDD505-2E9C-101B-9397-08002B2CF9AE}" pid="7" name="ClassificationContentMarkingFooterFontProps">
    <vt:lpwstr>#ff0000,6,Calibri</vt:lpwstr>
  </property>
  <property fmtid="{D5CDD505-2E9C-101B-9397-08002B2CF9AE}" pid="8" name="ClassificationContentMarkingFooterText">
    <vt:lpwstr>Classification: Controlled</vt:lpwstr>
  </property>
  <property fmtid="{D5CDD505-2E9C-101B-9397-08002B2CF9AE}" pid="9" name="MediaServiceImageTags">
    <vt:lpwstr/>
  </property>
  <property fmtid="{D5CDD505-2E9C-101B-9397-08002B2CF9AE}" pid="10" name="_ExtendedDescription">
    <vt:lpwstr/>
  </property>
  <property fmtid="{D5CDD505-2E9C-101B-9397-08002B2CF9AE}" pid="11" name="GrammarlyDocumentId">
    <vt:lpwstr>0e948654240d3b9db960568792c326b15ecfd40805442c7333d84bd458d25f4e</vt:lpwstr>
  </property>
  <property fmtid="{D5CDD505-2E9C-101B-9397-08002B2CF9AE}" pid="12" name="Order">
    <vt:r8>6843600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TriggerFlowInfo">
    <vt:lpwstr/>
  </property>
  <property fmtid="{D5CDD505-2E9C-101B-9397-08002B2CF9AE}" pid="18" name="ContentTypeId">
    <vt:lpwstr>0x010100BD9FF9B3C05CA94A950AB2031BE32A41</vt:lpwstr>
  </property>
  <property fmtid="{D5CDD505-2E9C-101B-9397-08002B2CF9AE}" pid="19" name="docLang">
    <vt:lpwstr>en</vt:lpwstr>
  </property>
</Properties>
</file>